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57392" w14:textId="77777777" w:rsidR="004003A8" w:rsidRDefault="00F075F2" w:rsidP="00AB3432">
      <w:pPr>
        <w:pStyle w:val="Heading2"/>
      </w:pPr>
      <w:r>
        <w:t>Question</w:t>
      </w:r>
      <w:r w:rsidR="00C85BCF">
        <w:t xml:space="preserve"> </w:t>
      </w:r>
      <w:r w:rsidR="008F536F">
        <w:t>1</w:t>
      </w:r>
    </w:p>
    <w:p w14:paraId="6CB6433F" w14:textId="77777777" w:rsidR="004003A8" w:rsidRDefault="004003A8" w:rsidP="00304322"/>
    <w:p w14:paraId="7F4864B6" w14:textId="77777777" w:rsidR="00A40814" w:rsidRDefault="00A40814" w:rsidP="00304322"/>
    <w:p w14:paraId="273EA9D2" w14:textId="77777777" w:rsidR="007F281C" w:rsidRDefault="007F281C">
      <w:pPr>
        <w:spacing w:before="0" w:after="0" w:line="240" w:lineRule="auto"/>
        <w:jc w:val="left"/>
      </w:pPr>
      <w:r>
        <w:br w:type="page"/>
      </w:r>
    </w:p>
    <w:p w14:paraId="2A05A05A" w14:textId="41BF2AA0" w:rsidR="007F281C" w:rsidRDefault="00F075F2" w:rsidP="007F281C">
      <w:pPr>
        <w:pStyle w:val="Heading2"/>
      </w:pPr>
      <w:r>
        <w:lastRenderedPageBreak/>
        <w:t>Question</w:t>
      </w:r>
      <w:r w:rsidR="007F281C">
        <w:t xml:space="preserve"> </w:t>
      </w:r>
      <w:r w:rsidR="002C29E6">
        <w:t>2</w:t>
      </w:r>
    </w:p>
    <w:tbl>
      <w:tblPr>
        <w:tblpPr w:leftFromText="180" w:rightFromText="180" w:tblpY="610"/>
        <w:tblW w:w="5606"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715"/>
        <w:gridCol w:w="3579"/>
        <w:gridCol w:w="4294"/>
        <w:gridCol w:w="750"/>
      </w:tblGrid>
      <w:tr w:rsidR="00A40814" w14:paraId="09ADD5B9"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77E81692" w14:textId="77777777" w:rsidR="00A40814" w:rsidRPr="00F07093" w:rsidRDefault="00A40814" w:rsidP="004E528A">
            <w:pPr>
              <w:rPr>
                <w:sz w:val="26"/>
                <w:szCs w:val="26"/>
                <w:lang w:val="en-GB"/>
              </w:rPr>
            </w:pPr>
            <w:r>
              <w:rPr>
                <w:sz w:val="26"/>
                <w:szCs w:val="26"/>
                <w:lang w:val="en-GB"/>
              </w:rPr>
              <w:t xml:space="preserve">Câu 1: </w:t>
            </w:r>
            <w:r w:rsidRPr="00D149A2">
              <w:rPr>
                <w:sz w:val="26"/>
                <w:szCs w:val="26"/>
                <w:lang w:val="en-GB"/>
              </w:rPr>
              <w:t>Cổng P0 của vi điều khiển 8051 cần có điện trở kéo lên bên ngoài khi dùng làm cổng xuất/nhập.</w:t>
            </w:r>
          </w:p>
        </w:tc>
        <w:tc>
          <w:tcPr>
            <w:tcW w:w="750" w:type="dxa"/>
            <w:tcBorders>
              <w:top w:val="outset" w:sz="6" w:space="0" w:color="auto"/>
              <w:left w:val="outset" w:sz="6" w:space="0" w:color="auto"/>
              <w:bottom w:val="outset" w:sz="6" w:space="0" w:color="auto"/>
              <w:right w:val="outset" w:sz="6" w:space="0" w:color="auto"/>
            </w:tcBorders>
            <w:vAlign w:val="center"/>
            <w:hideMark/>
          </w:tcPr>
          <w:p w14:paraId="1DB6D248" w14:textId="77777777" w:rsidR="00A40814" w:rsidRDefault="00A40814" w:rsidP="004E528A">
            <w:pPr>
              <w:pStyle w:val="QFType"/>
            </w:pPr>
            <w:r>
              <w:t>MC</w:t>
            </w:r>
          </w:p>
        </w:tc>
      </w:tr>
      <w:tr w:rsidR="00A40814" w14:paraId="591997F5"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6CECCB35" w14:textId="77777777" w:rsidR="00A40814" w:rsidRDefault="00A40814" w:rsidP="004E528A">
            <w:pPr>
              <w:pStyle w:val="TableRowHead"/>
              <w:jc w:val="right"/>
            </w:pPr>
            <w:r>
              <w:t>Default mark:</w:t>
            </w:r>
          </w:p>
        </w:tc>
        <w:tc>
          <w:tcPr>
            <w:tcW w:w="750" w:type="dxa"/>
            <w:tcBorders>
              <w:top w:val="outset" w:sz="6" w:space="0" w:color="auto"/>
              <w:left w:val="outset" w:sz="6" w:space="0" w:color="auto"/>
              <w:bottom w:val="outset" w:sz="6" w:space="0" w:color="auto"/>
              <w:right w:val="outset" w:sz="6" w:space="0" w:color="auto"/>
            </w:tcBorders>
            <w:vAlign w:val="center"/>
            <w:hideMark/>
          </w:tcPr>
          <w:p w14:paraId="533CA883" w14:textId="77777777" w:rsidR="00A40814" w:rsidRDefault="00A40814" w:rsidP="004E528A">
            <w:pPr>
              <w:pStyle w:val="Cell"/>
            </w:pPr>
            <w:r>
              <w:t>1</w:t>
            </w:r>
          </w:p>
        </w:tc>
      </w:tr>
      <w:tr w:rsidR="00A40814" w14:paraId="05B2944F"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45E78133" w14:textId="77777777" w:rsidR="00A40814" w:rsidRDefault="00A40814" w:rsidP="004E528A">
            <w:pPr>
              <w:pStyle w:val="TableRowHead"/>
              <w:jc w:val="right"/>
            </w:pPr>
            <w:r>
              <w:t>Shuffle the choices?</w:t>
            </w:r>
          </w:p>
        </w:tc>
        <w:tc>
          <w:tcPr>
            <w:tcW w:w="750" w:type="dxa"/>
            <w:tcBorders>
              <w:top w:val="outset" w:sz="6" w:space="0" w:color="auto"/>
              <w:left w:val="outset" w:sz="6" w:space="0" w:color="auto"/>
              <w:bottom w:val="outset" w:sz="6" w:space="0" w:color="auto"/>
              <w:right w:val="outset" w:sz="6" w:space="0" w:color="auto"/>
            </w:tcBorders>
            <w:vAlign w:val="center"/>
            <w:hideMark/>
          </w:tcPr>
          <w:p w14:paraId="5D544A48" w14:textId="77777777" w:rsidR="00A40814" w:rsidRDefault="00A40814" w:rsidP="004E528A">
            <w:pPr>
              <w:pStyle w:val="Cell"/>
            </w:pPr>
            <w:r>
              <w:t>Yes</w:t>
            </w:r>
          </w:p>
        </w:tc>
      </w:tr>
      <w:tr w:rsidR="00A40814" w14:paraId="4675E84F"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2EF0609C" w14:textId="77777777" w:rsidR="00A40814" w:rsidRDefault="00A40814" w:rsidP="004E528A">
            <w:pPr>
              <w:pStyle w:val="TableRowHead"/>
              <w:jc w:val="right"/>
            </w:pPr>
            <w:r>
              <w:t>Number the choices?</w:t>
            </w:r>
          </w:p>
        </w:tc>
        <w:tc>
          <w:tcPr>
            <w:tcW w:w="750" w:type="dxa"/>
            <w:tcBorders>
              <w:top w:val="outset" w:sz="6" w:space="0" w:color="auto"/>
              <w:left w:val="outset" w:sz="6" w:space="0" w:color="auto"/>
              <w:bottom w:val="outset" w:sz="6" w:space="0" w:color="auto"/>
              <w:right w:val="outset" w:sz="6" w:space="0" w:color="auto"/>
            </w:tcBorders>
            <w:vAlign w:val="center"/>
            <w:hideMark/>
          </w:tcPr>
          <w:p w14:paraId="56B70634" w14:textId="77777777" w:rsidR="00A40814" w:rsidRDefault="00A40814" w:rsidP="004E528A">
            <w:pPr>
              <w:pStyle w:val="Cell"/>
            </w:pPr>
            <w:r>
              <w:t>D</w:t>
            </w:r>
          </w:p>
        </w:tc>
      </w:tr>
      <w:tr w:rsidR="00A40814" w14:paraId="6D17ABA6"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345DFC5C" w14:textId="77777777" w:rsidR="00A40814" w:rsidRDefault="00A40814" w:rsidP="004E528A">
            <w:pPr>
              <w:pStyle w:val="TableRowHead"/>
              <w:jc w:val="right"/>
            </w:pPr>
            <w:r>
              <w:t>Penalty for each incorrect try:</w:t>
            </w:r>
          </w:p>
        </w:tc>
        <w:tc>
          <w:tcPr>
            <w:tcW w:w="750" w:type="dxa"/>
            <w:tcBorders>
              <w:top w:val="outset" w:sz="6" w:space="0" w:color="auto"/>
              <w:left w:val="outset" w:sz="6" w:space="0" w:color="auto"/>
              <w:bottom w:val="outset" w:sz="6" w:space="0" w:color="auto"/>
              <w:right w:val="outset" w:sz="6" w:space="0" w:color="auto"/>
            </w:tcBorders>
            <w:vAlign w:val="center"/>
            <w:hideMark/>
          </w:tcPr>
          <w:p w14:paraId="14A73136" w14:textId="77777777" w:rsidR="00A40814" w:rsidRDefault="00A40814" w:rsidP="004E528A">
            <w:pPr>
              <w:pStyle w:val="Cell"/>
            </w:pPr>
            <w:r>
              <w:t>0</w:t>
            </w:r>
          </w:p>
        </w:tc>
      </w:tr>
      <w:tr w:rsidR="00A40814" w14:paraId="3F0E98DD"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tcPr>
          <w:p w14:paraId="4020E0A3" w14:textId="77777777" w:rsidR="00A40814" w:rsidRDefault="00A40814" w:rsidP="004E528A">
            <w:pPr>
              <w:pStyle w:val="TableRowHead"/>
              <w:jc w:val="right"/>
            </w:pPr>
            <w:r>
              <w:t>ID number:</w:t>
            </w:r>
          </w:p>
        </w:tc>
        <w:tc>
          <w:tcPr>
            <w:tcW w:w="750" w:type="dxa"/>
            <w:tcBorders>
              <w:top w:val="outset" w:sz="6" w:space="0" w:color="auto"/>
              <w:left w:val="outset" w:sz="6" w:space="0" w:color="auto"/>
              <w:bottom w:val="outset" w:sz="6" w:space="0" w:color="auto"/>
              <w:right w:val="outset" w:sz="6" w:space="0" w:color="auto"/>
            </w:tcBorders>
            <w:vAlign w:val="center"/>
          </w:tcPr>
          <w:p w14:paraId="4856A541" w14:textId="77777777" w:rsidR="00A40814" w:rsidRDefault="00A40814" w:rsidP="004E528A">
            <w:pPr>
              <w:pStyle w:val="QFID"/>
            </w:pPr>
          </w:p>
        </w:tc>
      </w:tr>
      <w:tr w:rsidR="00A40814" w14:paraId="0C5B94C8" w14:textId="77777777" w:rsidTr="00A40814">
        <w:trPr>
          <w:cantSplit/>
          <w:tblHeader/>
        </w:trPr>
        <w:tc>
          <w:tcPr>
            <w:tcW w:w="715" w:type="dxa"/>
            <w:tcBorders>
              <w:top w:val="outset" w:sz="6" w:space="0" w:color="auto"/>
              <w:left w:val="outset" w:sz="6" w:space="0" w:color="auto"/>
              <w:bottom w:val="outset" w:sz="6" w:space="0" w:color="auto"/>
              <w:right w:val="outset" w:sz="6" w:space="0" w:color="auto"/>
            </w:tcBorders>
            <w:vAlign w:val="center"/>
            <w:hideMark/>
          </w:tcPr>
          <w:p w14:paraId="2E0B1F7E" w14:textId="77777777" w:rsidR="00A40814" w:rsidRDefault="00A40814" w:rsidP="004E528A">
            <w:pPr>
              <w:pStyle w:val="QFOptionReset"/>
            </w:pPr>
            <w:r>
              <w:t>#</w:t>
            </w:r>
          </w:p>
        </w:tc>
        <w:tc>
          <w:tcPr>
            <w:tcW w:w="3579" w:type="dxa"/>
            <w:tcBorders>
              <w:top w:val="outset" w:sz="6" w:space="0" w:color="auto"/>
              <w:left w:val="outset" w:sz="6" w:space="0" w:color="auto"/>
              <w:bottom w:val="outset" w:sz="6" w:space="0" w:color="auto"/>
              <w:right w:val="outset" w:sz="6" w:space="0" w:color="auto"/>
            </w:tcBorders>
            <w:vAlign w:val="center"/>
            <w:hideMark/>
          </w:tcPr>
          <w:p w14:paraId="7BC3EA01" w14:textId="77777777" w:rsidR="00A40814" w:rsidRDefault="00A40814" w:rsidP="004E528A">
            <w:pPr>
              <w:pStyle w:val="TableHead"/>
            </w:pPr>
            <w:r>
              <w:t>Answers</w:t>
            </w:r>
          </w:p>
        </w:tc>
        <w:tc>
          <w:tcPr>
            <w:tcW w:w="4294" w:type="dxa"/>
            <w:tcBorders>
              <w:top w:val="outset" w:sz="6" w:space="0" w:color="auto"/>
              <w:left w:val="outset" w:sz="6" w:space="0" w:color="auto"/>
              <w:bottom w:val="outset" w:sz="6" w:space="0" w:color="auto"/>
              <w:right w:val="outset" w:sz="6" w:space="0" w:color="auto"/>
            </w:tcBorders>
            <w:vAlign w:val="center"/>
            <w:hideMark/>
          </w:tcPr>
          <w:p w14:paraId="25F52246" w14:textId="77777777" w:rsidR="00A40814" w:rsidRDefault="00A40814" w:rsidP="004E528A">
            <w:pPr>
              <w:pStyle w:val="TableHead"/>
            </w:pPr>
            <w:r>
              <w:t>Feedback</w:t>
            </w:r>
          </w:p>
        </w:tc>
        <w:tc>
          <w:tcPr>
            <w:tcW w:w="750" w:type="dxa"/>
            <w:tcBorders>
              <w:top w:val="outset" w:sz="6" w:space="0" w:color="auto"/>
              <w:left w:val="outset" w:sz="6" w:space="0" w:color="auto"/>
              <w:bottom w:val="outset" w:sz="6" w:space="0" w:color="auto"/>
              <w:right w:val="outset" w:sz="6" w:space="0" w:color="auto"/>
            </w:tcBorders>
            <w:vAlign w:val="center"/>
            <w:hideMark/>
          </w:tcPr>
          <w:p w14:paraId="48309F49" w14:textId="77777777" w:rsidR="00A40814" w:rsidRDefault="00A40814" w:rsidP="004E528A">
            <w:pPr>
              <w:pStyle w:val="TableHead"/>
            </w:pPr>
            <w:r>
              <w:t>Grade</w:t>
            </w:r>
          </w:p>
        </w:tc>
      </w:tr>
      <w:tr w:rsidR="00A40814" w14:paraId="7A0142E9"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3067674B" w14:textId="77777777" w:rsidR="00A40814" w:rsidRDefault="00A40814"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09F2694A" w14:textId="77777777" w:rsidR="00A40814" w:rsidRDefault="00A40814" w:rsidP="004E528A">
            <w:pPr>
              <w:pStyle w:val="Cell"/>
            </w:pPr>
            <w:r>
              <w:t>ĐÚNG</w:t>
            </w:r>
          </w:p>
        </w:tc>
        <w:tc>
          <w:tcPr>
            <w:tcW w:w="4294" w:type="dxa"/>
            <w:tcBorders>
              <w:top w:val="outset" w:sz="6" w:space="0" w:color="auto"/>
              <w:left w:val="outset" w:sz="6" w:space="0" w:color="auto"/>
              <w:bottom w:val="outset" w:sz="6" w:space="0" w:color="auto"/>
              <w:right w:val="outset" w:sz="6" w:space="0" w:color="auto"/>
            </w:tcBorders>
            <w:vAlign w:val="center"/>
            <w:hideMark/>
          </w:tcPr>
          <w:p w14:paraId="33BDE279" w14:textId="77777777" w:rsidR="00A40814" w:rsidRDefault="00A40814"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16A60457" w14:textId="77777777" w:rsidR="00A40814" w:rsidRDefault="00A40814" w:rsidP="004E528A">
            <w:pPr>
              <w:pStyle w:val="QFGrade"/>
            </w:pPr>
            <w:r>
              <w:t>100</w:t>
            </w:r>
          </w:p>
        </w:tc>
      </w:tr>
      <w:tr w:rsidR="00A40814" w14:paraId="30DA052E"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1D70E586" w14:textId="77777777" w:rsidR="00A40814" w:rsidRDefault="00A40814"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0F220958" w14:textId="77777777" w:rsidR="00A40814" w:rsidRDefault="00A40814" w:rsidP="004E528A">
            <w:pPr>
              <w:pStyle w:val="Cell"/>
            </w:pPr>
            <w:r>
              <w:rPr>
                <w:noProof/>
                <w:lang w:val="en-US"/>
              </w:rPr>
              <w:t>SAI</w:t>
            </w:r>
          </w:p>
        </w:tc>
        <w:tc>
          <w:tcPr>
            <w:tcW w:w="4294" w:type="dxa"/>
            <w:tcBorders>
              <w:top w:val="outset" w:sz="6" w:space="0" w:color="auto"/>
              <w:left w:val="outset" w:sz="6" w:space="0" w:color="auto"/>
              <w:bottom w:val="outset" w:sz="6" w:space="0" w:color="auto"/>
              <w:right w:val="outset" w:sz="6" w:space="0" w:color="auto"/>
            </w:tcBorders>
            <w:vAlign w:val="center"/>
            <w:hideMark/>
          </w:tcPr>
          <w:p w14:paraId="27CD2945" w14:textId="77777777" w:rsidR="00A40814" w:rsidRDefault="00A40814"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04B50DAB" w14:textId="77777777" w:rsidR="00A40814" w:rsidRDefault="00A40814" w:rsidP="004E528A">
            <w:pPr>
              <w:pStyle w:val="QFGrade"/>
            </w:pPr>
            <w:r>
              <w:t>0</w:t>
            </w:r>
          </w:p>
        </w:tc>
      </w:tr>
      <w:tr w:rsidR="00A40814" w14:paraId="21EC1AEA"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3705880F" w14:textId="77777777" w:rsidR="00A40814" w:rsidRDefault="00A40814"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6A4172D3" w14:textId="77777777" w:rsidR="00A40814" w:rsidRDefault="00A40814" w:rsidP="004E528A">
            <w:pPr>
              <w:pStyle w:val="Cell"/>
            </w:pPr>
          </w:p>
        </w:tc>
        <w:tc>
          <w:tcPr>
            <w:tcW w:w="4294" w:type="dxa"/>
            <w:tcBorders>
              <w:top w:val="outset" w:sz="6" w:space="0" w:color="auto"/>
              <w:left w:val="outset" w:sz="6" w:space="0" w:color="auto"/>
              <w:bottom w:val="outset" w:sz="6" w:space="0" w:color="auto"/>
              <w:right w:val="outset" w:sz="6" w:space="0" w:color="auto"/>
            </w:tcBorders>
            <w:vAlign w:val="center"/>
            <w:hideMark/>
          </w:tcPr>
          <w:p w14:paraId="6BDEFE83" w14:textId="77777777" w:rsidR="00A40814" w:rsidRDefault="00A40814"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64D6DD13" w14:textId="77777777" w:rsidR="00A40814" w:rsidRDefault="00A40814" w:rsidP="004E528A">
            <w:pPr>
              <w:pStyle w:val="QFGrade"/>
            </w:pPr>
            <w:r>
              <w:t>0</w:t>
            </w:r>
          </w:p>
        </w:tc>
      </w:tr>
      <w:tr w:rsidR="00A40814" w14:paraId="7F4D8EBD"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79D143E4" w14:textId="77777777" w:rsidR="00A40814" w:rsidRDefault="00A40814"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6C268D91" w14:textId="77777777" w:rsidR="00A40814" w:rsidRDefault="00A40814" w:rsidP="004E528A">
            <w:pPr>
              <w:pStyle w:val="Cell"/>
            </w:pPr>
          </w:p>
        </w:tc>
        <w:tc>
          <w:tcPr>
            <w:tcW w:w="4294" w:type="dxa"/>
            <w:tcBorders>
              <w:top w:val="outset" w:sz="6" w:space="0" w:color="auto"/>
              <w:left w:val="outset" w:sz="6" w:space="0" w:color="auto"/>
              <w:bottom w:val="outset" w:sz="6" w:space="0" w:color="auto"/>
              <w:right w:val="outset" w:sz="6" w:space="0" w:color="auto"/>
            </w:tcBorders>
            <w:vAlign w:val="center"/>
            <w:hideMark/>
          </w:tcPr>
          <w:p w14:paraId="1E11EABD" w14:textId="77777777" w:rsidR="00A40814" w:rsidRDefault="00A40814"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30672044" w14:textId="77777777" w:rsidR="00A40814" w:rsidRDefault="00A40814" w:rsidP="004E528A">
            <w:pPr>
              <w:pStyle w:val="QFGrade"/>
            </w:pPr>
            <w:r>
              <w:t>0</w:t>
            </w:r>
          </w:p>
        </w:tc>
      </w:tr>
      <w:tr w:rsidR="00A40814" w14:paraId="0E14459B"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5D69F825"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45619DA6" w14:textId="77777777" w:rsidR="00A40814" w:rsidRDefault="00A40814" w:rsidP="004E528A">
            <w:pPr>
              <w:pStyle w:val="TableRowHead"/>
            </w:pPr>
            <w:r>
              <w:t>General feedback:</w:t>
            </w:r>
          </w:p>
        </w:tc>
        <w:tc>
          <w:tcPr>
            <w:tcW w:w="4294" w:type="dxa"/>
            <w:tcBorders>
              <w:top w:val="outset" w:sz="6" w:space="0" w:color="auto"/>
              <w:left w:val="outset" w:sz="6" w:space="0" w:color="auto"/>
              <w:bottom w:val="outset" w:sz="6" w:space="0" w:color="auto"/>
              <w:right w:val="outset" w:sz="6" w:space="0" w:color="auto"/>
            </w:tcBorders>
            <w:vAlign w:val="center"/>
            <w:hideMark/>
          </w:tcPr>
          <w:p w14:paraId="4CE9CCF5" w14:textId="77777777" w:rsidR="00A40814" w:rsidRDefault="00A40814"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4068C32C" w14:textId="77777777" w:rsidR="00A40814" w:rsidRDefault="00A40814" w:rsidP="004E528A">
            <w:pPr>
              <w:pStyle w:val="Cell"/>
            </w:pPr>
          </w:p>
        </w:tc>
      </w:tr>
      <w:tr w:rsidR="00A40814" w14:paraId="34DB175E"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3ABEFDE3"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4C1EB83E" w14:textId="77777777" w:rsidR="00A40814" w:rsidRDefault="00A40814" w:rsidP="004E528A">
            <w:pPr>
              <w:pStyle w:val="TableRowHead"/>
            </w:pPr>
            <w:r>
              <w:t>For any correct response:</w:t>
            </w:r>
          </w:p>
        </w:tc>
        <w:tc>
          <w:tcPr>
            <w:tcW w:w="4294" w:type="dxa"/>
            <w:tcBorders>
              <w:top w:val="outset" w:sz="6" w:space="0" w:color="auto"/>
              <w:left w:val="outset" w:sz="6" w:space="0" w:color="auto"/>
              <w:bottom w:val="outset" w:sz="6" w:space="0" w:color="auto"/>
              <w:right w:val="outset" w:sz="6" w:space="0" w:color="auto"/>
            </w:tcBorders>
            <w:vAlign w:val="center"/>
          </w:tcPr>
          <w:p w14:paraId="518F0700" w14:textId="77777777" w:rsidR="00A40814" w:rsidRDefault="00A40814"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770C7B17" w14:textId="77777777" w:rsidR="00A40814" w:rsidRDefault="00A40814" w:rsidP="004E528A">
            <w:pPr>
              <w:pStyle w:val="Cell"/>
            </w:pPr>
          </w:p>
        </w:tc>
      </w:tr>
      <w:tr w:rsidR="00A40814" w14:paraId="675E567B"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541C4E49"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5CF417E4" w14:textId="77777777" w:rsidR="00A40814" w:rsidRDefault="00A40814" w:rsidP="004E528A">
            <w:pPr>
              <w:pStyle w:val="TableRowHead"/>
            </w:pPr>
            <w:r>
              <w:t>For any incorrect response:</w:t>
            </w:r>
          </w:p>
        </w:tc>
        <w:tc>
          <w:tcPr>
            <w:tcW w:w="4294" w:type="dxa"/>
            <w:tcBorders>
              <w:top w:val="outset" w:sz="6" w:space="0" w:color="auto"/>
              <w:left w:val="outset" w:sz="6" w:space="0" w:color="auto"/>
              <w:bottom w:val="outset" w:sz="6" w:space="0" w:color="auto"/>
              <w:right w:val="outset" w:sz="6" w:space="0" w:color="auto"/>
            </w:tcBorders>
            <w:vAlign w:val="center"/>
          </w:tcPr>
          <w:p w14:paraId="1B4569B6" w14:textId="77777777" w:rsidR="00A40814" w:rsidRDefault="00A40814"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50F52376" w14:textId="77777777" w:rsidR="00A40814" w:rsidRDefault="00A40814" w:rsidP="004E528A">
            <w:pPr>
              <w:pStyle w:val="Cell"/>
            </w:pPr>
          </w:p>
        </w:tc>
      </w:tr>
      <w:tr w:rsidR="00A40814" w14:paraId="01DB4F22"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2928AD1D"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1885F1C0" w14:textId="77777777" w:rsidR="00A40814" w:rsidRDefault="00A40814" w:rsidP="004E528A">
            <w:pPr>
              <w:pStyle w:val="TableRowHead"/>
            </w:pPr>
            <w:r>
              <w:t>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65981FC6" w14:textId="77777777" w:rsidR="00A40814" w:rsidRDefault="00A40814"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1807E4A5" w14:textId="77777777" w:rsidR="00A40814" w:rsidRDefault="00A40814" w:rsidP="004E528A">
            <w:pPr>
              <w:pStyle w:val="Cell"/>
            </w:pPr>
          </w:p>
        </w:tc>
      </w:tr>
      <w:tr w:rsidR="00A40814" w14:paraId="3AA6E973"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55777FE0"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64719AE1" w14:textId="77777777" w:rsidR="00A40814" w:rsidRDefault="00A40814" w:rsidP="004E528A">
            <w:pPr>
              <w:pStyle w:val="TableRowHead"/>
            </w:pPr>
            <w:r>
              <w:t>Show the number of correct responses (Hint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754F86CC" w14:textId="77777777" w:rsidR="00A40814" w:rsidRDefault="00A40814" w:rsidP="004E528A">
            <w:pPr>
              <w:pStyle w:val="Cell"/>
            </w:pPr>
            <w:r>
              <w:t>No</w:t>
            </w:r>
          </w:p>
        </w:tc>
        <w:tc>
          <w:tcPr>
            <w:tcW w:w="750" w:type="dxa"/>
            <w:tcBorders>
              <w:top w:val="outset" w:sz="6" w:space="0" w:color="auto"/>
              <w:left w:val="outset" w:sz="6" w:space="0" w:color="auto"/>
              <w:bottom w:val="outset" w:sz="6" w:space="0" w:color="auto"/>
              <w:right w:val="outset" w:sz="6" w:space="0" w:color="auto"/>
            </w:tcBorders>
            <w:vAlign w:val="center"/>
            <w:hideMark/>
          </w:tcPr>
          <w:p w14:paraId="06F330E1" w14:textId="77777777" w:rsidR="00A40814" w:rsidRDefault="00A40814" w:rsidP="004E528A">
            <w:pPr>
              <w:pStyle w:val="Cell"/>
            </w:pPr>
          </w:p>
        </w:tc>
      </w:tr>
      <w:tr w:rsidR="00A40814" w14:paraId="6518F325"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3056C615"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0BF9DD49" w14:textId="77777777" w:rsidR="00A40814" w:rsidRDefault="00A40814" w:rsidP="004E528A">
            <w:pPr>
              <w:pStyle w:val="TableRowHead"/>
            </w:pPr>
            <w:r>
              <w:t>Clear incorrect responses (Hint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0BAB0234" w14:textId="77777777" w:rsidR="00A40814" w:rsidRDefault="00A40814" w:rsidP="004E528A">
            <w:pPr>
              <w:pStyle w:val="Cell"/>
            </w:pPr>
            <w:r>
              <w:t>No</w:t>
            </w:r>
          </w:p>
        </w:tc>
        <w:tc>
          <w:tcPr>
            <w:tcW w:w="750" w:type="dxa"/>
            <w:tcBorders>
              <w:top w:val="outset" w:sz="6" w:space="0" w:color="auto"/>
              <w:left w:val="outset" w:sz="6" w:space="0" w:color="auto"/>
              <w:bottom w:val="outset" w:sz="6" w:space="0" w:color="auto"/>
              <w:right w:val="outset" w:sz="6" w:space="0" w:color="auto"/>
            </w:tcBorders>
            <w:vAlign w:val="center"/>
            <w:hideMark/>
          </w:tcPr>
          <w:p w14:paraId="3A803FB6" w14:textId="77777777" w:rsidR="00A40814" w:rsidRDefault="00A40814" w:rsidP="004E528A">
            <w:pPr>
              <w:pStyle w:val="Cell"/>
            </w:pPr>
          </w:p>
        </w:tc>
      </w:tr>
      <w:tr w:rsidR="00A40814" w14:paraId="5EEC788F"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0934BDF8"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4768794F" w14:textId="77777777" w:rsidR="00A40814" w:rsidRDefault="00A40814" w:rsidP="004E528A">
            <w:pPr>
              <w:pStyle w:val="TableRowHead"/>
            </w:pPr>
            <w:r>
              <w:t>Tags:</w:t>
            </w:r>
          </w:p>
        </w:tc>
        <w:tc>
          <w:tcPr>
            <w:tcW w:w="4294" w:type="dxa"/>
            <w:tcBorders>
              <w:top w:val="outset" w:sz="6" w:space="0" w:color="auto"/>
              <w:left w:val="outset" w:sz="6" w:space="0" w:color="auto"/>
              <w:bottom w:val="outset" w:sz="6" w:space="0" w:color="auto"/>
              <w:right w:val="outset" w:sz="6" w:space="0" w:color="auto"/>
            </w:tcBorders>
            <w:vAlign w:val="center"/>
            <w:hideMark/>
          </w:tcPr>
          <w:p w14:paraId="0E02979B" w14:textId="77777777" w:rsidR="00A40814" w:rsidRDefault="00A40814"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147EC8DD" w14:textId="77777777" w:rsidR="00A40814" w:rsidRDefault="00A40814" w:rsidP="004E528A">
            <w:pPr>
              <w:pStyle w:val="Cell"/>
            </w:pPr>
          </w:p>
        </w:tc>
      </w:tr>
      <w:tr w:rsidR="00A40814" w14:paraId="3ADFF12A" w14:textId="77777777" w:rsidTr="00A40814">
        <w:trPr>
          <w:cantSplit/>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30DA0195" w14:textId="77777777" w:rsidR="00A40814" w:rsidRDefault="00A40814" w:rsidP="004E528A">
            <w:pPr>
              <w:pStyle w:val="Cell"/>
            </w:pPr>
            <w:r>
              <w:rPr>
                <w:i/>
                <w:iCs/>
              </w:rPr>
              <w:t>Allows the selection of a single or multiple responses from a pre-defined list. (MC/MA)</w:t>
            </w:r>
          </w:p>
        </w:tc>
        <w:tc>
          <w:tcPr>
            <w:tcW w:w="750" w:type="dxa"/>
            <w:tcBorders>
              <w:top w:val="outset" w:sz="6" w:space="0" w:color="auto"/>
              <w:left w:val="outset" w:sz="6" w:space="0" w:color="auto"/>
              <w:bottom w:val="outset" w:sz="6" w:space="0" w:color="auto"/>
              <w:right w:val="outset" w:sz="6" w:space="0" w:color="auto"/>
            </w:tcBorders>
            <w:vAlign w:val="center"/>
            <w:hideMark/>
          </w:tcPr>
          <w:p w14:paraId="367B7FBB" w14:textId="77777777" w:rsidR="00A40814" w:rsidRDefault="00A40814" w:rsidP="004E528A">
            <w:pPr>
              <w:pStyle w:val="Cell"/>
            </w:pPr>
          </w:p>
        </w:tc>
      </w:tr>
    </w:tbl>
    <w:tbl>
      <w:tblPr>
        <w:tblW w:w="5606" w:type="pct"/>
        <w:tblInd w:w="16" w:type="dxa"/>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715"/>
        <w:gridCol w:w="3579"/>
        <w:gridCol w:w="4294"/>
        <w:gridCol w:w="750"/>
      </w:tblGrid>
      <w:tr w:rsidR="00A40814" w14:paraId="59E27996"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4772851C" w14:textId="77777777" w:rsidR="00A40814" w:rsidRPr="00F07093" w:rsidRDefault="00A40814" w:rsidP="004E528A">
            <w:pPr>
              <w:rPr>
                <w:sz w:val="26"/>
                <w:szCs w:val="26"/>
                <w:lang w:val="en-GB"/>
              </w:rPr>
            </w:pPr>
            <w:r>
              <w:rPr>
                <w:sz w:val="26"/>
                <w:szCs w:val="26"/>
                <w:lang w:val="en-GB"/>
              </w:rPr>
              <w:t xml:space="preserve">Câu 2: </w:t>
            </w:r>
            <w:r w:rsidRPr="00D149A2">
              <w:rPr>
                <w:sz w:val="26"/>
                <w:szCs w:val="26"/>
                <w:lang w:val="en-GB"/>
              </w:rPr>
              <w:t>Cổng P0 của vi điều khiển 8051 cần có điện trở kéo lên bên ngoài khi dùng làm cổng xuất/nhập.</w:t>
            </w:r>
          </w:p>
        </w:tc>
        <w:tc>
          <w:tcPr>
            <w:tcW w:w="750" w:type="dxa"/>
            <w:tcBorders>
              <w:top w:val="outset" w:sz="6" w:space="0" w:color="auto"/>
              <w:left w:val="outset" w:sz="6" w:space="0" w:color="auto"/>
              <w:bottom w:val="outset" w:sz="6" w:space="0" w:color="auto"/>
              <w:right w:val="outset" w:sz="6" w:space="0" w:color="auto"/>
            </w:tcBorders>
            <w:vAlign w:val="center"/>
            <w:hideMark/>
          </w:tcPr>
          <w:p w14:paraId="0F6968B4" w14:textId="77777777" w:rsidR="00A40814" w:rsidRDefault="00A40814" w:rsidP="004E528A">
            <w:pPr>
              <w:pStyle w:val="QFType"/>
            </w:pPr>
            <w:r>
              <w:t>MC</w:t>
            </w:r>
          </w:p>
        </w:tc>
      </w:tr>
      <w:tr w:rsidR="00A40814" w14:paraId="0DA8B0B7"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605F522C" w14:textId="77777777" w:rsidR="00A40814" w:rsidRDefault="00A40814" w:rsidP="004E528A">
            <w:pPr>
              <w:pStyle w:val="TableRowHead"/>
              <w:jc w:val="right"/>
            </w:pPr>
            <w:r>
              <w:t>Default mark:</w:t>
            </w:r>
          </w:p>
        </w:tc>
        <w:tc>
          <w:tcPr>
            <w:tcW w:w="750" w:type="dxa"/>
            <w:tcBorders>
              <w:top w:val="outset" w:sz="6" w:space="0" w:color="auto"/>
              <w:left w:val="outset" w:sz="6" w:space="0" w:color="auto"/>
              <w:bottom w:val="outset" w:sz="6" w:space="0" w:color="auto"/>
              <w:right w:val="outset" w:sz="6" w:space="0" w:color="auto"/>
            </w:tcBorders>
            <w:vAlign w:val="center"/>
            <w:hideMark/>
          </w:tcPr>
          <w:p w14:paraId="43E0444A" w14:textId="77777777" w:rsidR="00A40814" w:rsidRDefault="00A40814" w:rsidP="004E528A">
            <w:pPr>
              <w:pStyle w:val="Cell"/>
            </w:pPr>
            <w:r>
              <w:t>1</w:t>
            </w:r>
          </w:p>
        </w:tc>
      </w:tr>
      <w:tr w:rsidR="00A40814" w14:paraId="5B561BA8"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1B900A30" w14:textId="77777777" w:rsidR="00A40814" w:rsidRDefault="00A40814" w:rsidP="004E528A">
            <w:pPr>
              <w:pStyle w:val="TableRowHead"/>
              <w:jc w:val="right"/>
            </w:pPr>
            <w:r>
              <w:t>Shuffle the choices?</w:t>
            </w:r>
          </w:p>
        </w:tc>
        <w:tc>
          <w:tcPr>
            <w:tcW w:w="750" w:type="dxa"/>
            <w:tcBorders>
              <w:top w:val="outset" w:sz="6" w:space="0" w:color="auto"/>
              <w:left w:val="outset" w:sz="6" w:space="0" w:color="auto"/>
              <w:bottom w:val="outset" w:sz="6" w:space="0" w:color="auto"/>
              <w:right w:val="outset" w:sz="6" w:space="0" w:color="auto"/>
            </w:tcBorders>
            <w:vAlign w:val="center"/>
            <w:hideMark/>
          </w:tcPr>
          <w:p w14:paraId="7FE3A5A1" w14:textId="77777777" w:rsidR="00A40814" w:rsidRDefault="00A40814" w:rsidP="004E528A">
            <w:pPr>
              <w:pStyle w:val="Cell"/>
            </w:pPr>
            <w:r>
              <w:t>Yes</w:t>
            </w:r>
          </w:p>
        </w:tc>
      </w:tr>
      <w:tr w:rsidR="00A40814" w14:paraId="74368706"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116FD3C7" w14:textId="77777777" w:rsidR="00A40814" w:rsidRDefault="00A40814" w:rsidP="004E528A">
            <w:pPr>
              <w:pStyle w:val="TableRowHead"/>
              <w:jc w:val="right"/>
            </w:pPr>
            <w:r>
              <w:t>Number the choices?</w:t>
            </w:r>
          </w:p>
        </w:tc>
        <w:tc>
          <w:tcPr>
            <w:tcW w:w="750" w:type="dxa"/>
            <w:tcBorders>
              <w:top w:val="outset" w:sz="6" w:space="0" w:color="auto"/>
              <w:left w:val="outset" w:sz="6" w:space="0" w:color="auto"/>
              <w:bottom w:val="outset" w:sz="6" w:space="0" w:color="auto"/>
              <w:right w:val="outset" w:sz="6" w:space="0" w:color="auto"/>
            </w:tcBorders>
            <w:vAlign w:val="center"/>
            <w:hideMark/>
          </w:tcPr>
          <w:p w14:paraId="0A1C214F" w14:textId="77777777" w:rsidR="00A40814" w:rsidRDefault="00A40814" w:rsidP="004E528A">
            <w:pPr>
              <w:pStyle w:val="Cell"/>
            </w:pPr>
            <w:r>
              <w:t>D</w:t>
            </w:r>
          </w:p>
        </w:tc>
      </w:tr>
      <w:tr w:rsidR="00A40814" w14:paraId="34576726"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6AE6DB47" w14:textId="77777777" w:rsidR="00A40814" w:rsidRDefault="00A40814" w:rsidP="004E528A">
            <w:pPr>
              <w:pStyle w:val="TableRowHead"/>
              <w:jc w:val="right"/>
            </w:pPr>
            <w:r>
              <w:t>Penalty for each incorrect try:</w:t>
            </w:r>
          </w:p>
        </w:tc>
        <w:tc>
          <w:tcPr>
            <w:tcW w:w="750" w:type="dxa"/>
            <w:tcBorders>
              <w:top w:val="outset" w:sz="6" w:space="0" w:color="auto"/>
              <w:left w:val="outset" w:sz="6" w:space="0" w:color="auto"/>
              <w:bottom w:val="outset" w:sz="6" w:space="0" w:color="auto"/>
              <w:right w:val="outset" w:sz="6" w:space="0" w:color="auto"/>
            </w:tcBorders>
            <w:vAlign w:val="center"/>
            <w:hideMark/>
          </w:tcPr>
          <w:p w14:paraId="3577146D" w14:textId="77777777" w:rsidR="00A40814" w:rsidRDefault="00A40814" w:rsidP="004E528A">
            <w:pPr>
              <w:pStyle w:val="Cell"/>
            </w:pPr>
            <w:r>
              <w:t>0</w:t>
            </w:r>
          </w:p>
        </w:tc>
      </w:tr>
      <w:tr w:rsidR="00A40814" w14:paraId="767E9B88" w14:textId="77777777" w:rsidTr="00A40814">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tcPr>
          <w:p w14:paraId="181CF692" w14:textId="77777777" w:rsidR="00A40814" w:rsidRDefault="00A40814" w:rsidP="004E528A">
            <w:pPr>
              <w:pStyle w:val="TableRowHead"/>
              <w:jc w:val="right"/>
            </w:pPr>
            <w:r>
              <w:t>ID number:</w:t>
            </w:r>
          </w:p>
        </w:tc>
        <w:tc>
          <w:tcPr>
            <w:tcW w:w="750" w:type="dxa"/>
            <w:tcBorders>
              <w:top w:val="outset" w:sz="6" w:space="0" w:color="auto"/>
              <w:left w:val="outset" w:sz="6" w:space="0" w:color="auto"/>
              <w:bottom w:val="outset" w:sz="6" w:space="0" w:color="auto"/>
              <w:right w:val="outset" w:sz="6" w:space="0" w:color="auto"/>
            </w:tcBorders>
            <w:vAlign w:val="center"/>
          </w:tcPr>
          <w:p w14:paraId="2A2C09BF" w14:textId="77777777" w:rsidR="00A40814" w:rsidRDefault="00A40814" w:rsidP="004E528A">
            <w:pPr>
              <w:pStyle w:val="QFID"/>
            </w:pPr>
          </w:p>
        </w:tc>
      </w:tr>
      <w:tr w:rsidR="00A40814" w14:paraId="2A70611D" w14:textId="77777777" w:rsidTr="00A40814">
        <w:trPr>
          <w:cantSplit/>
          <w:tblHeader/>
        </w:trPr>
        <w:tc>
          <w:tcPr>
            <w:tcW w:w="715" w:type="dxa"/>
            <w:tcBorders>
              <w:top w:val="outset" w:sz="6" w:space="0" w:color="auto"/>
              <w:left w:val="outset" w:sz="6" w:space="0" w:color="auto"/>
              <w:bottom w:val="outset" w:sz="6" w:space="0" w:color="auto"/>
              <w:right w:val="outset" w:sz="6" w:space="0" w:color="auto"/>
            </w:tcBorders>
            <w:vAlign w:val="center"/>
            <w:hideMark/>
          </w:tcPr>
          <w:p w14:paraId="7221A49E" w14:textId="77777777" w:rsidR="00A40814" w:rsidRDefault="00A40814" w:rsidP="004E528A">
            <w:pPr>
              <w:pStyle w:val="QFOptionReset"/>
            </w:pPr>
            <w:r>
              <w:t>#</w:t>
            </w:r>
          </w:p>
        </w:tc>
        <w:tc>
          <w:tcPr>
            <w:tcW w:w="3579" w:type="dxa"/>
            <w:tcBorders>
              <w:top w:val="outset" w:sz="6" w:space="0" w:color="auto"/>
              <w:left w:val="outset" w:sz="6" w:space="0" w:color="auto"/>
              <w:bottom w:val="outset" w:sz="6" w:space="0" w:color="auto"/>
              <w:right w:val="outset" w:sz="6" w:space="0" w:color="auto"/>
            </w:tcBorders>
            <w:vAlign w:val="center"/>
            <w:hideMark/>
          </w:tcPr>
          <w:p w14:paraId="0FB5371D" w14:textId="77777777" w:rsidR="00A40814" w:rsidRDefault="00A40814" w:rsidP="004E528A">
            <w:pPr>
              <w:pStyle w:val="TableHead"/>
            </w:pPr>
            <w:r>
              <w:t>Answers</w:t>
            </w:r>
          </w:p>
        </w:tc>
        <w:tc>
          <w:tcPr>
            <w:tcW w:w="4294" w:type="dxa"/>
            <w:tcBorders>
              <w:top w:val="outset" w:sz="6" w:space="0" w:color="auto"/>
              <w:left w:val="outset" w:sz="6" w:space="0" w:color="auto"/>
              <w:bottom w:val="outset" w:sz="6" w:space="0" w:color="auto"/>
              <w:right w:val="outset" w:sz="6" w:space="0" w:color="auto"/>
            </w:tcBorders>
            <w:vAlign w:val="center"/>
            <w:hideMark/>
          </w:tcPr>
          <w:p w14:paraId="361014CC" w14:textId="77777777" w:rsidR="00A40814" w:rsidRDefault="00A40814" w:rsidP="004E528A">
            <w:pPr>
              <w:pStyle w:val="TableHead"/>
            </w:pPr>
            <w:r>
              <w:t>Feedback</w:t>
            </w:r>
          </w:p>
        </w:tc>
        <w:tc>
          <w:tcPr>
            <w:tcW w:w="750" w:type="dxa"/>
            <w:tcBorders>
              <w:top w:val="outset" w:sz="6" w:space="0" w:color="auto"/>
              <w:left w:val="outset" w:sz="6" w:space="0" w:color="auto"/>
              <w:bottom w:val="outset" w:sz="6" w:space="0" w:color="auto"/>
              <w:right w:val="outset" w:sz="6" w:space="0" w:color="auto"/>
            </w:tcBorders>
            <w:vAlign w:val="center"/>
            <w:hideMark/>
          </w:tcPr>
          <w:p w14:paraId="21FAB7F8" w14:textId="77777777" w:rsidR="00A40814" w:rsidRDefault="00A40814" w:rsidP="004E528A">
            <w:pPr>
              <w:pStyle w:val="TableHead"/>
            </w:pPr>
            <w:r>
              <w:t>Grade</w:t>
            </w:r>
          </w:p>
        </w:tc>
      </w:tr>
      <w:tr w:rsidR="00A40814" w14:paraId="2B2EF781"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344A5BF8" w14:textId="77777777" w:rsidR="00A40814" w:rsidRDefault="00A40814"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23B7090B" w14:textId="77777777" w:rsidR="00A40814" w:rsidRDefault="00A40814" w:rsidP="004E528A">
            <w:pPr>
              <w:pStyle w:val="Cell"/>
            </w:pPr>
            <w:r>
              <w:t>ĐÚNG</w:t>
            </w:r>
          </w:p>
        </w:tc>
        <w:tc>
          <w:tcPr>
            <w:tcW w:w="4294" w:type="dxa"/>
            <w:tcBorders>
              <w:top w:val="outset" w:sz="6" w:space="0" w:color="auto"/>
              <w:left w:val="outset" w:sz="6" w:space="0" w:color="auto"/>
              <w:bottom w:val="outset" w:sz="6" w:space="0" w:color="auto"/>
              <w:right w:val="outset" w:sz="6" w:space="0" w:color="auto"/>
            </w:tcBorders>
            <w:vAlign w:val="center"/>
            <w:hideMark/>
          </w:tcPr>
          <w:p w14:paraId="3FE2BD91" w14:textId="77777777" w:rsidR="00A40814" w:rsidRDefault="00A40814"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788F43F5" w14:textId="77777777" w:rsidR="00A40814" w:rsidRDefault="00A40814" w:rsidP="004E528A">
            <w:pPr>
              <w:pStyle w:val="QFGrade"/>
            </w:pPr>
            <w:r>
              <w:t>0</w:t>
            </w:r>
          </w:p>
        </w:tc>
      </w:tr>
      <w:tr w:rsidR="00A40814" w14:paraId="5257D76B"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43D9E01D" w14:textId="77777777" w:rsidR="00A40814" w:rsidRDefault="00A40814"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1877809E" w14:textId="77777777" w:rsidR="00A40814" w:rsidRDefault="00A40814" w:rsidP="004E528A">
            <w:pPr>
              <w:pStyle w:val="Cell"/>
            </w:pPr>
            <w:r>
              <w:rPr>
                <w:noProof/>
                <w:lang w:val="en-US"/>
              </w:rPr>
              <w:t>SAI</w:t>
            </w:r>
          </w:p>
        </w:tc>
        <w:tc>
          <w:tcPr>
            <w:tcW w:w="4294" w:type="dxa"/>
            <w:tcBorders>
              <w:top w:val="outset" w:sz="6" w:space="0" w:color="auto"/>
              <w:left w:val="outset" w:sz="6" w:space="0" w:color="auto"/>
              <w:bottom w:val="outset" w:sz="6" w:space="0" w:color="auto"/>
              <w:right w:val="outset" w:sz="6" w:space="0" w:color="auto"/>
            </w:tcBorders>
            <w:vAlign w:val="center"/>
            <w:hideMark/>
          </w:tcPr>
          <w:p w14:paraId="3B8DFD33" w14:textId="77777777" w:rsidR="00A40814" w:rsidRDefault="00A40814"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51375229" w14:textId="77777777" w:rsidR="00A40814" w:rsidRDefault="00A40814" w:rsidP="004E528A">
            <w:pPr>
              <w:pStyle w:val="QFGrade"/>
            </w:pPr>
            <w:r>
              <w:t>100</w:t>
            </w:r>
          </w:p>
        </w:tc>
      </w:tr>
      <w:tr w:rsidR="00A40814" w14:paraId="2A1E14B7"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0EF00CA0" w14:textId="77777777" w:rsidR="00A40814" w:rsidRDefault="00A40814"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2A21070E" w14:textId="77777777" w:rsidR="00A40814" w:rsidRDefault="00A40814" w:rsidP="004E528A">
            <w:pPr>
              <w:pStyle w:val="Cell"/>
            </w:pPr>
          </w:p>
        </w:tc>
        <w:tc>
          <w:tcPr>
            <w:tcW w:w="4294" w:type="dxa"/>
            <w:tcBorders>
              <w:top w:val="outset" w:sz="6" w:space="0" w:color="auto"/>
              <w:left w:val="outset" w:sz="6" w:space="0" w:color="auto"/>
              <w:bottom w:val="outset" w:sz="6" w:space="0" w:color="auto"/>
              <w:right w:val="outset" w:sz="6" w:space="0" w:color="auto"/>
            </w:tcBorders>
            <w:vAlign w:val="center"/>
            <w:hideMark/>
          </w:tcPr>
          <w:p w14:paraId="50186F03" w14:textId="77777777" w:rsidR="00A40814" w:rsidRDefault="00A40814"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5467B881" w14:textId="77777777" w:rsidR="00A40814" w:rsidRDefault="00A40814" w:rsidP="004E528A">
            <w:pPr>
              <w:pStyle w:val="QFGrade"/>
            </w:pPr>
            <w:r>
              <w:t>0</w:t>
            </w:r>
          </w:p>
        </w:tc>
      </w:tr>
      <w:tr w:rsidR="00A40814" w14:paraId="0D1F394E"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5F0D80E1" w14:textId="77777777" w:rsidR="00A40814" w:rsidRDefault="00A40814"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24160DC2" w14:textId="77777777" w:rsidR="00A40814" w:rsidRDefault="00A40814" w:rsidP="004E528A">
            <w:pPr>
              <w:pStyle w:val="Cell"/>
            </w:pPr>
          </w:p>
        </w:tc>
        <w:tc>
          <w:tcPr>
            <w:tcW w:w="4294" w:type="dxa"/>
            <w:tcBorders>
              <w:top w:val="outset" w:sz="6" w:space="0" w:color="auto"/>
              <w:left w:val="outset" w:sz="6" w:space="0" w:color="auto"/>
              <w:bottom w:val="outset" w:sz="6" w:space="0" w:color="auto"/>
              <w:right w:val="outset" w:sz="6" w:space="0" w:color="auto"/>
            </w:tcBorders>
            <w:vAlign w:val="center"/>
            <w:hideMark/>
          </w:tcPr>
          <w:p w14:paraId="7D1A9308" w14:textId="77777777" w:rsidR="00A40814" w:rsidRDefault="00A40814"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7F8785A6" w14:textId="77777777" w:rsidR="00A40814" w:rsidRDefault="00A40814" w:rsidP="004E528A">
            <w:pPr>
              <w:pStyle w:val="QFGrade"/>
            </w:pPr>
            <w:r>
              <w:t>0</w:t>
            </w:r>
          </w:p>
        </w:tc>
      </w:tr>
      <w:tr w:rsidR="00A40814" w14:paraId="0792C04C"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01E60C87"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717B4A71" w14:textId="77777777" w:rsidR="00A40814" w:rsidRDefault="00A40814" w:rsidP="004E528A">
            <w:pPr>
              <w:pStyle w:val="TableRowHead"/>
            </w:pPr>
            <w:r>
              <w:t>General feedback:</w:t>
            </w:r>
          </w:p>
        </w:tc>
        <w:tc>
          <w:tcPr>
            <w:tcW w:w="4294" w:type="dxa"/>
            <w:tcBorders>
              <w:top w:val="outset" w:sz="6" w:space="0" w:color="auto"/>
              <w:left w:val="outset" w:sz="6" w:space="0" w:color="auto"/>
              <w:bottom w:val="outset" w:sz="6" w:space="0" w:color="auto"/>
              <w:right w:val="outset" w:sz="6" w:space="0" w:color="auto"/>
            </w:tcBorders>
            <w:vAlign w:val="center"/>
            <w:hideMark/>
          </w:tcPr>
          <w:p w14:paraId="21E3C21F" w14:textId="77777777" w:rsidR="00A40814" w:rsidRDefault="00A40814"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399AED6A" w14:textId="77777777" w:rsidR="00A40814" w:rsidRDefault="00A40814" w:rsidP="004E528A">
            <w:pPr>
              <w:pStyle w:val="Cell"/>
            </w:pPr>
          </w:p>
        </w:tc>
      </w:tr>
      <w:tr w:rsidR="00A40814" w14:paraId="583763B0"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23E7CD59"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0EBD897B" w14:textId="77777777" w:rsidR="00A40814" w:rsidRDefault="00A40814" w:rsidP="004E528A">
            <w:pPr>
              <w:pStyle w:val="TableRowHead"/>
            </w:pPr>
            <w:r>
              <w:t>For any correct response:</w:t>
            </w:r>
          </w:p>
        </w:tc>
        <w:tc>
          <w:tcPr>
            <w:tcW w:w="4294" w:type="dxa"/>
            <w:tcBorders>
              <w:top w:val="outset" w:sz="6" w:space="0" w:color="auto"/>
              <w:left w:val="outset" w:sz="6" w:space="0" w:color="auto"/>
              <w:bottom w:val="outset" w:sz="6" w:space="0" w:color="auto"/>
              <w:right w:val="outset" w:sz="6" w:space="0" w:color="auto"/>
            </w:tcBorders>
            <w:vAlign w:val="center"/>
          </w:tcPr>
          <w:p w14:paraId="184FE55D" w14:textId="77777777" w:rsidR="00A40814" w:rsidRDefault="00A40814"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4C1EE4AB" w14:textId="77777777" w:rsidR="00A40814" w:rsidRDefault="00A40814" w:rsidP="004E528A">
            <w:pPr>
              <w:pStyle w:val="Cell"/>
            </w:pPr>
          </w:p>
        </w:tc>
      </w:tr>
      <w:tr w:rsidR="00A40814" w14:paraId="1CDB949E"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5FF84288"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521D5550" w14:textId="77777777" w:rsidR="00A40814" w:rsidRDefault="00A40814" w:rsidP="004E528A">
            <w:pPr>
              <w:pStyle w:val="TableRowHead"/>
            </w:pPr>
            <w:r>
              <w:t>For any incorrect response:</w:t>
            </w:r>
          </w:p>
        </w:tc>
        <w:tc>
          <w:tcPr>
            <w:tcW w:w="4294" w:type="dxa"/>
            <w:tcBorders>
              <w:top w:val="outset" w:sz="6" w:space="0" w:color="auto"/>
              <w:left w:val="outset" w:sz="6" w:space="0" w:color="auto"/>
              <w:bottom w:val="outset" w:sz="6" w:space="0" w:color="auto"/>
              <w:right w:val="outset" w:sz="6" w:space="0" w:color="auto"/>
            </w:tcBorders>
            <w:vAlign w:val="center"/>
          </w:tcPr>
          <w:p w14:paraId="4A5ECC35" w14:textId="77777777" w:rsidR="00A40814" w:rsidRDefault="00A40814"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31CCE78B" w14:textId="77777777" w:rsidR="00A40814" w:rsidRDefault="00A40814" w:rsidP="004E528A">
            <w:pPr>
              <w:pStyle w:val="Cell"/>
            </w:pPr>
          </w:p>
        </w:tc>
      </w:tr>
      <w:tr w:rsidR="00A40814" w14:paraId="168D9A85"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2EE13210"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104A604A" w14:textId="77777777" w:rsidR="00A40814" w:rsidRDefault="00A40814" w:rsidP="004E528A">
            <w:pPr>
              <w:pStyle w:val="TableRowHead"/>
            </w:pPr>
            <w:r>
              <w:t>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105CAD82" w14:textId="77777777" w:rsidR="00A40814" w:rsidRDefault="00A40814"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4E7917A9" w14:textId="77777777" w:rsidR="00A40814" w:rsidRDefault="00A40814" w:rsidP="004E528A">
            <w:pPr>
              <w:pStyle w:val="Cell"/>
            </w:pPr>
          </w:p>
        </w:tc>
      </w:tr>
      <w:tr w:rsidR="00A40814" w14:paraId="04AEE9BA"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516D97EA"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7469BD4D" w14:textId="77777777" w:rsidR="00A40814" w:rsidRDefault="00A40814" w:rsidP="004E528A">
            <w:pPr>
              <w:pStyle w:val="TableRowHead"/>
            </w:pPr>
            <w:r>
              <w:t>Show the number of correct responses (Hint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17903640" w14:textId="77777777" w:rsidR="00A40814" w:rsidRDefault="00A40814" w:rsidP="004E528A">
            <w:pPr>
              <w:pStyle w:val="Cell"/>
            </w:pPr>
            <w:r>
              <w:t>No</w:t>
            </w:r>
          </w:p>
        </w:tc>
        <w:tc>
          <w:tcPr>
            <w:tcW w:w="750" w:type="dxa"/>
            <w:tcBorders>
              <w:top w:val="outset" w:sz="6" w:space="0" w:color="auto"/>
              <w:left w:val="outset" w:sz="6" w:space="0" w:color="auto"/>
              <w:bottom w:val="outset" w:sz="6" w:space="0" w:color="auto"/>
              <w:right w:val="outset" w:sz="6" w:space="0" w:color="auto"/>
            </w:tcBorders>
            <w:vAlign w:val="center"/>
            <w:hideMark/>
          </w:tcPr>
          <w:p w14:paraId="127DF1B8" w14:textId="77777777" w:rsidR="00A40814" w:rsidRDefault="00A40814" w:rsidP="004E528A">
            <w:pPr>
              <w:pStyle w:val="Cell"/>
            </w:pPr>
          </w:p>
        </w:tc>
      </w:tr>
      <w:tr w:rsidR="00A40814" w14:paraId="1991F4F2"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45493BCB"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2587AF91" w14:textId="77777777" w:rsidR="00A40814" w:rsidRDefault="00A40814" w:rsidP="004E528A">
            <w:pPr>
              <w:pStyle w:val="TableRowHead"/>
            </w:pPr>
            <w:r>
              <w:t>Clear incorrect responses (Hint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616718D4" w14:textId="77777777" w:rsidR="00A40814" w:rsidRDefault="00A40814" w:rsidP="004E528A">
            <w:pPr>
              <w:pStyle w:val="Cell"/>
            </w:pPr>
            <w:r>
              <w:t>No</w:t>
            </w:r>
          </w:p>
        </w:tc>
        <w:tc>
          <w:tcPr>
            <w:tcW w:w="750" w:type="dxa"/>
            <w:tcBorders>
              <w:top w:val="outset" w:sz="6" w:space="0" w:color="auto"/>
              <w:left w:val="outset" w:sz="6" w:space="0" w:color="auto"/>
              <w:bottom w:val="outset" w:sz="6" w:space="0" w:color="auto"/>
              <w:right w:val="outset" w:sz="6" w:space="0" w:color="auto"/>
            </w:tcBorders>
            <w:vAlign w:val="center"/>
            <w:hideMark/>
          </w:tcPr>
          <w:p w14:paraId="4B305DF9" w14:textId="77777777" w:rsidR="00A40814" w:rsidRDefault="00A40814" w:rsidP="004E528A">
            <w:pPr>
              <w:pStyle w:val="Cell"/>
            </w:pPr>
          </w:p>
        </w:tc>
      </w:tr>
      <w:tr w:rsidR="00A40814" w14:paraId="1A97C24F" w14:textId="77777777" w:rsidTr="00A40814">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0F6EB970" w14:textId="77777777" w:rsidR="00A40814" w:rsidRDefault="00A40814"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25CCC924" w14:textId="77777777" w:rsidR="00A40814" w:rsidRDefault="00A40814" w:rsidP="004E528A">
            <w:pPr>
              <w:pStyle w:val="TableRowHead"/>
            </w:pPr>
            <w:r>
              <w:t>Tags:</w:t>
            </w:r>
          </w:p>
        </w:tc>
        <w:tc>
          <w:tcPr>
            <w:tcW w:w="4294" w:type="dxa"/>
            <w:tcBorders>
              <w:top w:val="outset" w:sz="6" w:space="0" w:color="auto"/>
              <w:left w:val="outset" w:sz="6" w:space="0" w:color="auto"/>
              <w:bottom w:val="outset" w:sz="6" w:space="0" w:color="auto"/>
              <w:right w:val="outset" w:sz="6" w:space="0" w:color="auto"/>
            </w:tcBorders>
            <w:vAlign w:val="center"/>
            <w:hideMark/>
          </w:tcPr>
          <w:p w14:paraId="3C4D408C" w14:textId="77777777" w:rsidR="00A40814" w:rsidRDefault="00A40814"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7AB205DC" w14:textId="77777777" w:rsidR="00A40814" w:rsidRDefault="00A40814" w:rsidP="004E528A">
            <w:pPr>
              <w:pStyle w:val="Cell"/>
            </w:pPr>
          </w:p>
        </w:tc>
      </w:tr>
      <w:tr w:rsidR="00A40814" w14:paraId="0984A6C7" w14:textId="77777777" w:rsidTr="00A40814">
        <w:trPr>
          <w:cantSplit/>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4B060E11" w14:textId="77777777" w:rsidR="00A40814" w:rsidRDefault="00A40814" w:rsidP="004E528A">
            <w:pPr>
              <w:pStyle w:val="Cell"/>
            </w:pPr>
            <w:r>
              <w:rPr>
                <w:i/>
                <w:iCs/>
              </w:rPr>
              <w:t>Allows the selection of a single or multiple responses from a pre-defined list. (MC/MA)</w:t>
            </w:r>
          </w:p>
        </w:tc>
        <w:tc>
          <w:tcPr>
            <w:tcW w:w="750" w:type="dxa"/>
            <w:tcBorders>
              <w:top w:val="outset" w:sz="6" w:space="0" w:color="auto"/>
              <w:left w:val="outset" w:sz="6" w:space="0" w:color="auto"/>
              <w:bottom w:val="outset" w:sz="6" w:space="0" w:color="auto"/>
              <w:right w:val="outset" w:sz="6" w:space="0" w:color="auto"/>
            </w:tcBorders>
            <w:vAlign w:val="center"/>
            <w:hideMark/>
          </w:tcPr>
          <w:p w14:paraId="425672F3" w14:textId="77777777" w:rsidR="00A40814" w:rsidRDefault="00A40814" w:rsidP="004E528A">
            <w:pPr>
              <w:pStyle w:val="Cell"/>
            </w:pPr>
          </w:p>
        </w:tc>
      </w:tr>
    </w:tbl>
    <w:p w14:paraId="15BE9C99" w14:textId="77777777" w:rsidR="007F281C" w:rsidRPr="00304322" w:rsidRDefault="007F281C" w:rsidP="00304322"/>
    <w:p w14:paraId="60C8CEAD" w14:textId="2B4C677F" w:rsidR="00DE6002" w:rsidRDefault="00DE6002" w:rsidP="00DE6002">
      <w:pPr>
        <w:pStyle w:val="Heading2"/>
      </w:pPr>
      <w:r>
        <w:t xml:space="preserve">Question </w:t>
      </w:r>
      <w:r>
        <w:t>3</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78"/>
        <w:gridCol w:w="3160"/>
        <w:gridCol w:w="3766"/>
        <w:gridCol w:w="725"/>
      </w:tblGrid>
      <w:tr w:rsidR="00DE6002" w14:paraId="54CEF0A6"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34D2D08E" w14:textId="77777777" w:rsidR="00DE6002" w:rsidRPr="00EF219B" w:rsidRDefault="00DE6002" w:rsidP="004E528A">
            <w:pPr>
              <w:rPr>
                <w:sz w:val="26"/>
                <w:szCs w:val="26"/>
              </w:rPr>
            </w:pPr>
            <w:r>
              <w:rPr>
                <w:sz w:val="26"/>
                <w:szCs w:val="26"/>
                <w:lang w:val="en-GB"/>
              </w:rPr>
              <w:t xml:space="preserve">Câu 3: </w:t>
            </w:r>
            <w:r w:rsidRPr="00D149A2">
              <w:rPr>
                <w:sz w:val="26"/>
                <w:szCs w:val="26"/>
              </w:rPr>
              <w:t xml:space="preserve">Thạch anh là linh kiện dùng để tạo xung nhịp đồng hồ cho vi điều khiển. </w:t>
            </w:r>
          </w:p>
        </w:tc>
        <w:tc>
          <w:tcPr>
            <w:tcW w:w="750" w:type="dxa"/>
            <w:tcBorders>
              <w:top w:val="outset" w:sz="6" w:space="0" w:color="auto"/>
              <w:left w:val="outset" w:sz="6" w:space="0" w:color="auto"/>
              <w:bottom w:val="outset" w:sz="6" w:space="0" w:color="auto"/>
              <w:right w:val="outset" w:sz="6" w:space="0" w:color="auto"/>
            </w:tcBorders>
            <w:vAlign w:val="center"/>
            <w:hideMark/>
          </w:tcPr>
          <w:p w14:paraId="1697B387" w14:textId="77777777" w:rsidR="00DE6002" w:rsidRDefault="00DE6002" w:rsidP="004E528A">
            <w:pPr>
              <w:pStyle w:val="QFType"/>
            </w:pPr>
            <w:r>
              <w:t>MC</w:t>
            </w:r>
          </w:p>
        </w:tc>
      </w:tr>
      <w:tr w:rsidR="00DE6002" w14:paraId="70469204"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21F2E966" w14:textId="77777777" w:rsidR="00DE6002" w:rsidRDefault="00DE6002" w:rsidP="004E528A">
            <w:pPr>
              <w:pStyle w:val="TableRowHead"/>
              <w:jc w:val="right"/>
            </w:pPr>
            <w:r>
              <w:t>Default mark:</w:t>
            </w:r>
          </w:p>
        </w:tc>
        <w:tc>
          <w:tcPr>
            <w:tcW w:w="750" w:type="dxa"/>
            <w:tcBorders>
              <w:top w:val="outset" w:sz="6" w:space="0" w:color="auto"/>
              <w:left w:val="outset" w:sz="6" w:space="0" w:color="auto"/>
              <w:bottom w:val="outset" w:sz="6" w:space="0" w:color="auto"/>
              <w:right w:val="outset" w:sz="6" w:space="0" w:color="auto"/>
            </w:tcBorders>
            <w:vAlign w:val="center"/>
            <w:hideMark/>
          </w:tcPr>
          <w:p w14:paraId="7EF0A067" w14:textId="77777777" w:rsidR="00DE6002" w:rsidRDefault="00DE6002" w:rsidP="004E528A">
            <w:pPr>
              <w:pStyle w:val="Cell"/>
            </w:pPr>
            <w:r>
              <w:t>1</w:t>
            </w:r>
          </w:p>
        </w:tc>
      </w:tr>
      <w:tr w:rsidR="00DE6002" w14:paraId="53A291F4"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5E5C945E" w14:textId="77777777" w:rsidR="00DE6002" w:rsidRDefault="00DE6002" w:rsidP="004E528A">
            <w:pPr>
              <w:pStyle w:val="TableRowHead"/>
              <w:jc w:val="right"/>
            </w:pPr>
            <w:r>
              <w:t>Shuffle the choices?</w:t>
            </w:r>
          </w:p>
        </w:tc>
        <w:tc>
          <w:tcPr>
            <w:tcW w:w="750" w:type="dxa"/>
            <w:tcBorders>
              <w:top w:val="outset" w:sz="6" w:space="0" w:color="auto"/>
              <w:left w:val="outset" w:sz="6" w:space="0" w:color="auto"/>
              <w:bottom w:val="outset" w:sz="6" w:space="0" w:color="auto"/>
              <w:right w:val="outset" w:sz="6" w:space="0" w:color="auto"/>
            </w:tcBorders>
            <w:vAlign w:val="center"/>
            <w:hideMark/>
          </w:tcPr>
          <w:p w14:paraId="20B4D02A" w14:textId="77777777" w:rsidR="00DE6002" w:rsidRDefault="00DE6002" w:rsidP="004E528A">
            <w:pPr>
              <w:pStyle w:val="Cell"/>
            </w:pPr>
            <w:r>
              <w:t>Yes</w:t>
            </w:r>
          </w:p>
        </w:tc>
      </w:tr>
      <w:tr w:rsidR="00DE6002" w14:paraId="7AA25DFD"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1EC62E69" w14:textId="77777777" w:rsidR="00DE6002" w:rsidRDefault="00DE6002" w:rsidP="004E528A">
            <w:pPr>
              <w:pStyle w:val="TableRowHead"/>
              <w:jc w:val="right"/>
            </w:pPr>
            <w:r>
              <w:t>Number the choices?</w:t>
            </w:r>
          </w:p>
        </w:tc>
        <w:tc>
          <w:tcPr>
            <w:tcW w:w="750" w:type="dxa"/>
            <w:tcBorders>
              <w:top w:val="outset" w:sz="6" w:space="0" w:color="auto"/>
              <w:left w:val="outset" w:sz="6" w:space="0" w:color="auto"/>
              <w:bottom w:val="outset" w:sz="6" w:space="0" w:color="auto"/>
              <w:right w:val="outset" w:sz="6" w:space="0" w:color="auto"/>
            </w:tcBorders>
            <w:vAlign w:val="center"/>
            <w:hideMark/>
          </w:tcPr>
          <w:p w14:paraId="33EF33C8" w14:textId="77777777" w:rsidR="00DE6002" w:rsidRDefault="00DE6002" w:rsidP="004E528A">
            <w:pPr>
              <w:pStyle w:val="Cell"/>
            </w:pPr>
            <w:r>
              <w:t>D</w:t>
            </w:r>
          </w:p>
        </w:tc>
      </w:tr>
      <w:tr w:rsidR="00DE6002" w14:paraId="0ED9BEFE"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41FCA70D" w14:textId="77777777" w:rsidR="00DE6002" w:rsidRDefault="00DE6002" w:rsidP="004E528A">
            <w:pPr>
              <w:pStyle w:val="TableRowHead"/>
              <w:jc w:val="right"/>
            </w:pPr>
            <w:r>
              <w:t>Penalty for each incorrect try:</w:t>
            </w:r>
          </w:p>
        </w:tc>
        <w:tc>
          <w:tcPr>
            <w:tcW w:w="750" w:type="dxa"/>
            <w:tcBorders>
              <w:top w:val="outset" w:sz="6" w:space="0" w:color="auto"/>
              <w:left w:val="outset" w:sz="6" w:space="0" w:color="auto"/>
              <w:bottom w:val="outset" w:sz="6" w:space="0" w:color="auto"/>
              <w:right w:val="outset" w:sz="6" w:space="0" w:color="auto"/>
            </w:tcBorders>
            <w:vAlign w:val="center"/>
            <w:hideMark/>
          </w:tcPr>
          <w:p w14:paraId="14A1662E" w14:textId="77777777" w:rsidR="00DE6002" w:rsidRDefault="00DE6002" w:rsidP="004E528A">
            <w:pPr>
              <w:pStyle w:val="Cell"/>
            </w:pPr>
            <w:r>
              <w:t>0</w:t>
            </w:r>
          </w:p>
        </w:tc>
      </w:tr>
      <w:tr w:rsidR="00DE6002" w14:paraId="277EADA8"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tcPr>
          <w:p w14:paraId="5280C64D" w14:textId="77777777" w:rsidR="00DE6002" w:rsidRDefault="00DE6002" w:rsidP="004E528A">
            <w:pPr>
              <w:pStyle w:val="TableRowHead"/>
              <w:jc w:val="right"/>
            </w:pPr>
            <w:r>
              <w:t>ID number:</w:t>
            </w:r>
          </w:p>
        </w:tc>
        <w:tc>
          <w:tcPr>
            <w:tcW w:w="750" w:type="dxa"/>
            <w:tcBorders>
              <w:top w:val="outset" w:sz="6" w:space="0" w:color="auto"/>
              <w:left w:val="outset" w:sz="6" w:space="0" w:color="auto"/>
              <w:bottom w:val="outset" w:sz="6" w:space="0" w:color="auto"/>
              <w:right w:val="outset" w:sz="6" w:space="0" w:color="auto"/>
            </w:tcBorders>
            <w:vAlign w:val="center"/>
          </w:tcPr>
          <w:p w14:paraId="3144625F" w14:textId="77777777" w:rsidR="00DE6002" w:rsidRDefault="00DE6002" w:rsidP="004E528A">
            <w:pPr>
              <w:pStyle w:val="QFID"/>
            </w:pPr>
          </w:p>
        </w:tc>
      </w:tr>
      <w:tr w:rsidR="00DE6002" w14:paraId="7FF1E7B1" w14:textId="77777777" w:rsidTr="004E528A">
        <w:trPr>
          <w:cantSplit/>
          <w:tblHeader/>
        </w:trPr>
        <w:tc>
          <w:tcPr>
            <w:tcW w:w="715" w:type="dxa"/>
            <w:tcBorders>
              <w:top w:val="outset" w:sz="6" w:space="0" w:color="auto"/>
              <w:left w:val="outset" w:sz="6" w:space="0" w:color="auto"/>
              <w:bottom w:val="outset" w:sz="6" w:space="0" w:color="auto"/>
              <w:right w:val="outset" w:sz="6" w:space="0" w:color="auto"/>
            </w:tcBorders>
            <w:vAlign w:val="center"/>
            <w:hideMark/>
          </w:tcPr>
          <w:p w14:paraId="41D8C306" w14:textId="77777777" w:rsidR="00DE6002" w:rsidRDefault="00DE6002" w:rsidP="004E528A">
            <w:pPr>
              <w:pStyle w:val="QFOptionReset"/>
            </w:pPr>
            <w:r>
              <w:t>#</w:t>
            </w:r>
          </w:p>
        </w:tc>
        <w:tc>
          <w:tcPr>
            <w:tcW w:w="3579" w:type="dxa"/>
            <w:tcBorders>
              <w:top w:val="outset" w:sz="6" w:space="0" w:color="auto"/>
              <w:left w:val="outset" w:sz="6" w:space="0" w:color="auto"/>
              <w:bottom w:val="outset" w:sz="6" w:space="0" w:color="auto"/>
              <w:right w:val="outset" w:sz="6" w:space="0" w:color="auto"/>
            </w:tcBorders>
            <w:vAlign w:val="center"/>
            <w:hideMark/>
          </w:tcPr>
          <w:p w14:paraId="33BE917A" w14:textId="77777777" w:rsidR="00DE6002" w:rsidRDefault="00DE6002" w:rsidP="004E528A">
            <w:pPr>
              <w:pStyle w:val="TableHead"/>
            </w:pPr>
            <w:r>
              <w:t>Answers</w:t>
            </w:r>
          </w:p>
        </w:tc>
        <w:tc>
          <w:tcPr>
            <w:tcW w:w="4294" w:type="dxa"/>
            <w:tcBorders>
              <w:top w:val="outset" w:sz="6" w:space="0" w:color="auto"/>
              <w:left w:val="outset" w:sz="6" w:space="0" w:color="auto"/>
              <w:bottom w:val="outset" w:sz="6" w:space="0" w:color="auto"/>
              <w:right w:val="outset" w:sz="6" w:space="0" w:color="auto"/>
            </w:tcBorders>
            <w:vAlign w:val="center"/>
            <w:hideMark/>
          </w:tcPr>
          <w:p w14:paraId="30DFB60F" w14:textId="77777777" w:rsidR="00DE6002" w:rsidRDefault="00DE6002" w:rsidP="004E528A">
            <w:pPr>
              <w:pStyle w:val="TableHead"/>
            </w:pPr>
            <w:r>
              <w:t>Feedback</w:t>
            </w:r>
          </w:p>
        </w:tc>
        <w:tc>
          <w:tcPr>
            <w:tcW w:w="750" w:type="dxa"/>
            <w:tcBorders>
              <w:top w:val="outset" w:sz="6" w:space="0" w:color="auto"/>
              <w:left w:val="outset" w:sz="6" w:space="0" w:color="auto"/>
              <w:bottom w:val="outset" w:sz="6" w:space="0" w:color="auto"/>
              <w:right w:val="outset" w:sz="6" w:space="0" w:color="auto"/>
            </w:tcBorders>
            <w:vAlign w:val="center"/>
            <w:hideMark/>
          </w:tcPr>
          <w:p w14:paraId="115834E5" w14:textId="77777777" w:rsidR="00DE6002" w:rsidRDefault="00DE6002" w:rsidP="004E528A">
            <w:pPr>
              <w:pStyle w:val="TableHead"/>
            </w:pPr>
            <w:r>
              <w:t>Grade</w:t>
            </w:r>
          </w:p>
        </w:tc>
      </w:tr>
      <w:tr w:rsidR="00DE6002" w14:paraId="4AC9439F"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7E525B78" w14:textId="77777777" w:rsidR="00DE6002" w:rsidRDefault="00DE6002"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388C19A2" w14:textId="77777777" w:rsidR="00DE6002" w:rsidRDefault="00DE6002" w:rsidP="004E528A">
            <w:pPr>
              <w:pStyle w:val="Cell"/>
            </w:pPr>
            <w:r>
              <w:t>ĐÚNG</w:t>
            </w:r>
          </w:p>
        </w:tc>
        <w:tc>
          <w:tcPr>
            <w:tcW w:w="4294" w:type="dxa"/>
            <w:tcBorders>
              <w:top w:val="outset" w:sz="6" w:space="0" w:color="auto"/>
              <w:left w:val="outset" w:sz="6" w:space="0" w:color="auto"/>
              <w:bottom w:val="outset" w:sz="6" w:space="0" w:color="auto"/>
              <w:right w:val="outset" w:sz="6" w:space="0" w:color="auto"/>
            </w:tcBorders>
            <w:vAlign w:val="center"/>
            <w:hideMark/>
          </w:tcPr>
          <w:p w14:paraId="71C02C3F" w14:textId="77777777" w:rsidR="00DE6002" w:rsidRDefault="00DE6002"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746E6944" w14:textId="77777777" w:rsidR="00DE6002" w:rsidRDefault="00DE6002" w:rsidP="004E528A">
            <w:pPr>
              <w:pStyle w:val="QFGrade"/>
            </w:pPr>
            <w:r>
              <w:t>100</w:t>
            </w:r>
          </w:p>
        </w:tc>
      </w:tr>
      <w:tr w:rsidR="00DE6002" w14:paraId="45AFEEFC"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26341696" w14:textId="77777777" w:rsidR="00DE6002" w:rsidRDefault="00DE6002"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37533A94" w14:textId="77777777" w:rsidR="00DE6002" w:rsidRDefault="00DE6002" w:rsidP="004E528A">
            <w:pPr>
              <w:pStyle w:val="Cell"/>
            </w:pPr>
            <w:r>
              <w:rPr>
                <w:noProof/>
                <w:lang w:val="en-US"/>
              </w:rPr>
              <w:t>SAI</w:t>
            </w:r>
          </w:p>
        </w:tc>
        <w:tc>
          <w:tcPr>
            <w:tcW w:w="4294" w:type="dxa"/>
            <w:tcBorders>
              <w:top w:val="outset" w:sz="6" w:space="0" w:color="auto"/>
              <w:left w:val="outset" w:sz="6" w:space="0" w:color="auto"/>
              <w:bottom w:val="outset" w:sz="6" w:space="0" w:color="auto"/>
              <w:right w:val="outset" w:sz="6" w:space="0" w:color="auto"/>
            </w:tcBorders>
            <w:vAlign w:val="center"/>
            <w:hideMark/>
          </w:tcPr>
          <w:p w14:paraId="0EFB218D" w14:textId="77777777" w:rsidR="00DE6002" w:rsidRDefault="00DE6002"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5342D345" w14:textId="77777777" w:rsidR="00DE6002" w:rsidRDefault="00DE6002" w:rsidP="004E528A">
            <w:pPr>
              <w:pStyle w:val="QFGrade"/>
            </w:pPr>
            <w:r>
              <w:t>0</w:t>
            </w:r>
          </w:p>
        </w:tc>
      </w:tr>
      <w:tr w:rsidR="00DE6002" w14:paraId="466DB5F8"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09700920" w14:textId="77777777" w:rsidR="00DE6002" w:rsidRDefault="00DE6002"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2A1AC05B" w14:textId="77777777" w:rsidR="00DE6002" w:rsidRDefault="00DE6002" w:rsidP="004E528A">
            <w:pPr>
              <w:pStyle w:val="Cell"/>
            </w:pPr>
          </w:p>
        </w:tc>
        <w:tc>
          <w:tcPr>
            <w:tcW w:w="4294" w:type="dxa"/>
            <w:tcBorders>
              <w:top w:val="outset" w:sz="6" w:space="0" w:color="auto"/>
              <w:left w:val="outset" w:sz="6" w:space="0" w:color="auto"/>
              <w:bottom w:val="outset" w:sz="6" w:space="0" w:color="auto"/>
              <w:right w:val="outset" w:sz="6" w:space="0" w:color="auto"/>
            </w:tcBorders>
            <w:vAlign w:val="center"/>
            <w:hideMark/>
          </w:tcPr>
          <w:p w14:paraId="5F523195" w14:textId="77777777" w:rsidR="00DE6002" w:rsidRDefault="00DE6002"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6F4508C1" w14:textId="77777777" w:rsidR="00DE6002" w:rsidRDefault="00DE6002" w:rsidP="004E528A">
            <w:pPr>
              <w:pStyle w:val="QFGrade"/>
            </w:pPr>
            <w:r>
              <w:t>0</w:t>
            </w:r>
          </w:p>
        </w:tc>
      </w:tr>
      <w:tr w:rsidR="00DE6002" w14:paraId="7909A98D"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79EACD9F" w14:textId="77777777" w:rsidR="00DE6002" w:rsidRDefault="00DE6002"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3FDF477F" w14:textId="77777777" w:rsidR="00DE6002" w:rsidRDefault="00DE6002" w:rsidP="004E528A">
            <w:pPr>
              <w:pStyle w:val="Cell"/>
            </w:pPr>
          </w:p>
        </w:tc>
        <w:tc>
          <w:tcPr>
            <w:tcW w:w="4294" w:type="dxa"/>
            <w:tcBorders>
              <w:top w:val="outset" w:sz="6" w:space="0" w:color="auto"/>
              <w:left w:val="outset" w:sz="6" w:space="0" w:color="auto"/>
              <w:bottom w:val="outset" w:sz="6" w:space="0" w:color="auto"/>
              <w:right w:val="outset" w:sz="6" w:space="0" w:color="auto"/>
            </w:tcBorders>
            <w:vAlign w:val="center"/>
            <w:hideMark/>
          </w:tcPr>
          <w:p w14:paraId="73C69AFD" w14:textId="77777777" w:rsidR="00DE6002" w:rsidRDefault="00DE6002"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2534E388" w14:textId="77777777" w:rsidR="00DE6002" w:rsidRDefault="00DE6002" w:rsidP="004E528A">
            <w:pPr>
              <w:pStyle w:val="QFGrade"/>
            </w:pPr>
            <w:r>
              <w:t>0</w:t>
            </w:r>
          </w:p>
        </w:tc>
      </w:tr>
      <w:tr w:rsidR="00DE6002" w14:paraId="6BC304E2"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02BA7B90"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4723082C" w14:textId="77777777" w:rsidR="00DE6002" w:rsidRDefault="00DE6002" w:rsidP="004E528A">
            <w:pPr>
              <w:pStyle w:val="TableRowHead"/>
            </w:pPr>
            <w:r>
              <w:t>General feedback:</w:t>
            </w:r>
          </w:p>
        </w:tc>
        <w:tc>
          <w:tcPr>
            <w:tcW w:w="4294" w:type="dxa"/>
            <w:tcBorders>
              <w:top w:val="outset" w:sz="6" w:space="0" w:color="auto"/>
              <w:left w:val="outset" w:sz="6" w:space="0" w:color="auto"/>
              <w:bottom w:val="outset" w:sz="6" w:space="0" w:color="auto"/>
              <w:right w:val="outset" w:sz="6" w:space="0" w:color="auto"/>
            </w:tcBorders>
            <w:vAlign w:val="center"/>
            <w:hideMark/>
          </w:tcPr>
          <w:p w14:paraId="25FD570E" w14:textId="77777777" w:rsidR="00DE6002" w:rsidRDefault="00DE6002"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0301811E" w14:textId="77777777" w:rsidR="00DE6002" w:rsidRDefault="00DE6002" w:rsidP="004E528A">
            <w:pPr>
              <w:pStyle w:val="Cell"/>
            </w:pPr>
          </w:p>
        </w:tc>
      </w:tr>
      <w:tr w:rsidR="00DE6002" w14:paraId="135F986F"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339F39A8"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7E73ADA1" w14:textId="77777777" w:rsidR="00DE6002" w:rsidRDefault="00DE6002" w:rsidP="004E528A">
            <w:pPr>
              <w:pStyle w:val="TableRowHead"/>
            </w:pPr>
            <w:r>
              <w:t>For any correct response:</w:t>
            </w:r>
          </w:p>
        </w:tc>
        <w:tc>
          <w:tcPr>
            <w:tcW w:w="4294" w:type="dxa"/>
            <w:tcBorders>
              <w:top w:val="outset" w:sz="6" w:space="0" w:color="auto"/>
              <w:left w:val="outset" w:sz="6" w:space="0" w:color="auto"/>
              <w:bottom w:val="outset" w:sz="6" w:space="0" w:color="auto"/>
              <w:right w:val="outset" w:sz="6" w:space="0" w:color="auto"/>
            </w:tcBorders>
            <w:vAlign w:val="center"/>
          </w:tcPr>
          <w:p w14:paraId="36D90442" w14:textId="77777777" w:rsidR="00DE6002" w:rsidRDefault="00DE6002"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3E851ABD" w14:textId="77777777" w:rsidR="00DE6002" w:rsidRDefault="00DE6002" w:rsidP="004E528A">
            <w:pPr>
              <w:pStyle w:val="Cell"/>
            </w:pPr>
          </w:p>
        </w:tc>
      </w:tr>
      <w:tr w:rsidR="00DE6002" w14:paraId="57EC9195"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556790A5"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0124FE3C" w14:textId="77777777" w:rsidR="00DE6002" w:rsidRDefault="00DE6002" w:rsidP="004E528A">
            <w:pPr>
              <w:pStyle w:val="TableRowHead"/>
            </w:pPr>
            <w:r>
              <w:t>For any incorrect response:</w:t>
            </w:r>
          </w:p>
        </w:tc>
        <w:tc>
          <w:tcPr>
            <w:tcW w:w="4294" w:type="dxa"/>
            <w:tcBorders>
              <w:top w:val="outset" w:sz="6" w:space="0" w:color="auto"/>
              <w:left w:val="outset" w:sz="6" w:space="0" w:color="auto"/>
              <w:bottom w:val="outset" w:sz="6" w:space="0" w:color="auto"/>
              <w:right w:val="outset" w:sz="6" w:space="0" w:color="auto"/>
            </w:tcBorders>
            <w:vAlign w:val="center"/>
          </w:tcPr>
          <w:p w14:paraId="0339F3AE" w14:textId="77777777" w:rsidR="00DE6002" w:rsidRDefault="00DE6002"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6146104F" w14:textId="77777777" w:rsidR="00DE6002" w:rsidRDefault="00DE6002" w:rsidP="004E528A">
            <w:pPr>
              <w:pStyle w:val="Cell"/>
            </w:pPr>
          </w:p>
        </w:tc>
      </w:tr>
      <w:tr w:rsidR="00DE6002" w14:paraId="40CEE761"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2999DB6B"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0E836CFE" w14:textId="77777777" w:rsidR="00DE6002" w:rsidRDefault="00DE6002" w:rsidP="004E528A">
            <w:pPr>
              <w:pStyle w:val="TableRowHead"/>
            </w:pPr>
            <w:r>
              <w:t>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62F90CEF" w14:textId="77777777" w:rsidR="00DE6002" w:rsidRDefault="00DE6002"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077223AA" w14:textId="77777777" w:rsidR="00DE6002" w:rsidRDefault="00DE6002" w:rsidP="004E528A">
            <w:pPr>
              <w:pStyle w:val="Cell"/>
            </w:pPr>
          </w:p>
        </w:tc>
      </w:tr>
      <w:tr w:rsidR="00DE6002" w14:paraId="0A1061A1"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5C8F5E09"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03176B65" w14:textId="77777777" w:rsidR="00DE6002" w:rsidRDefault="00DE6002" w:rsidP="004E528A">
            <w:pPr>
              <w:pStyle w:val="TableRowHead"/>
            </w:pPr>
            <w:r>
              <w:t>Show the number of correct responses (Hint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347FB94A" w14:textId="77777777" w:rsidR="00DE6002" w:rsidRDefault="00DE6002" w:rsidP="004E528A">
            <w:pPr>
              <w:pStyle w:val="Cell"/>
            </w:pPr>
            <w:r>
              <w:t>No</w:t>
            </w:r>
          </w:p>
        </w:tc>
        <w:tc>
          <w:tcPr>
            <w:tcW w:w="750" w:type="dxa"/>
            <w:tcBorders>
              <w:top w:val="outset" w:sz="6" w:space="0" w:color="auto"/>
              <w:left w:val="outset" w:sz="6" w:space="0" w:color="auto"/>
              <w:bottom w:val="outset" w:sz="6" w:space="0" w:color="auto"/>
              <w:right w:val="outset" w:sz="6" w:space="0" w:color="auto"/>
            </w:tcBorders>
            <w:vAlign w:val="center"/>
            <w:hideMark/>
          </w:tcPr>
          <w:p w14:paraId="22F41D2F" w14:textId="77777777" w:rsidR="00DE6002" w:rsidRDefault="00DE6002" w:rsidP="004E528A">
            <w:pPr>
              <w:pStyle w:val="Cell"/>
            </w:pPr>
          </w:p>
        </w:tc>
      </w:tr>
      <w:tr w:rsidR="00DE6002" w14:paraId="7CD2B1FA"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317E10E4"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4C5AC588" w14:textId="77777777" w:rsidR="00DE6002" w:rsidRDefault="00DE6002" w:rsidP="004E528A">
            <w:pPr>
              <w:pStyle w:val="TableRowHead"/>
            </w:pPr>
            <w:r>
              <w:t>Clear incorrect responses (Hint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5158CFEB" w14:textId="77777777" w:rsidR="00DE6002" w:rsidRDefault="00DE6002" w:rsidP="004E528A">
            <w:pPr>
              <w:pStyle w:val="Cell"/>
            </w:pPr>
            <w:r>
              <w:t>No</w:t>
            </w:r>
          </w:p>
        </w:tc>
        <w:tc>
          <w:tcPr>
            <w:tcW w:w="750" w:type="dxa"/>
            <w:tcBorders>
              <w:top w:val="outset" w:sz="6" w:space="0" w:color="auto"/>
              <w:left w:val="outset" w:sz="6" w:space="0" w:color="auto"/>
              <w:bottom w:val="outset" w:sz="6" w:space="0" w:color="auto"/>
              <w:right w:val="outset" w:sz="6" w:space="0" w:color="auto"/>
            </w:tcBorders>
            <w:vAlign w:val="center"/>
            <w:hideMark/>
          </w:tcPr>
          <w:p w14:paraId="572D3838" w14:textId="77777777" w:rsidR="00DE6002" w:rsidRDefault="00DE6002" w:rsidP="004E528A">
            <w:pPr>
              <w:pStyle w:val="Cell"/>
            </w:pPr>
          </w:p>
        </w:tc>
      </w:tr>
      <w:tr w:rsidR="00DE6002" w14:paraId="050CC903"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3A02CAC4"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1829A04A" w14:textId="77777777" w:rsidR="00DE6002" w:rsidRDefault="00DE6002" w:rsidP="004E528A">
            <w:pPr>
              <w:pStyle w:val="TableRowHead"/>
            </w:pPr>
            <w:r>
              <w:t>Tags:</w:t>
            </w:r>
          </w:p>
        </w:tc>
        <w:tc>
          <w:tcPr>
            <w:tcW w:w="4294" w:type="dxa"/>
            <w:tcBorders>
              <w:top w:val="outset" w:sz="6" w:space="0" w:color="auto"/>
              <w:left w:val="outset" w:sz="6" w:space="0" w:color="auto"/>
              <w:bottom w:val="outset" w:sz="6" w:space="0" w:color="auto"/>
              <w:right w:val="outset" w:sz="6" w:space="0" w:color="auto"/>
            </w:tcBorders>
            <w:vAlign w:val="center"/>
            <w:hideMark/>
          </w:tcPr>
          <w:p w14:paraId="0FF6FD9E" w14:textId="77777777" w:rsidR="00DE6002" w:rsidRDefault="00DE6002"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116C5BDC" w14:textId="77777777" w:rsidR="00DE6002" w:rsidRDefault="00DE6002" w:rsidP="004E528A">
            <w:pPr>
              <w:pStyle w:val="Cell"/>
            </w:pPr>
          </w:p>
        </w:tc>
      </w:tr>
      <w:tr w:rsidR="00DE6002" w14:paraId="4E3FA722" w14:textId="77777777" w:rsidTr="004E528A">
        <w:trPr>
          <w:cantSplit/>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56883382" w14:textId="77777777" w:rsidR="00DE6002" w:rsidRDefault="00DE6002" w:rsidP="004E528A">
            <w:pPr>
              <w:pStyle w:val="Cell"/>
            </w:pPr>
            <w:r>
              <w:rPr>
                <w:i/>
                <w:iCs/>
              </w:rPr>
              <w:t>Allows the selection of a single or multiple responses from a pre-defined list. (MC/MA)</w:t>
            </w:r>
          </w:p>
        </w:tc>
        <w:tc>
          <w:tcPr>
            <w:tcW w:w="750" w:type="dxa"/>
            <w:tcBorders>
              <w:top w:val="outset" w:sz="6" w:space="0" w:color="auto"/>
              <w:left w:val="outset" w:sz="6" w:space="0" w:color="auto"/>
              <w:bottom w:val="outset" w:sz="6" w:space="0" w:color="auto"/>
              <w:right w:val="outset" w:sz="6" w:space="0" w:color="auto"/>
            </w:tcBorders>
            <w:vAlign w:val="center"/>
            <w:hideMark/>
          </w:tcPr>
          <w:p w14:paraId="422CDDA4" w14:textId="77777777" w:rsidR="00DE6002" w:rsidRDefault="00DE6002" w:rsidP="004E528A">
            <w:pPr>
              <w:pStyle w:val="Cell"/>
            </w:pPr>
          </w:p>
        </w:tc>
      </w:tr>
    </w:tbl>
    <w:p w14:paraId="0DBA0808" w14:textId="77777777" w:rsidR="00DE6002" w:rsidRDefault="00DE6002" w:rsidP="00DE6002">
      <w:pPr>
        <w:pStyle w:val="BodyText"/>
      </w:pPr>
    </w:p>
    <w:p w14:paraId="5D85AF14" w14:textId="7224395E" w:rsidR="00DE6002" w:rsidRDefault="00DE6002" w:rsidP="00DE6002">
      <w:pPr>
        <w:pStyle w:val="Heading2"/>
      </w:pPr>
      <w:r>
        <w:t xml:space="preserve">Question </w:t>
      </w:r>
      <w:r>
        <w:t>4</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78"/>
        <w:gridCol w:w="3160"/>
        <w:gridCol w:w="3766"/>
        <w:gridCol w:w="725"/>
      </w:tblGrid>
      <w:tr w:rsidR="00DE6002" w14:paraId="53D48E90"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6ED3280A" w14:textId="77777777" w:rsidR="00DE6002" w:rsidRPr="00EF219B" w:rsidRDefault="00DE6002" w:rsidP="004E528A">
            <w:pPr>
              <w:rPr>
                <w:sz w:val="26"/>
                <w:szCs w:val="26"/>
              </w:rPr>
            </w:pPr>
            <w:r>
              <w:rPr>
                <w:sz w:val="26"/>
                <w:szCs w:val="26"/>
                <w:lang w:val="en-GB"/>
              </w:rPr>
              <w:t xml:space="preserve">Câu 4: </w:t>
            </w:r>
            <w:r w:rsidRPr="00D149A2">
              <w:rPr>
                <w:sz w:val="26"/>
                <w:szCs w:val="26"/>
              </w:rPr>
              <w:t>Lệnh MOV A, R0 là lệnh chuyển dữ liệu từ thanh ghi R0 vào thanh ghi A.</w:t>
            </w:r>
          </w:p>
        </w:tc>
        <w:tc>
          <w:tcPr>
            <w:tcW w:w="750" w:type="dxa"/>
            <w:tcBorders>
              <w:top w:val="outset" w:sz="6" w:space="0" w:color="auto"/>
              <w:left w:val="outset" w:sz="6" w:space="0" w:color="auto"/>
              <w:bottom w:val="outset" w:sz="6" w:space="0" w:color="auto"/>
              <w:right w:val="outset" w:sz="6" w:space="0" w:color="auto"/>
            </w:tcBorders>
            <w:vAlign w:val="center"/>
            <w:hideMark/>
          </w:tcPr>
          <w:p w14:paraId="35B3F541" w14:textId="77777777" w:rsidR="00DE6002" w:rsidRDefault="00DE6002" w:rsidP="004E528A">
            <w:pPr>
              <w:pStyle w:val="QFType"/>
            </w:pPr>
            <w:r>
              <w:t>MC</w:t>
            </w:r>
          </w:p>
        </w:tc>
      </w:tr>
      <w:tr w:rsidR="00DE6002" w14:paraId="74B17B19"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1C6DFCE3" w14:textId="77777777" w:rsidR="00DE6002" w:rsidRDefault="00DE6002" w:rsidP="004E528A">
            <w:pPr>
              <w:pStyle w:val="TableRowHead"/>
              <w:jc w:val="right"/>
            </w:pPr>
            <w:r>
              <w:t>Default mark:</w:t>
            </w:r>
          </w:p>
        </w:tc>
        <w:tc>
          <w:tcPr>
            <w:tcW w:w="750" w:type="dxa"/>
            <w:tcBorders>
              <w:top w:val="outset" w:sz="6" w:space="0" w:color="auto"/>
              <w:left w:val="outset" w:sz="6" w:space="0" w:color="auto"/>
              <w:bottom w:val="outset" w:sz="6" w:space="0" w:color="auto"/>
              <w:right w:val="outset" w:sz="6" w:space="0" w:color="auto"/>
            </w:tcBorders>
            <w:vAlign w:val="center"/>
            <w:hideMark/>
          </w:tcPr>
          <w:p w14:paraId="428B4A62" w14:textId="77777777" w:rsidR="00DE6002" w:rsidRDefault="00DE6002" w:rsidP="004E528A">
            <w:pPr>
              <w:pStyle w:val="Cell"/>
            </w:pPr>
            <w:r>
              <w:t>1</w:t>
            </w:r>
          </w:p>
        </w:tc>
      </w:tr>
      <w:tr w:rsidR="00DE6002" w14:paraId="4507F70E"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57CC64B1" w14:textId="77777777" w:rsidR="00DE6002" w:rsidRDefault="00DE6002" w:rsidP="004E528A">
            <w:pPr>
              <w:pStyle w:val="TableRowHead"/>
              <w:jc w:val="right"/>
            </w:pPr>
            <w:r>
              <w:t>Shuffle the choices?</w:t>
            </w:r>
          </w:p>
        </w:tc>
        <w:tc>
          <w:tcPr>
            <w:tcW w:w="750" w:type="dxa"/>
            <w:tcBorders>
              <w:top w:val="outset" w:sz="6" w:space="0" w:color="auto"/>
              <w:left w:val="outset" w:sz="6" w:space="0" w:color="auto"/>
              <w:bottom w:val="outset" w:sz="6" w:space="0" w:color="auto"/>
              <w:right w:val="outset" w:sz="6" w:space="0" w:color="auto"/>
            </w:tcBorders>
            <w:vAlign w:val="center"/>
            <w:hideMark/>
          </w:tcPr>
          <w:p w14:paraId="573FC8D2" w14:textId="77777777" w:rsidR="00DE6002" w:rsidRDefault="00DE6002" w:rsidP="004E528A">
            <w:pPr>
              <w:pStyle w:val="Cell"/>
            </w:pPr>
            <w:r>
              <w:t>Yes</w:t>
            </w:r>
          </w:p>
        </w:tc>
      </w:tr>
      <w:tr w:rsidR="00DE6002" w14:paraId="18B90DEF"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5D9DBAF6" w14:textId="77777777" w:rsidR="00DE6002" w:rsidRDefault="00DE6002" w:rsidP="004E528A">
            <w:pPr>
              <w:pStyle w:val="TableRowHead"/>
              <w:jc w:val="right"/>
            </w:pPr>
            <w:r>
              <w:t>Number the choices?</w:t>
            </w:r>
          </w:p>
        </w:tc>
        <w:tc>
          <w:tcPr>
            <w:tcW w:w="750" w:type="dxa"/>
            <w:tcBorders>
              <w:top w:val="outset" w:sz="6" w:space="0" w:color="auto"/>
              <w:left w:val="outset" w:sz="6" w:space="0" w:color="auto"/>
              <w:bottom w:val="outset" w:sz="6" w:space="0" w:color="auto"/>
              <w:right w:val="outset" w:sz="6" w:space="0" w:color="auto"/>
            </w:tcBorders>
            <w:vAlign w:val="center"/>
            <w:hideMark/>
          </w:tcPr>
          <w:p w14:paraId="071A5845" w14:textId="77777777" w:rsidR="00DE6002" w:rsidRDefault="00DE6002" w:rsidP="004E528A">
            <w:pPr>
              <w:pStyle w:val="Cell"/>
            </w:pPr>
            <w:r>
              <w:t>D</w:t>
            </w:r>
          </w:p>
        </w:tc>
      </w:tr>
      <w:tr w:rsidR="00DE6002" w14:paraId="6DA77F22"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0E584C84" w14:textId="77777777" w:rsidR="00DE6002" w:rsidRDefault="00DE6002" w:rsidP="004E528A">
            <w:pPr>
              <w:pStyle w:val="TableRowHead"/>
              <w:jc w:val="right"/>
            </w:pPr>
            <w:r>
              <w:t>Penalty for each incorrect try:</w:t>
            </w:r>
          </w:p>
        </w:tc>
        <w:tc>
          <w:tcPr>
            <w:tcW w:w="750" w:type="dxa"/>
            <w:tcBorders>
              <w:top w:val="outset" w:sz="6" w:space="0" w:color="auto"/>
              <w:left w:val="outset" w:sz="6" w:space="0" w:color="auto"/>
              <w:bottom w:val="outset" w:sz="6" w:space="0" w:color="auto"/>
              <w:right w:val="outset" w:sz="6" w:space="0" w:color="auto"/>
            </w:tcBorders>
            <w:vAlign w:val="center"/>
            <w:hideMark/>
          </w:tcPr>
          <w:p w14:paraId="6C7C0A64" w14:textId="77777777" w:rsidR="00DE6002" w:rsidRDefault="00DE6002" w:rsidP="004E528A">
            <w:pPr>
              <w:pStyle w:val="Cell"/>
            </w:pPr>
            <w:r>
              <w:t>0</w:t>
            </w:r>
          </w:p>
        </w:tc>
      </w:tr>
      <w:tr w:rsidR="00DE6002" w14:paraId="12812F2C" w14:textId="77777777" w:rsidTr="004E528A">
        <w:trPr>
          <w:cantSplit/>
          <w:tblHeader/>
        </w:trPr>
        <w:tc>
          <w:tcPr>
            <w:tcW w:w="8588" w:type="dxa"/>
            <w:gridSpan w:val="3"/>
            <w:tcBorders>
              <w:top w:val="outset" w:sz="6" w:space="0" w:color="auto"/>
              <w:left w:val="outset" w:sz="6" w:space="0" w:color="auto"/>
              <w:bottom w:val="outset" w:sz="6" w:space="0" w:color="auto"/>
              <w:right w:val="outset" w:sz="6" w:space="0" w:color="auto"/>
            </w:tcBorders>
            <w:vAlign w:val="center"/>
          </w:tcPr>
          <w:p w14:paraId="4DC52F44" w14:textId="77777777" w:rsidR="00DE6002" w:rsidRDefault="00DE6002" w:rsidP="004E528A">
            <w:pPr>
              <w:pStyle w:val="TableRowHead"/>
              <w:jc w:val="right"/>
            </w:pPr>
            <w:r>
              <w:t>ID number:</w:t>
            </w:r>
          </w:p>
        </w:tc>
        <w:tc>
          <w:tcPr>
            <w:tcW w:w="750" w:type="dxa"/>
            <w:tcBorders>
              <w:top w:val="outset" w:sz="6" w:space="0" w:color="auto"/>
              <w:left w:val="outset" w:sz="6" w:space="0" w:color="auto"/>
              <w:bottom w:val="outset" w:sz="6" w:space="0" w:color="auto"/>
              <w:right w:val="outset" w:sz="6" w:space="0" w:color="auto"/>
            </w:tcBorders>
            <w:vAlign w:val="center"/>
          </w:tcPr>
          <w:p w14:paraId="20B31D8B" w14:textId="77777777" w:rsidR="00DE6002" w:rsidRDefault="00DE6002" w:rsidP="004E528A">
            <w:pPr>
              <w:pStyle w:val="QFID"/>
            </w:pPr>
          </w:p>
        </w:tc>
      </w:tr>
      <w:tr w:rsidR="00DE6002" w14:paraId="0440A709" w14:textId="77777777" w:rsidTr="004E528A">
        <w:trPr>
          <w:cantSplit/>
          <w:tblHeader/>
        </w:trPr>
        <w:tc>
          <w:tcPr>
            <w:tcW w:w="715" w:type="dxa"/>
            <w:tcBorders>
              <w:top w:val="outset" w:sz="6" w:space="0" w:color="auto"/>
              <w:left w:val="outset" w:sz="6" w:space="0" w:color="auto"/>
              <w:bottom w:val="outset" w:sz="6" w:space="0" w:color="auto"/>
              <w:right w:val="outset" w:sz="6" w:space="0" w:color="auto"/>
            </w:tcBorders>
            <w:vAlign w:val="center"/>
            <w:hideMark/>
          </w:tcPr>
          <w:p w14:paraId="00FB5E04" w14:textId="77777777" w:rsidR="00DE6002" w:rsidRDefault="00DE6002" w:rsidP="004E528A">
            <w:pPr>
              <w:pStyle w:val="QFOptionReset"/>
            </w:pPr>
            <w:r>
              <w:t>#</w:t>
            </w:r>
          </w:p>
        </w:tc>
        <w:tc>
          <w:tcPr>
            <w:tcW w:w="3579" w:type="dxa"/>
            <w:tcBorders>
              <w:top w:val="outset" w:sz="6" w:space="0" w:color="auto"/>
              <w:left w:val="outset" w:sz="6" w:space="0" w:color="auto"/>
              <w:bottom w:val="outset" w:sz="6" w:space="0" w:color="auto"/>
              <w:right w:val="outset" w:sz="6" w:space="0" w:color="auto"/>
            </w:tcBorders>
            <w:vAlign w:val="center"/>
            <w:hideMark/>
          </w:tcPr>
          <w:p w14:paraId="46526751" w14:textId="77777777" w:rsidR="00DE6002" w:rsidRDefault="00DE6002" w:rsidP="004E528A">
            <w:pPr>
              <w:pStyle w:val="TableHead"/>
            </w:pPr>
            <w:r>
              <w:t>Answers</w:t>
            </w:r>
          </w:p>
        </w:tc>
        <w:tc>
          <w:tcPr>
            <w:tcW w:w="4294" w:type="dxa"/>
            <w:tcBorders>
              <w:top w:val="outset" w:sz="6" w:space="0" w:color="auto"/>
              <w:left w:val="outset" w:sz="6" w:space="0" w:color="auto"/>
              <w:bottom w:val="outset" w:sz="6" w:space="0" w:color="auto"/>
              <w:right w:val="outset" w:sz="6" w:space="0" w:color="auto"/>
            </w:tcBorders>
            <w:vAlign w:val="center"/>
            <w:hideMark/>
          </w:tcPr>
          <w:p w14:paraId="62525A2D" w14:textId="77777777" w:rsidR="00DE6002" w:rsidRDefault="00DE6002" w:rsidP="004E528A">
            <w:pPr>
              <w:pStyle w:val="TableHead"/>
            </w:pPr>
            <w:r>
              <w:t>Feedback</w:t>
            </w:r>
          </w:p>
        </w:tc>
        <w:tc>
          <w:tcPr>
            <w:tcW w:w="750" w:type="dxa"/>
            <w:tcBorders>
              <w:top w:val="outset" w:sz="6" w:space="0" w:color="auto"/>
              <w:left w:val="outset" w:sz="6" w:space="0" w:color="auto"/>
              <w:bottom w:val="outset" w:sz="6" w:space="0" w:color="auto"/>
              <w:right w:val="outset" w:sz="6" w:space="0" w:color="auto"/>
            </w:tcBorders>
            <w:vAlign w:val="center"/>
            <w:hideMark/>
          </w:tcPr>
          <w:p w14:paraId="0C5A6E28" w14:textId="77777777" w:rsidR="00DE6002" w:rsidRDefault="00DE6002" w:rsidP="004E528A">
            <w:pPr>
              <w:pStyle w:val="TableHead"/>
            </w:pPr>
            <w:r>
              <w:t>Grade</w:t>
            </w:r>
          </w:p>
        </w:tc>
      </w:tr>
      <w:tr w:rsidR="00DE6002" w14:paraId="4EC39112"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3F54C814" w14:textId="77777777" w:rsidR="00DE6002" w:rsidRDefault="00DE6002"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328C8FDE" w14:textId="77777777" w:rsidR="00DE6002" w:rsidRDefault="00DE6002" w:rsidP="004E528A">
            <w:pPr>
              <w:pStyle w:val="Cell"/>
            </w:pPr>
            <w:r>
              <w:t>ĐÚNG</w:t>
            </w:r>
          </w:p>
        </w:tc>
        <w:tc>
          <w:tcPr>
            <w:tcW w:w="4294" w:type="dxa"/>
            <w:tcBorders>
              <w:top w:val="outset" w:sz="6" w:space="0" w:color="auto"/>
              <w:left w:val="outset" w:sz="6" w:space="0" w:color="auto"/>
              <w:bottom w:val="outset" w:sz="6" w:space="0" w:color="auto"/>
              <w:right w:val="outset" w:sz="6" w:space="0" w:color="auto"/>
            </w:tcBorders>
            <w:vAlign w:val="center"/>
            <w:hideMark/>
          </w:tcPr>
          <w:p w14:paraId="55780101" w14:textId="77777777" w:rsidR="00DE6002" w:rsidRDefault="00DE6002"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77CB5688" w14:textId="77777777" w:rsidR="00DE6002" w:rsidRDefault="00DE6002" w:rsidP="004E528A">
            <w:pPr>
              <w:pStyle w:val="QFGrade"/>
            </w:pPr>
            <w:r>
              <w:t>100</w:t>
            </w:r>
          </w:p>
        </w:tc>
      </w:tr>
      <w:tr w:rsidR="00DE6002" w14:paraId="32D76BF3"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3FA14E82" w14:textId="77777777" w:rsidR="00DE6002" w:rsidRDefault="00DE6002"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2A4DAB71" w14:textId="77777777" w:rsidR="00DE6002" w:rsidRDefault="00DE6002" w:rsidP="004E528A">
            <w:pPr>
              <w:pStyle w:val="Cell"/>
            </w:pPr>
            <w:r>
              <w:rPr>
                <w:noProof/>
                <w:lang w:val="en-US"/>
              </w:rPr>
              <w:t>SAI</w:t>
            </w:r>
          </w:p>
        </w:tc>
        <w:tc>
          <w:tcPr>
            <w:tcW w:w="4294" w:type="dxa"/>
            <w:tcBorders>
              <w:top w:val="outset" w:sz="6" w:space="0" w:color="auto"/>
              <w:left w:val="outset" w:sz="6" w:space="0" w:color="auto"/>
              <w:bottom w:val="outset" w:sz="6" w:space="0" w:color="auto"/>
              <w:right w:val="outset" w:sz="6" w:space="0" w:color="auto"/>
            </w:tcBorders>
            <w:vAlign w:val="center"/>
            <w:hideMark/>
          </w:tcPr>
          <w:p w14:paraId="00B6DC35" w14:textId="77777777" w:rsidR="00DE6002" w:rsidRDefault="00DE6002"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022A7BAE" w14:textId="77777777" w:rsidR="00DE6002" w:rsidRDefault="00DE6002" w:rsidP="004E528A">
            <w:pPr>
              <w:pStyle w:val="QFGrade"/>
            </w:pPr>
            <w:r>
              <w:t>0</w:t>
            </w:r>
          </w:p>
        </w:tc>
      </w:tr>
      <w:tr w:rsidR="00DE6002" w14:paraId="17E023F6"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0D550EED" w14:textId="77777777" w:rsidR="00DE6002" w:rsidRDefault="00DE6002"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132A436C" w14:textId="77777777" w:rsidR="00DE6002" w:rsidRDefault="00DE6002" w:rsidP="004E528A">
            <w:pPr>
              <w:pStyle w:val="Cell"/>
            </w:pPr>
          </w:p>
        </w:tc>
        <w:tc>
          <w:tcPr>
            <w:tcW w:w="4294" w:type="dxa"/>
            <w:tcBorders>
              <w:top w:val="outset" w:sz="6" w:space="0" w:color="auto"/>
              <w:left w:val="outset" w:sz="6" w:space="0" w:color="auto"/>
              <w:bottom w:val="outset" w:sz="6" w:space="0" w:color="auto"/>
              <w:right w:val="outset" w:sz="6" w:space="0" w:color="auto"/>
            </w:tcBorders>
            <w:vAlign w:val="center"/>
            <w:hideMark/>
          </w:tcPr>
          <w:p w14:paraId="57695399" w14:textId="77777777" w:rsidR="00DE6002" w:rsidRDefault="00DE6002"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7EB8F01A" w14:textId="77777777" w:rsidR="00DE6002" w:rsidRDefault="00DE6002" w:rsidP="004E528A">
            <w:pPr>
              <w:pStyle w:val="QFGrade"/>
            </w:pPr>
            <w:r>
              <w:t>0</w:t>
            </w:r>
          </w:p>
        </w:tc>
      </w:tr>
      <w:tr w:rsidR="00DE6002" w14:paraId="7617818D"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0CD05A6E" w14:textId="77777777" w:rsidR="00DE6002" w:rsidRDefault="00DE6002" w:rsidP="004E528A">
            <w:pPr>
              <w:pStyle w:val="QFOption"/>
              <w:spacing w:line="220" w:lineRule="atLeast"/>
            </w:pPr>
            <w:r>
              <w:t> </w:t>
            </w:r>
          </w:p>
        </w:tc>
        <w:tc>
          <w:tcPr>
            <w:tcW w:w="3579" w:type="dxa"/>
            <w:tcBorders>
              <w:top w:val="outset" w:sz="6" w:space="0" w:color="auto"/>
              <w:left w:val="outset" w:sz="6" w:space="0" w:color="auto"/>
              <w:bottom w:val="outset" w:sz="6" w:space="0" w:color="auto"/>
              <w:right w:val="outset" w:sz="6" w:space="0" w:color="auto"/>
            </w:tcBorders>
            <w:vAlign w:val="center"/>
          </w:tcPr>
          <w:p w14:paraId="3029DB12" w14:textId="77777777" w:rsidR="00DE6002" w:rsidRDefault="00DE6002" w:rsidP="004E528A">
            <w:pPr>
              <w:pStyle w:val="Cell"/>
            </w:pPr>
          </w:p>
        </w:tc>
        <w:tc>
          <w:tcPr>
            <w:tcW w:w="4294" w:type="dxa"/>
            <w:tcBorders>
              <w:top w:val="outset" w:sz="6" w:space="0" w:color="auto"/>
              <w:left w:val="outset" w:sz="6" w:space="0" w:color="auto"/>
              <w:bottom w:val="outset" w:sz="6" w:space="0" w:color="auto"/>
              <w:right w:val="outset" w:sz="6" w:space="0" w:color="auto"/>
            </w:tcBorders>
            <w:vAlign w:val="center"/>
            <w:hideMark/>
          </w:tcPr>
          <w:p w14:paraId="50C6025A" w14:textId="77777777" w:rsidR="00DE6002" w:rsidRDefault="00DE6002" w:rsidP="004E528A">
            <w:pPr>
              <w:pStyle w:val="QFFeedback"/>
            </w:pPr>
          </w:p>
        </w:tc>
        <w:tc>
          <w:tcPr>
            <w:tcW w:w="750" w:type="dxa"/>
            <w:tcBorders>
              <w:top w:val="outset" w:sz="6" w:space="0" w:color="auto"/>
              <w:left w:val="outset" w:sz="6" w:space="0" w:color="auto"/>
              <w:bottom w:val="outset" w:sz="6" w:space="0" w:color="auto"/>
              <w:right w:val="outset" w:sz="6" w:space="0" w:color="auto"/>
            </w:tcBorders>
            <w:vAlign w:val="center"/>
            <w:hideMark/>
          </w:tcPr>
          <w:p w14:paraId="5755151B" w14:textId="77777777" w:rsidR="00DE6002" w:rsidRDefault="00DE6002" w:rsidP="004E528A">
            <w:pPr>
              <w:pStyle w:val="QFGrade"/>
            </w:pPr>
            <w:r>
              <w:t>0</w:t>
            </w:r>
          </w:p>
        </w:tc>
      </w:tr>
      <w:tr w:rsidR="00DE6002" w14:paraId="5C8EC957"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7ED1E8C4"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55DBB2CB" w14:textId="77777777" w:rsidR="00DE6002" w:rsidRDefault="00DE6002" w:rsidP="004E528A">
            <w:pPr>
              <w:pStyle w:val="TableRowHead"/>
            </w:pPr>
            <w:r>
              <w:t>General feedback:</w:t>
            </w:r>
          </w:p>
        </w:tc>
        <w:tc>
          <w:tcPr>
            <w:tcW w:w="4294" w:type="dxa"/>
            <w:tcBorders>
              <w:top w:val="outset" w:sz="6" w:space="0" w:color="auto"/>
              <w:left w:val="outset" w:sz="6" w:space="0" w:color="auto"/>
              <w:bottom w:val="outset" w:sz="6" w:space="0" w:color="auto"/>
              <w:right w:val="outset" w:sz="6" w:space="0" w:color="auto"/>
            </w:tcBorders>
            <w:vAlign w:val="center"/>
            <w:hideMark/>
          </w:tcPr>
          <w:p w14:paraId="6866FEDE" w14:textId="77777777" w:rsidR="00DE6002" w:rsidRDefault="00DE6002"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524C84C8" w14:textId="77777777" w:rsidR="00DE6002" w:rsidRDefault="00DE6002" w:rsidP="004E528A">
            <w:pPr>
              <w:pStyle w:val="Cell"/>
            </w:pPr>
          </w:p>
        </w:tc>
      </w:tr>
      <w:tr w:rsidR="00DE6002" w14:paraId="3E1554EA"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6CCF02E4"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5CAEE16F" w14:textId="77777777" w:rsidR="00DE6002" w:rsidRDefault="00DE6002" w:rsidP="004E528A">
            <w:pPr>
              <w:pStyle w:val="TableRowHead"/>
            </w:pPr>
            <w:r>
              <w:t>For any correct response:</w:t>
            </w:r>
          </w:p>
        </w:tc>
        <w:tc>
          <w:tcPr>
            <w:tcW w:w="4294" w:type="dxa"/>
            <w:tcBorders>
              <w:top w:val="outset" w:sz="6" w:space="0" w:color="auto"/>
              <w:left w:val="outset" w:sz="6" w:space="0" w:color="auto"/>
              <w:bottom w:val="outset" w:sz="6" w:space="0" w:color="auto"/>
              <w:right w:val="outset" w:sz="6" w:space="0" w:color="auto"/>
            </w:tcBorders>
            <w:vAlign w:val="center"/>
          </w:tcPr>
          <w:p w14:paraId="3C0B3BDC" w14:textId="77777777" w:rsidR="00DE6002" w:rsidRDefault="00DE6002"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16044D47" w14:textId="77777777" w:rsidR="00DE6002" w:rsidRDefault="00DE6002" w:rsidP="004E528A">
            <w:pPr>
              <w:pStyle w:val="Cell"/>
            </w:pPr>
          </w:p>
        </w:tc>
      </w:tr>
      <w:tr w:rsidR="00DE6002" w14:paraId="1AB42516"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536770B8"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425C2945" w14:textId="77777777" w:rsidR="00DE6002" w:rsidRDefault="00DE6002" w:rsidP="004E528A">
            <w:pPr>
              <w:pStyle w:val="TableRowHead"/>
            </w:pPr>
            <w:r>
              <w:t>For any incorrect response:</w:t>
            </w:r>
          </w:p>
        </w:tc>
        <w:tc>
          <w:tcPr>
            <w:tcW w:w="4294" w:type="dxa"/>
            <w:tcBorders>
              <w:top w:val="outset" w:sz="6" w:space="0" w:color="auto"/>
              <w:left w:val="outset" w:sz="6" w:space="0" w:color="auto"/>
              <w:bottom w:val="outset" w:sz="6" w:space="0" w:color="auto"/>
              <w:right w:val="outset" w:sz="6" w:space="0" w:color="auto"/>
            </w:tcBorders>
            <w:vAlign w:val="center"/>
          </w:tcPr>
          <w:p w14:paraId="64A82184" w14:textId="77777777" w:rsidR="00DE6002" w:rsidRDefault="00DE6002"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211AC2E9" w14:textId="77777777" w:rsidR="00DE6002" w:rsidRDefault="00DE6002" w:rsidP="004E528A">
            <w:pPr>
              <w:pStyle w:val="Cell"/>
            </w:pPr>
          </w:p>
        </w:tc>
      </w:tr>
      <w:tr w:rsidR="00DE6002" w14:paraId="08FA4486"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0BFF7890"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62C0EF4C" w14:textId="77777777" w:rsidR="00DE6002" w:rsidRDefault="00DE6002" w:rsidP="004E528A">
            <w:pPr>
              <w:pStyle w:val="TableRowHead"/>
            </w:pPr>
            <w:r>
              <w:t>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1EA91F49" w14:textId="77777777" w:rsidR="00DE6002" w:rsidRDefault="00DE6002"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592203D7" w14:textId="77777777" w:rsidR="00DE6002" w:rsidRDefault="00DE6002" w:rsidP="004E528A">
            <w:pPr>
              <w:pStyle w:val="Cell"/>
            </w:pPr>
          </w:p>
        </w:tc>
      </w:tr>
      <w:tr w:rsidR="00DE6002" w14:paraId="3C81C29D"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04236DFF"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5E3F94A5" w14:textId="77777777" w:rsidR="00DE6002" w:rsidRDefault="00DE6002" w:rsidP="004E528A">
            <w:pPr>
              <w:pStyle w:val="TableRowHead"/>
            </w:pPr>
            <w:r>
              <w:t>Show the number of correct responses (Hint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483662F2" w14:textId="77777777" w:rsidR="00DE6002" w:rsidRDefault="00DE6002" w:rsidP="004E528A">
            <w:pPr>
              <w:pStyle w:val="Cell"/>
            </w:pPr>
            <w:r>
              <w:t>No</w:t>
            </w:r>
          </w:p>
        </w:tc>
        <w:tc>
          <w:tcPr>
            <w:tcW w:w="750" w:type="dxa"/>
            <w:tcBorders>
              <w:top w:val="outset" w:sz="6" w:space="0" w:color="auto"/>
              <w:left w:val="outset" w:sz="6" w:space="0" w:color="auto"/>
              <w:bottom w:val="outset" w:sz="6" w:space="0" w:color="auto"/>
              <w:right w:val="outset" w:sz="6" w:space="0" w:color="auto"/>
            </w:tcBorders>
            <w:vAlign w:val="center"/>
            <w:hideMark/>
          </w:tcPr>
          <w:p w14:paraId="697EB20E" w14:textId="77777777" w:rsidR="00DE6002" w:rsidRDefault="00DE6002" w:rsidP="004E528A">
            <w:pPr>
              <w:pStyle w:val="Cell"/>
            </w:pPr>
          </w:p>
        </w:tc>
      </w:tr>
      <w:tr w:rsidR="00DE6002" w14:paraId="279BBE5B"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5913E0B8"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6AA0CAF5" w14:textId="77777777" w:rsidR="00DE6002" w:rsidRDefault="00DE6002" w:rsidP="004E528A">
            <w:pPr>
              <w:pStyle w:val="TableRowHead"/>
            </w:pPr>
            <w:r>
              <w:t>Clear incorrect responses (Hint 1):</w:t>
            </w:r>
          </w:p>
        </w:tc>
        <w:tc>
          <w:tcPr>
            <w:tcW w:w="4294" w:type="dxa"/>
            <w:tcBorders>
              <w:top w:val="outset" w:sz="6" w:space="0" w:color="auto"/>
              <w:left w:val="outset" w:sz="6" w:space="0" w:color="auto"/>
              <w:bottom w:val="outset" w:sz="6" w:space="0" w:color="auto"/>
              <w:right w:val="outset" w:sz="6" w:space="0" w:color="auto"/>
            </w:tcBorders>
            <w:vAlign w:val="center"/>
            <w:hideMark/>
          </w:tcPr>
          <w:p w14:paraId="35970A39" w14:textId="77777777" w:rsidR="00DE6002" w:rsidRDefault="00DE6002" w:rsidP="004E528A">
            <w:pPr>
              <w:pStyle w:val="Cell"/>
            </w:pPr>
            <w:r>
              <w:t>No</w:t>
            </w:r>
          </w:p>
        </w:tc>
        <w:tc>
          <w:tcPr>
            <w:tcW w:w="750" w:type="dxa"/>
            <w:tcBorders>
              <w:top w:val="outset" w:sz="6" w:space="0" w:color="auto"/>
              <w:left w:val="outset" w:sz="6" w:space="0" w:color="auto"/>
              <w:bottom w:val="outset" w:sz="6" w:space="0" w:color="auto"/>
              <w:right w:val="outset" w:sz="6" w:space="0" w:color="auto"/>
            </w:tcBorders>
            <w:vAlign w:val="center"/>
            <w:hideMark/>
          </w:tcPr>
          <w:p w14:paraId="7E6FF1CA" w14:textId="77777777" w:rsidR="00DE6002" w:rsidRDefault="00DE6002" w:rsidP="004E528A">
            <w:pPr>
              <w:pStyle w:val="Cell"/>
            </w:pPr>
          </w:p>
        </w:tc>
      </w:tr>
      <w:tr w:rsidR="00DE6002" w14:paraId="59FE5880" w14:textId="77777777" w:rsidTr="004E528A">
        <w:trPr>
          <w:cantSplit/>
        </w:trPr>
        <w:tc>
          <w:tcPr>
            <w:tcW w:w="715" w:type="dxa"/>
            <w:tcBorders>
              <w:top w:val="outset" w:sz="6" w:space="0" w:color="auto"/>
              <w:left w:val="outset" w:sz="6" w:space="0" w:color="auto"/>
              <w:bottom w:val="outset" w:sz="6" w:space="0" w:color="auto"/>
              <w:right w:val="outset" w:sz="6" w:space="0" w:color="auto"/>
            </w:tcBorders>
            <w:vAlign w:val="center"/>
            <w:hideMark/>
          </w:tcPr>
          <w:p w14:paraId="1CE27929" w14:textId="77777777" w:rsidR="00DE6002" w:rsidRDefault="00DE6002" w:rsidP="004E528A">
            <w:pPr>
              <w:pStyle w:val="Cell"/>
            </w:pPr>
          </w:p>
        </w:tc>
        <w:tc>
          <w:tcPr>
            <w:tcW w:w="3579" w:type="dxa"/>
            <w:tcBorders>
              <w:top w:val="outset" w:sz="6" w:space="0" w:color="auto"/>
              <w:left w:val="outset" w:sz="6" w:space="0" w:color="auto"/>
              <w:bottom w:val="outset" w:sz="6" w:space="0" w:color="auto"/>
              <w:right w:val="outset" w:sz="6" w:space="0" w:color="auto"/>
            </w:tcBorders>
            <w:vAlign w:val="center"/>
            <w:hideMark/>
          </w:tcPr>
          <w:p w14:paraId="374ED40A" w14:textId="77777777" w:rsidR="00DE6002" w:rsidRDefault="00DE6002" w:rsidP="004E528A">
            <w:pPr>
              <w:pStyle w:val="TableRowHead"/>
            </w:pPr>
            <w:r>
              <w:t>Tags:</w:t>
            </w:r>
          </w:p>
        </w:tc>
        <w:tc>
          <w:tcPr>
            <w:tcW w:w="4294" w:type="dxa"/>
            <w:tcBorders>
              <w:top w:val="outset" w:sz="6" w:space="0" w:color="auto"/>
              <w:left w:val="outset" w:sz="6" w:space="0" w:color="auto"/>
              <w:bottom w:val="outset" w:sz="6" w:space="0" w:color="auto"/>
              <w:right w:val="outset" w:sz="6" w:space="0" w:color="auto"/>
            </w:tcBorders>
            <w:vAlign w:val="center"/>
            <w:hideMark/>
          </w:tcPr>
          <w:p w14:paraId="66295BAC" w14:textId="77777777" w:rsidR="00DE6002" w:rsidRDefault="00DE6002" w:rsidP="004E528A">
            <w:pPr>
              <w:pStyle w:val="Cell"/>
            </w:pPr>
          </w:p>
        </w:tc>
        <w:tc>
          <w:tcPr>
            <w:tcW w:w="750" w:type="dxa"/>
            <w:tcBorders>
              <w:top w:val="outset" w:sz="6" w:space="0" w:color="auto"/>
              <w:left w:val="outset" w:sz="6" w:space="0" w:color="auto"/>
              <w:bottom w:val="outset" w:sz="6" w:space="0" w:color="auto"/>
              <w:right w:val="outset" w:sz="6" w:space="0" w:color="auto"/>
            </w:tcBorders>
            <w:vAlign w:val="center"/>
            <w:hideMark/>
          </w:tcPr>
          <w:p w14:paraId="5BAEBFBB" w14:textId="77777777" w:rsidR="00DE6002" w:rsidRDefault="00DE6002" w:rsidP="004E528A">
            <w:pPr>
              <w:pStyle w:val="Cell"/>
            </w:pPr>
          </w:p>
        </w:tc>
      </w:tr>
      <w:tr w:rsidR="00DE6002" w14:paraId="49F41445" w14:textId="77777777" w:rsidTr="004E528A">
        <w:trPr>
          <w:cantSplit/>
        </w:trPr>
        <w:tc>
          <w:tcPr>
            <w:tcW w:w="8588" w:type="dxa"/>
            <w:gridSpan w:val="3"/>
            <w:tcBorders>
              <w:top w:val="outset" w:sz="6" w:space="0" w:color="auto"/>
              <w:left w:val="outset" w:sz="6" w:space="0" w:color="auto"/>
              <w:bottom w:val="outset" w:sz="6" w:space="0" w:color="auto"/>
              <w:right w:val="outset" w:sz="6" w:space="0" w:color="auto"/>
            </w:tcBorders>
            <w:vAlign w:val="center"/>
            <w:hideMark/>
          </w:tcPr>
          <w:p w14:paraId="0D96121A" w14:textId="77777777" w:rsidR="00DE6002" w:rsidRDefault="00DE6002" w:rsidP="004E528A">
            <w:pPr>
              <w:pStyle w:val="Cell"/>
            </w:pPr>
            <w:r>
              <w:rPr>
                <w:i/>
                <w:iCs/>
              </w:rPr>
              <w:t>Allows the selection of a single or multiple responses from a pre-defined list. (MC/MA)</w:t>
            </w:r>
          </w:p>
        </w:tc>
        <w:tc>
          <w:tcPr>
            <w:tcW w:w="750" w:type="dxa"/>
            <w:tcBorders>
              <w:top w:val="outset" w:sz="6" w:space="0" w:color="auto"/>
              <w:left w:val="outset" w:sz="6" w:space="0" w:color="auto"/>
              <w:bottom w:val="outset" w:sz="6" w:space="0" w:color="auto"/>
              <w:right w:val="outset" w:sz="6" w:space="0" w:color="auto"/>
            </w:tcBorders>
            <w:vAlign w:val="center"/>
            <w:hideMark/>
          </w:tcPr>
          <w:p w14:paraId="51411CA0" w14:textId="77777777" w:rsidR="00DE6002" w:rsidRDefault="00DE6002" w:rsidP="004E528A">
            <w:pPr>
              <w:pStyle w:val="Cell"/>
            </w:pPr>
          </w:p>
        </w:tc>
      </w:tr>
    </w:tbl>
    <w:p w14:paraId="5761C9C0" w14:textId="77777777" w:rsidR="00DE6002" w:rsidRPr="00DE6002" w:rsidRDefault="00DE6002" w:rsidP="00DE6002">
      <w:pPr>
        <w:pStyle w:val="BodyText"/>
      </w:pPr>
    </w:p>
    <w:p w14:paraId="7D0B5D1D" w14:textId="7965B29B" w:rsidR="00837F01" w:rsidRDefault="00837F01" w:rsidP="00837F01">
      <w:pPr>
        <w:pStyle w:val="Heading2"/>
      </w:pPr>
      <w:r>
        <w:t xml:space="preserve">Question </w:t>
      </w:r>
      <w:r>
        <w:t>5</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7AEC728F"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2776F7B" w14:textId="77777777" w:rsidR="00837F01" w:rsidRPr="00EF219B" w:rsidRDefault="00837F01" w:rsidP="004E528A">
            <w:pPr>
              <w:rPr>
                <w:sz w:val="26"/>
                <w:szCs w:val="26"/>
              </w:rPr>
            </w:pPr>
            <w:r>
              <w:rPr>
                <w:sz w:val="26"/>
                <w:szCs w:val="26"/>
                <w:lang w:val="en-GB"/>
              </w:rPr>
              <w:t xml:space="preserve">Câu 5: </w:t>
            </w:r>
            <w:r w:rsidRPr="00D149A2">
              <w:rPr>
                <w:sz w:val="26"/>
                <w:szCs w:val="26"/>
              </w:rPr>
              <w:t xml:space="preserve">Vi điều khiển 8051 có tất cả 4 cổng xuất nhập (P0, P1, P2, P3). </w:t>
            </w:r>
          </w:p>
        </w:tc>
        <w:tc>
          <w:tcPr>
            <w:tcW w:w="669" w:type="dxa"/>
            <w:tcBorders>
              <w:top w:val="outset" w:sz="6" w:space="0" w:color="auto"/>
              <w:left w:val="outset" w:sz="6" w:space="0" w:color="auto"/>
              <w:bottom w:val="outset" w:sz="6" w:space="0" w:color="auto"/>
              <w:right w:val="outset" w:sz="6" w:space="0" w:color="auto"/>
            </w:tcBorders>
            <w:vAlign w:val="center"/>
            <w:hideMark/>
          </w:tcPr>
          <w:p w14:paraId="6AFCAFAD" w14:textId="77777777" w:rsidR="00837F01" w:rsidRDefault="00837F01" w:rsidP="004E528A">
            <w:pPr>
              <w:pStyle w:val="QFType"/>
            </w:pPr>
            <w:r>
              <w:t>MC</w:t>
            </w:r>
          </w:p>
        </w:tc>
      </w:tr>
      <w:tr w:rsidR="00837F01" w14:paraId="442DC91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BF3DBBF"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35421BB5" w14:textId="77777777" w:rsidR="00837F01" w:rsidRDefault="00837F01" w:rsidP="004E528A">
            <w:pPr>
              <w:pStyle w:val="Cell"/>
            </w:pPr>
            <w:r>
              <w:t>1</w:t>
            </w:r>
          </w:p>
        </w:tc>
      </w:tr>
      <w:tr w:rsidR="00837F01" w14:paraId="7C2717F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B895FFD"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50342974" w14:textId="77777777" w:rsidR="00837F01" w:rsidRDefault="00837F01" w:rsidP="004E528A">
            <w:pPr>
              <w:pStyle w:val="Cell"/>
            </w:pPr>
            <w:r>
              <w:t>Yes</w:t>
            </w:r>
          </w:p>
        </w:tc>
      </w:tr>
      <w:tr w:rsidR="00837F01" w14:paraId="3BD61FEA"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2D01E61"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052A1E39" w14:textId="77777777" w:rsidR="00837F01" w:rsidRDefault="00837F01" w:rsidP="004E528A">
            <w:pPr>
              <w:pStyle w:val="Cell"/>
            </w:pPr>
            <w:r>
              <w:t>D</w:t>
            </w:r>
          </w:p>
        </w:tc>
      </w:tr>
      <w:tr w:rsidR="00837F01" w14:paraId="4906E835"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0932F1D"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4983314B" w14:textId="77777777" w:rsidR="00837F01" w:rsidRDefault="00837F01" w:rsidP="004E528A">
            <w:pPr>
              <w:pStyle w:val="Cell"/>
            </w:pPr>
            <w:r>
              <w:t>0</w:t>
            </w:r>
          </w:p>
        </w:tc>
      </w:tr>
      <w:tr w:rsidR="00837F01" w14:paraId="61081B2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29070A8E"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0E2CA023" w14:textId="77777777" w:rsidR="00837F01" w:rsidRDefault="00837F01" w:rsidP="004E528A">
            <w:pPr>
              <w:pStyle w:val="QFID"/>
            </w:pPr>
          </w:p>
        </w:tc>
      </w:tr>
      <w:tr w:rsidR="00837F01" w14:paraId="5D6E2524" w14:textId="77777777" w:rsidTr="004E528A">
        <w:trPr>
          <w:cantSplit/>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0F07A3F5"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3329A53A"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FB476E3"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2941D3FC" w14:textId="77777777" w:rsidR="00837F01" w:rsidRDefault="00837F01" w:rsidP="004E528A">
            <w:pPr>
              <w:pStyle w:val="TableHead"/>
            </w:pPr>
            <w:r>
              <w:t>Grade</w:t>
            </w:r>
          </w:p>
        </w:tc>
      </w:tr>
      <w:tr w:rsidR="00837F01" w14:paraId="0663DC9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593B190"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6E0FD932" w14:textId="77777777" w:rsidR="00837F01" w:rsidRDefault="00837F01" w:rsidP="004E528A">
            <w:pPr>
              <w:pStyle w:val="Cell"/>
            </w:pPr>
            <w:r>
              <w:t>ĐÚNG</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10C44FA"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EBF27B9" w14:textId="77777777" w:rsidR="00837F01" w:rsidRDefault="00837F01" w:rsidP="004E528A">
            <w:pPr>
              <w:pStyle w:val="QFGrade"/>
            </w:pPr>
            <w:r>
              <w:t>100</w:t>
            </w:r>
          </w:p>
        </w:tc>
      </w:tr>
      <w:tr w:rsidR="00837F01" w14:paraId="29072F5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0136F57"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44A3438F" w14:textId="77777777" w:rsidR="00837F01" w:rsidRDefault="00837F01" w:rsidP="004E528A">
            <w:pPr>
              <w:pStyle w:val="Cell"/>
            </w:pPr>
            <w:r>
              <w:rPr>
                <w:noProof/>
                <w:lang w:val="en-US"/>
              </w:rPr>
              <w:t>SAI</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6638E74"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45CD93F" w14:textId="77777777" w:rsidR="00837F01" w:rsidRDefault="00837F01" w:rsidP="004E528A">
            <w:pPr>
              <w:pStyle w:val="QFGrade"/>
            </w:pPr>
            <w:r>
              <w:t>0</w:t>
            </w:r>
          </w:p>
        </w:tc>
      </w:tr>
      <w:tr w:rsidR="00837F01" w14:paraId="3864201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3AED96C"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35D7B10B" w14:textId="77777777" w:rsidR="00837F01" w:rsidRDefault="00837F01" w:rsidP="004E528A">
            <w:pPr>
              <w:pStyle w:val="Cell"/>
            </w:pPr>
          </w:p>
        </w:tc>
        <w:tc>
          <w:tcPr>
            <w:tcW w:w="3830" w:type="dxa"/>
            <w:tcBorders>
              <w:top w:val="outset" w:sz="6" w:space="0" w:color="auto"/>
              <w:left w:val="outset" w:sz="6" w:space="0" w:color="auto"/>
              <w:bottom w:val="outset" w:sz="6" w:space="0" w:color="auto"/>
              <w:right w:val="outset" w:sz="6" w:space="0" w:color="auto"/>
            </w:tcBorders>
            <w:vAlign w:val="center"/>
            <w:hideMark/>
          </w:tcPr>
          <w:p w14:paraId="2EAFBE4D"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27245881" w14:textId="77777777" w:rsidR="00837F01" w:rsidRDefault="00837F01" w:rsidP="004E528A">
            <w:pPr>
              <w:pStyle w:val="QFGrade"/>
            </w:pPr>
            <w:r>
              <w:t>0</w:t>
            </w:r>
          </w:p>
        </w:tc>
      </w:tr>
      <w:tr w:rsidR="00837F01" w14:paraId="2BF763C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430A471"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09216DD4" w14:textId="77777777" w:rsidR="00837F01" w:rsidRDefault="00837F01" w:rsidP="004E528A">
            <w:pPr>
              <w:pStyle w:val="Cell"/>
            </w:pPr>
          </w:p>
        </w:tc>
        <w:tc>
          <w:tcPr>
            <w:tcW w:w="3830" w:type="dxa"/>
            <w:tcBorders>
              <w:top w:val="outset" w:sz="6" w:space="0" w:color="auto"/>
              <w:left w:val="outset" w:sz="6" w:space="0" w:color="auto"/>
              <w:bottom w:val="outset" w:sz="6" w:space="0" w:color="auto"/>
              <w:right w:val="outset" w:sz="6" w:space="0" w:color="auto"/>
            </w:tcBorders>
            <w:vAlign w:val="center"/>
            <w:hideMark/>
          </w:tcPr>
          <w:p w14:paraId="627F0B58"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EE32B0D" w14:textId="77777777" w:rsidR="00837F01" w:rsidRDefault="00837F01" w:rsidP="004E528A">
            <w:pPr>
              <w:pStyle w:val="QFGrade"/>
            </w:pPr>
            <w:r>
              <w:t>0</w:t>
            </w:r>
          </w:p>
        </w:tc>
      </w:tr>
      <w:tr w:rsidR="00837F01" w14:paraId="06BD1B0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CBB526F"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9564C4F"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EBA4054"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A4290E3" w14:textId="77777777" w:rsidR="00837F01" w:rsidRDefault="00837F01" w:rsidP="004E528A">
            <w:pPr>
              <w:pStyle w:val="Cell"/>
            </w:pPr>
          </w:p>
        </w:tc>
      </w:tr>
      <w:tr w:rsidR="00837F01" w14:paraId="20DBF04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FC3793F"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90F3038"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46B98F03"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7B0488B" w14:textId="77777777" w:rsidR="00837F01" w:rsidRDefault="00837F01" w:rsidP="004E528A">
            <w:pPr>
              <w:pStyle w:val="Cell"/>
            </w:pPr>
          </w:p>
        </w:tc>
      </w:tr>
      <w:tr w:rsidR="00837F01" w14:paraId="18F2F84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09D062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3027292"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5FF2016F"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22DFA94" w14:textId="77777777" w:rsidR="00837F01" w:rsidRDefault="00837F01" w:rsidP="004E528A">
            <w:pPr>
              <w:pStyle w:val="Cell"/>
            </w:pPr>
          </w:p>
        </w:tc>
      </w:tr>
      <w:tr w:rsidR="00837F01" w14:paraId="3BB8223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C2A8C16"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74D03DB"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099B68E"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3FD6929" w14:textId="77777777" w:rsidR="00837F01" w:rsidRDefault="00837F01" w:rsidP="004E528A">
            <w:pPr>
              <w:pStyle w:val="Cell"/>
            </w:pPr>
          </w:p>
        </w:tc>
      </w:tr>
      <w:tr w:rsidR="00837F01" w14:paraId="3EDDDFE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206378F"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38E21AB"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EAE8A37"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68F94BCD" w14:textId="77777777" w:rsidR="00837F01" w:rsidRDefault="00837F01" w:rsidP="004E528A">
            <w:pPr>
              <w:pStyle w:val="Cell"/>
            </w:pPr>
          </w:p>
        </w:tc>
      </w:tr>
      <w:tr w:rsidR="00837F01" w14:paraId="30B272D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0E4428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FD89D5E"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419E9B4"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11276DF8" w14:textId="77777777" w:rsidR="00837F01" w:rsidRDefault="00837F01" w:rsidP="004E528A">
            <w:pPr>
              <w:pStyle w:val="Cell"/>
            </w:pPr>
          </w:p>
        </w:tc>
      </w:tr>
      <w:tr w:rsidR="00837F01" w14:paraId="06E9E0D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8EBD72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AAAC0FA"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3B9F251"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F91C972" w14:textId="77777777" w:rsidR="00837F01" w:rsidRDefault="00837F01" w:rsidP="004E528A">
            <w:pPr>
              <w:pStyle w:val="Cell"/>
            </w:pPr>
          </w:p>
        </w:tc>
      </w:tr>
      <w:tr w:rsidR="00837F01" w14:paraId="46EFA45A"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563B4C8"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6D1B2F3A" w14:textId="77777777" w:rsidR="00837F01" w:rsidRDefault="00837F01" w:rsidP="004E528A">
            <w:pPr>
              <w:pStyle w:val="Cell"/>
            </w:pPr>
          </w:p>
        </w:tc>
      </w:tr>
    </w:tbl>
    <w:p w14:paraId="0045359F" w14:textId="2C70BB76" w:rsidR="00837F01" w:rsidRDefault="00837F01" w:rsidP="00837F01">
      <w:pPr>
        <w:pStyle w:val="Heading2"/>
      </w:pPr>
      <w:r>
        <w:t xml:space="preserve">Question </w:t>
      </w:r>
      <w:r>
        <w:t>6</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93"/>
        <w:gridCol w:w="3471"/>
        <w:gridCol w:w="4165"/>
      </w:tblGrid>
      <w:tr w:rsidR="00837F01" w:rsidRPr="00EF219B" w14:paraId="213A54EF" w14:textId="77777777" w:rsidTr="00837F01">
        <w:trPr>
          <w:cantSplit/>
          <w:tblHeader/>
        </w:trPr>
        <w:tc>
          <w:tcPr>
            <w:tcW w:w="8329" w:type="dxa"/>
            <w:gridSpan w:val="3"/>
            <w:tcBorders>
              <w:top w:val="outset" w:sz="6" w:space="0" w:color="auto"/>
              <w:left w:val="outset" w:sz="6" w:space="0" w:color="auto"/>
              <w:bottom w:val="outset" w:sz="6" w:space="0" w:color="auto"/>
              <w:right w:val="outset" w:sz="6" w:space="0" w:color="auto"/>
            </w:tcBorders>
            <w:vAlign w:val="center"/>
            <w:hideMark/>
          </w:tcPr>
          <w:p w14:paraId="2EEBA589" w14:textId="77777777" w:rsidR="00837F01" w:rsidRPr="00EF219B" w:rsidRDefault="00837F01" w:rsidP="004E528A">
            <w:pPr>
              <w:rPr>
                <w:sz w:val="26"/>
                <w:szCs w:val="26"/>
              </w:rPr>
            </w:pPr>
            <w:r>
              <w:rPr>
                <w:sz w:val="26"/>
                <w:szCs w:val="26"/>
                <w:lang w:val="en-GB"/>
              </w:rPr>
              <w:t xml:space="preserve">Câu 6: </w:t>
            </w:r>
            <w:r w:rsidRPr="00D149A2">
              <w:rPr>
                <w:sz w:val="26"/>
                <w:szCs w:val="26"/>
              </w:rPr>
              <w:t>Chu kỳ máy của 8051 bằng đúng chu kỳ của thạch anh gắn bên ngoài.</w:t>
            </w:r>
          </w:p>
        </w:tc>
      </w:tr>
      <w:tr w:rsidR="00837F01" w14:paraId="048767F9" w14:textId="77777777" w:rsidTr="00837F01">
        <w:trPr>
          <w:cantSplit/>
          <w:tblHeader/>
        </w:trPr>
        <w:tc>
          <w:tcPr>
            <w:tcW w:w="8329" w:type="dxa"/>
            <w:gridSpan w:val="3"/>
            <w:tcBorders>
              <w:top w:val="outset" w:sz="6" w:space="0" w:color="auto"/>
              <w:left w:val="outset" w:sz="6" w:space="0" w:color="auto"/>
              <w:bottom w:val="outset" w:sz="6" w:space="0" w:color="auto"/>
              <w:right w:val="outset" w:sz="6" w:space="0" w:color="auto"/>
            </w:tcBorders>
            <w:vAlign w:val="center"/>
            <w:hideMark/>
          </w:tcPr>
          <w:p w14:paraId="55D91855" w14:textId="77777777" w:rsidR="00837F01" w:rsidRDefault="00837F01" w:rsidP="004E528A">
            <w:pPr>
              <w:pStyle w:val="TableRowHead"/>
              <w:jc w:val="right"/>
            </w:pPr>
            <w:r>
              <w:t>Default mark:</w:t>
            </w:r>
          </w:p>
        </w:tc>
      </w:tr>
      <w:tr w:rsidR="00837F01" w14:paraId="4728987F" w14:textId="77777777" w:rsidTr="00837F01">
        <w:trPr>
          <w:cantSplit/>
          <w:tblHeader/>
        </w:trPr>
        <w:tc>
          <w:tcPr>
            <w:tcW w:w="8329" w:type="dxa"/>
            <w:gridSpan w:val="3"/>
            <w:tcBorders>
              <w:top w:val="outset" w:sz="6" w:space="0" w:color="auto"/>
              <w:left w:val="outset" w:sz="6" w:space="0" w:color="auto"/>
              <w:bottom w:val="outset" w:sz="6" w:space="0" w:color="auto"/>
              <w:right w:val="outset" w:sz="6" w:space="0" w:color="auto"/>
            </w:tcBorders>
            <w:vAlign w:val="center"/>
            <w:hideMark/>
          </w:tcPr>
          <w:p w14:paraId="59AC6EEE" w14:textId="77777777" w:rsidR="00837F01" w:rsidRDefault="00837F01" w:rsidP="004E528A">
            <w:pPr>
              <w:pStyle w:val="TableRowHead"/>
              <w:jc w:val="right"/>
            </w:pPr>
            <w:r>
              <w:t>Shuffle the choices?</w:t>
            </w:r>
          </w:p>
        </w:tc>
      </w:tr>
      <w:tr w:rsidR="00837F01" w14:paraId="70331E44" w14:textId="77777777" w:rsidTr="00837F01">
        <w:trPr>
          <w:cantSplit/>
          <w:tblHeader/>
        </w:trPr>
        <w:tc>
          <w:tcPr>
            <w:tcW w:w="8329" w:type="dxa"/>
            <w:gridSpan w:val="3"/>
            <w:tcBorders>
              <w:top w:val="outset" w:sz="6" w:space="0" w:color="auto"/>
              <w:left w:val="outset" w:sz="6" w:space="0" w:color="auto"/>
              <w:bottom w:val="outset" w:sz="6" w:space="0" w:color="auto"/>
              <w:right w:val="outset" w:sz="6" w:space="0" w:color="auto"/>
            </w:tcBorders>
            <w:vAlign w:val="center"/>
            <w:hideMark/>
          </w:tcPr>
          <w:p w14:paraId="7B6F1986" w14:textId="77777777" w:rsidR="00837F01" w:rsidRDefault="00837F01" w:rsidP="004E528A">
            <w:pPr>
              <w:pStyle w:val="TableRowHead"/>
              <w:jc w:val="right"/>
            </w:pPr>
            <w:r>
              <w:t>Number the choices?</w:t>
            </w:r>
          </w:p>
        </w:tc>
      </w:tr>
      <w:tr w:rsidR="00837F01" w14:paraId="18E82C58" w14:textId="77777777" w:rsidTr="00837F01">
        <w:trPr>
          <w:cantSplit/>
          <w:tblHeader/>
        </w:trPr>
        <w:tc>
          <w:tcPr>
            <w:tcW w:w="8329" w:type="dxa"/>
            <w:gridSpan w:val="3"/>
            <w:tcBorders>
              <w:top w:val="outset" w:sz="6" w:space="0" w:color="auto"/>
              <w:left w:val="outset" w:sz="6" w:space="0" w:color="auto"/>
              <w:bottom w:val="outset" w:sz="6" w:space="0" w:color="auto"/>
              <w:right w:val="outset" w:sz="6" w:space="0" w:color="auto"/>
            </w:tcBorders>
            <w:vAlign w:val="center"/>
            <w:hideMark/>
          </w:tcPr>
          <w:p w14:paraId="741D08D1" w14:textId="77777777" w:rsidR="00837F01" w:rsidRDefault="00837F01" w:rsidP="004E528A">
            <w:pPr>
              <w:pStyle w:val="TableRowHead"/>
              <w:jc w:val="right"/>
            </w:pPr>
            <w:r>
              <w:t>Penalty for each incorrect try:</w:t>
            </w:r>
          </w:p>
        </w:tc>
      </w:tr>
      <w:tr w:rsidR="00837F01" w14:paraId="181A51C7" w14:textId="77777777" w:rsidTr="00837F01">
        <w:trPr>
          <w:cantSplit/>
          <w:tblHeader/>
        </w:trPr>
        <w:tc>
          <w:tcPr>
            <w:tcW w:w="8329" w:type="dxa"/>
            <w:gridSpan w:val="3"/>
            <w:tcBorders>
              <w:top w:val="outset" w:sz="6" w:space="0" w:color="auto"/>
              <w:left w:val="outset" w:sz="6" w:space="0" w:color="auto"/>
              <w:bottom w:val="outset" w:sz="6" w:space="0" w:color="auto"/>
              <w:right w:val="outset" w:sz="6" w:space="0" w:color="auto"/>
            </w:tcBorders>
            <w:vAlign w:val="center"/>
          </w:tcPr>
          <w:p w14:paraId="1DF9ED89" w14:textId="77777777" w:rsidR="00837F01" w:rsidRDefault="00837F01" w:rsidP="004E528A">
            <w:pPr>
              <w:pStyle w:val="TableRowHead"/>
              <w:jc w:val="right"/>
            </w:pPr>
            <w:r>
              <w:t>ID number:</w:t>
            </w:r>
          </w:p>
        </w:tc>
      </w:tr>
      <w:tr w:rsidR="00837F01" w14:paraId="1A5CABF5" w14:textId="77777777" w:rsidTr="00837F01">
        <w:trPr>
          <w:cantSplit/>
          <w:trHeight w:val="74"/>
          <w:tblHeader/>
        </w:trPr>
        <w:tc>
          <w:tcPr>
            <w:tcW w:w="693" w:type="dxa"/>
            <w:tcBorders>
              <w:top w:val="outset" w:sz="6" w:space="0" w:color="auto"/>
              <w:left w:val="outset" w:sz="6" w:space="0" w:color="auto"/>
              <w:bottom w:val="outset" w:sz="6" w:space="0" w:color="auto"/>
              <w:right w:val="outset" w:sz="6" w:space="0" w:color="auto"/>
            </w:tcBorders>
            <w:vAlign w:val="center"/>
            <w:hideMark/>
          </w:tcPr>
          <w:p w14:paraId="44BFEAD4" w14:textId="77777777" w:rsidR="00837F01" w:rsidRDefault="00837F01" w:rsidP="004E528A">
            <w:pPr>
              <w:pStyle w:val="QFOptionReset"/>
            </w:pPr>
            <w:r>
              <w:t>#</w:t>
            </w:r>
          </w:p>
        </w:tc>
        <w:tc>
          <w:tcPr>
            <w:tcW w:w="3471" w:type="dxa"/>
            <w:tcBorders>
              <w:top w:val="outset" w:sz="6" w:space="0" w:color="auto"/>
              <w:left w:val="outset" w:sz="6" w:space="0" w:color="auto"/>
              <w:bottom w:val="outset" w:sz="6" w:space="0" w:color="auto"/>
              <w:right w:val="outset" w:sz="6" w:space="0" w:color="auto"/>
            </w:tcBorders>
            <w:vAlign w:val="center"/>
            <w:hideMark/>
          </w:tcPr>
          <w:p w14:paraId="11A08EF3" w14:textId="77777777" w:rsidR="00837F01" w:rsidRDefault="00837F01" w:rsidP="004E528A">
            <w:pPr>
              <w:pStyle w:val="TableHead"/>
            </w:pPr>
            <w:r>
              <w:t>Answers</w:t>
            </w:r>
          </w:p>
        </w:tc>
        <w:tc>
          <w:tcPr>
            <w:tcW w:w="4165" w:type="dxa"/>
            <w:tcBorders>
              <w:top w:val="outset" w:sz="6" w:space="0" w:color="auto"/>
              <w:left w:val="outset" w:sz="6" w:space="0" w:color="auto"/>
              <w:bottom w:val="outset" w:sz="6" w:space="0" w:color="auto"/>
              <w:right w:val="outset" w:sz="6" w:space="0" w:color="auto"/>
            </w:tcBorders>
            <w:vAlign w:val="center"/>
            <w:hideMark/>
          </w:tcPr>
          <w:p w14:paraId="5798C223" w14:textId="77777777" w:rsidR="00837F01" w:rsidRDefault="00837F01" w:rsidP="004E528A">
            <w:pPr>
              <w:pStyle w:val="TableHead"/>
            </w:pPr>
            <w:r>
              <w:t>Feedback</w:t>
            </w:r>
          </w:p>
        </w:tc>
      </w:tr>
      <w:tr w:rsidR="00837F01" w14:paraId="149C48B8"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703D976A" w14:textId="77777777" w:rsidR="00837F01" w:rsidRDefault="00837F01" w:rsidP="004E528A">
            <w:pPr>
              <w:pStyle w:val="QFOption"/>
              <w:spacing w:line="220" w:lineRule="atLeast"/>
            </w:pPr>
            <w:r>
              <w:t> </w:t>
            </w:r>
          </w:p>
        </w:tc>
        <w:tc>
          <w:tcPr>
            <w:tcW w:w="3471" w:type="dxa"/>
            <w:tcBorders>
              <w:top w:val="outset" w:sz="6" w:space="0" w:color="auto"/>
              <w:left w:val="outset" w:sz="6" w:space="0" w:color="auto"/>
              <w:bottom w:val="outset" w:sz="6" w:space="0" w:color="auto"/>
              <w:right w:val="outset" w:sz="6" w:space="0" w:color="auto"/>
            </w:tcBorders>
            <w:vAlign w:val="center"/>
          </w:tcPr>
          <w:p w14:paraId="05E6AD4E" w14:textId="77777777" w:rsidR="00837F01" w:rsidRDefault="00837F01" w:rsidP="004E528A">
            <w:pPr>
              <w:pStyle w:val="Cell"/>
            </w:pPr>
            <w:r>
              <w:t>ĐÚNG</w:t>
            </w:r>
          </w:p>
        </w:tc>
        <w:tc>
          <w:tcPr>
            <w:tcW w:w="4165" w:type="dxa"/>
            <w:tcBorders>
              <w:top w:val="outset" w:sz="6" w:space="0" w:color="auto"/>
              <w:left w:val="outset" w:sz="6" w:space="0" w:color="auto"/>
              <w:bottom w:val="outset" w:sz="6" w:space="0" w:color="auto"/>
              <w:right w:val="outset" w:sz="6" w:space="0" w:color="auto"/>
            </w:tcBorders>
            <w:vAlign w:val="center"/>
            <w:hideMark/>
          </w:tcPr>
          <w:p w14:paraId="7D933D1C" w14:textId="77777777" w:rsidR="00837F01" w:rsidRDefault="00837F01" w:rsidP="004E528A">
            <w:pPr>
              <w:pStyle w:val="QFFeedback"/>
            </w:pPr>
          </w:p>
        </w:tc>
      </w:tr>
      <w:tr w:rsidR="00837F01" w14:paraId="0CE5AD9A"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4A9E83E6" w14:textId="77777777" w:rsidR="00837F01" w:rsidRDefault="00837F01" w:rsidP="004E528A">
            <w:pPr>
              <w:pStyle w:val="QFOption"/>
              <w:spacing w:line="220" w:lineRule="atLeast"/>
            </w:pPr>
            <w:r>
              <w:t> </w:t>
            </w:r>
          </w:p>
        </w:tc>
        <w:tc>
          <w:tcPr>
            <w:tcW w:w="3471" w:type="dxa"/>
            <w:tcBorders>
              <w:top w:val="outset" w:sz="6" w:space="0" w:color="auto"/>
              <w:left w:val="outset" w:sz="6" w:space="0" w:color="auto"/>
              <w:bottom w:val="outset" w:sz="6" w:space="0" w:color="auto"/>
              <w:right w:val="outset" w:sz="6" w:space="0" w:color="auto"/>
            </w:tcBorders>
            <w:vAlign w:val="center"/>
          </w:tcPr>
          <w:p w14:paraId="3E36EC37" w14:textId="77777777" w:rsidR="00837F01" w:rsidRDefault="00837F01" w:rsidP="004E528A">
            <w:pPr>
              <w:pStyle w:val="Cell"/>
            </w:pPr>
            <w:r>
              <w:rPr>
                <w:noProof/>
                <w:lang w:val="en-US"/>
              </w:rPr>
              <w:t>SAI</w:t>
            </w:r>
          </w:p>
        </w:tc>
        <w:tc>
          <w:tcPr>
            <w:tcW w:w="4165" w:type="dxa"/>
            <w:tcBorders>
              <w:top w:val="outset" w:sz="6" w:space="0" w:color="auto"/>
              <w:left w:val="outset" w:sz="6" w:space="0" w:color="auto"/>
              <w:bottom w:val="outset" w:sz="6" w:space="0" w:color="auto"/>
              <w:right w:val="outset" w:sz="6" w:space="0" w:color="auto"/>
            </w:tcBorders>
            <w:vAlign w:val="center"/>
            <w:hideMark/>
          </w:tcPr>
          <w:p w14:paraId="5C10D5C4" w14:textId="77777777" w:rsidR="00837F01" w:rsidRDefault="00837F01" w:rsidP="004E528A">
            <w:pPr>
              <w:pStyle w:val="QFFeedback"/>
            </w:pPr>
          </w:p>
        </w:tc>
      </w:tr>
      <w:tr w:rsidR="00837F01" w14:paraId="199D11FD"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6241A7EA" w14:textId="77777777" w:rsidR="00837F01" w:rsidRDefault="00837F01" w:rsidP="004E528A">
            <w:pPr>
              <w:pStyle w:val="QFOption"/>
              <w:spacing w:line="220" w:lineRule="atLeast"/>
            </w:pPr>
            <w:r>
              <w:t> </w:t>
            </w:r>
          </w:p>
        </w:tc>
        <w:tc>
          <w:tcPr>
            <w:tcW w:w="3471" w:type="dxa"/>
            <w:tcBorders>
              <w:top w:val="outset" w:sz="6" w:space="0" w:color="auto"/>
              <w:left w:val="outset" w:sz="6" w:space="0" w:color="auto"/>
              <w:bottom w:val="outset" w:sz="6" w:space="0" w:color="auto"/>
              <w:right w:val="outset" w:sz="6" w:space="0" w:color="auto"/>
            </w:tcBorders>
            <w:vAlign w:val="center"/>
          </w:tcPr>
          <w:p w14:paraId="0BD393FA" w14:textId="77777777" w:rsidR="00837F01" w:rsidRDefault="00837F01" w:rsidP="004E528A">
            <w:pPr>
              <w:pStyle w:val="Cell"/>
            </w:pPr>
          </w:p>
        </w:tc>
        <w:tc>
          <w:tcPr>
            <w:tcW w:w="4165" w:type="dxa"/>
            <w:tcBorders>
              <w:top w:val="outset" w:sz="6" w:space="0" w:color="auto"/>
              <w:left w:val="outset" w:sz="6" w:space="0" w:color="auto"/>
              <w:bottom w:val="outset" w:sz="6" w:space="0" w:color="auto"/>
              <w:right w:val="outset" w:sz="6" w:space="0" w:color="auto"/>
            </w:tcBorders>
            <w:vAlign w:val="center"/>
            <w:hideMark/>
          </w:tcPr>
          <w:p w14:paraId="4EE09ABD" w14:textId="77777777" w:rsidR="00837F01" w:rsidRDefault="00837F01" w:rsidP="004E528A">
            <w:pPr>
              <w:pStyle w:val="QFFeedback"/>
            </w:pPr>
          </w:p>
        </w:tc>
      </w:tr>
      <w:tr w:rsidR="00837F01" w14:paraId="7DF33692"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39C7DBC5" w14:textId="77777777" w:rsidR="00837F01" w:rsidRDefault="00837F01" w:rsidP="004E528A">
            <w:pPr>
              <w:pStyle w:val="QFOption"/>
              <w:spacing w:line="220" w:lineRule="atLeast"/>
            </w:pPr>
            <w:r>
              <w:t> </w:t>
            </w:r>
          </w:p>
        </w:tc>
        <w:tc>
          <w:tcPr>
            <w:tcW w:w="3471" w:type="dxa"/>
            <w:tcBorders>
              <w:top w:val="outset" w:sz="6" w:space="0" w:color="auto"/>
              <w:left w:val="outset" w:sz="6" w:space="0" w:color="auto"/>
              <w:bottom w:val="outset" w:sz="6" w:space="0" w:color="auto"/>
              <w:right w:val="outset" w:sz="6" w:space="0" w:color="auto"/>
            </w:tcBorders>
            <w:vAlign w:val="center"/>
          </w:tcPr>
          <w:p w14:paraId="4346EBA2" w14:textId="77777777" w:rsidR="00837F01" w:rsidRDefault="00837F01" w:rsidP="004E528A">
            <w:pPr>
              <w:pStyle w:val="Cell"/>
            </w:pPr>
          </w:p>
        </w:tc>
        <w:tc>
          <w:tcPr>
            <w:tcW w:w="4165" w:type="dxa"/>
            <w:tcBorders>
              <w:top w:val="outset" w:sz="6" w:space="0" w:color="auto"/>
              <w:left w:val="outset" w:sz="6" w:space="0" w:color="auto"/>
              <w:bottom w:val="outset" w:sz="6" w:space="0" w:color="auto"/>
              <w:right w:val="outset" w:sz="6" w:space="0" w:color="auto"/>
            </w:tcBorders>
            <w:vAlign w:val="center"/>
            <w:hideMark/>
          </w:tcPr>
          <w:p w14:paraId="12CA823E" w14:textId="77777777" w:rsidR="00837F01" w:rsidRDefault="00837F01" w:rsidP="004E528A">
            <w:pPr>
              <w:pStyle w:val="QFFeedback"/>
            </w:pPr>
          </w:p>
        </w:tc>
      </w:tr>
      <w:tr w:rsidR="00837F01" w14:paraId="3FC65473"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76818C20" w14:textId="77777777" w:rsidR="00837F01" w:rsidRDefault="00837F01" w:rsidP="004E528A">
            <w:pPr>
              <w:pStyle w:val="Cell"/>
            </w:pPr>
          </w:p>
        </w:tc>
        <w:tc>
          <w:tcPr>
            <w:tcW w:w="3471" w:type="dxa"/>
            <w:tcBorders>
              <w:top w:val="outset" w:sz="6" w:space="0" w:color="auto"/>
              <w:left w:val="outset" w:sz="6" w:space="0" w:color="auto"/>
              <w:bottom w:val="outset" w:sz="6" w:space="0" w:color="auto"/>
              <w:right w:val="outset" w:sz="6" w:space="0" w:color="auto"/>
            </w:tcBorders>
            <w:vAlign w:val="center"/>
            <w:hideMark/>
          </w:tcPr>
          <w:p w14:paraId="62E9A906" w14:textId="77777777" w:rsidR="00837F01" w:rsidRDefault="00837F01" w:rsidP="004E528A">
            <w:pPr>
              <w:pStyle w:val="TableRowHead"/>
            </w:pPr>
            <w:r>
              <w:t>General feedback:</w:t>
            </w:r>
          </w:p>
        </w:tc>
        <w:tc>
          <w:tcPr>
            <w:tcW w:w="4165" w:type="dxa"/>
            <w:tcBorders>
              <w:top w:val="outset" w:sz="6" w:space="0" w:color="auto"/>
              <w:left w:val="outset" w:sz="6" w:space="0" w:color="auto"/>
              <w:bottom w:val="outset" w:sz="6" w:space="0" w:color="auto"/>
              <w:right w:val="outset" w:sz="6" w:space="0" w:color="auto"/>
            </w:tcBorders>
            <w:vAlign w:val="center"/>
            <w:hideMark/>
          </w:tcPr>
          <w:p w14:paraId="39063FB2" w14:textId="77777777" w:rsidR="00837F01" w:rsidRDefault="00837F01" w:rsidP="004E528A">
            <w:pPr>
              <w:pStyle w:val="Cell"/>
            </w:pPr>
          </w:p>
        </w:tc>
      </w:tr>
      <w:tr w:rsidR="00837F01" w14:paraId="47D6F154"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36A28FE0" w14:textId="77777777" w:rsidR="00837F01" w:rsidRDefault="00837F01" w:rsidP="004E528A">
            <w:pPr>
              <w:pStyle w:val="Cell"/>
            </w:pPr>
          </w:p>
        </w:tc>
        <w:tc>
          <w:tcPr>
            <w:tcW w:w="3471" w:type="dxa"/>
            <w:tcBorders>
              <w:top w:val="outset" w:sz="6" w:space="0" w:color="auto"/>
              <w:left w:val="outset" w:sz="6" w:space="0" w:color="auto"/>
              <w:bottom w:val="outset" w:sz="6" w:space="0" w:color="auto"/>
              <w:right w:val="outset" w:sz="6" w:space="0" w:color="auto"/>
            </w:tcBorders>
            <w:vAlign w:val="center"/>
            <w:hideMark/>
          </w:tcPr>
          <w:p w14:paraId="157664E3" w14:textId="77777777" w:rsidR="00837F01" w:rsidRDefault="00837F01" w:rsidP="004E528A">
            <w:pPr>
              <w:pStyle w:val="TableRowHead"/>
            </w:pPr>
            <w:r>
              <w:t>For any correct response:</w:t>
            </w:r>
          </w:p>
        </w:tc>
        <w:tc>
          <w:tcPr>
            <w:tcW w:w="4165" w:type="dxa"/>
            <w:tcBorders>
              <w:top w:val="outset" w:sz="6" w:space="0" w:color="auto"/>
              <w:left w:val="outset" w:sz="6" w:space="0" w:color="auto"/>
              <w:bottom w:val="outset" w:sz="6" w:space="0" w:color="auto"/>
              <w:right w:val="outset" w:sz="6" w:space="0" w:color="auto"/>
            </w:tcBorders>
            <w:vAlign w:val="center"/>
          </w:tcPr>
          <w:p w14:paraId="7A090A24" w14:textId="77777777" w:rsidR="00837F01" w:rsidRDefault="00837F01" w:rsidP="004E528A">
            <w:pPr>
              <w:pStyle w:val="Cell"/>
            </w:pPr>
          </w:p>
        </w:tc>
      </w:tr>
      <w:tr w:rsidR="00837F01" w14:paraId="085159C6"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1BF4ECDF" w14:textId="77777777" w:rsidR="00837F01" w:rsidRDefault="00837F01" w:rsidP="004E528A">
            <w:pPr>
              <w:pStyle w:val="Cell"/>
            </w:pPr>
          </w:p>
        </w:tc>
        <w:tc>
          <w:tcPr>
            <w:tcW w:w="3471" w:type="dxa"/>
            <w:tcBorders>
              <w:top w:val="outset" w:sz="6" w:space="0" w:color="auto"/>
              <w:left w:val="outset" w:sz="6" w:space="0" w:color="auto"/>
              <w:bottom w:val="outset" w:sz="6" w:space="0" w:color="auto"/>
              <w:right w:val="outset" w:sz="6" w:space="0" w:color="auto"/>
            </w:tcBorders>
            <w:vAlign w:val="center"/>
            <w:hideMark/>
          </w:tcPr>
          <w:p w14:paraId="1E2FFA2F" w14:textId="77777777" w:rsidR="00837F01" w:rsidRDefault="00837F01" w:rsidP="004E528A">
            <w:pPr>
              <w:pStyle w:val="TableRowHead"/>
            </w:pPr>
            <w:r>
              <w:t>For any incorrect response:</w:t>
            </w:r>
          </w:p>
        </w:tc>
        <w:tc>
          <w:tcPr>
            <w:tcW w:w="4165" w:type="dxa"/>
            <w:tcBorders>
              <w:top w:val="outset" w:sz="6" w:space="0" w:color="auto"/>
              <w:left w:val="outset" w:sz="6" w:space="0" w:color="auto"/>
              <w:bottom w:val="outset" w:sz="6" w:space="0" w:color="auto"/>
              <w:right w:val="outset" w:sz="6" w:space="0" w:color="auto"/>
            </w:tcBorders>
            <w:vAlign w:val="center"/>
          </w:tcPr>
          <w:p w14:paraId="319DA861" w14:textId="77777777" w:rsidR="00837F01" w:rsidRDefault="00837F01" w:rsidP="004E528A">
            <w:pPr>
              <w:pStyle w:val="Cell"/>
            </w:pPr>
          </w:p>
        </w:tc>
      </w:tr>
      <w:tr w:rsidR="00837F01" w14:paraId="7E3F6FC9"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33EDADD0" w14:textId="77777777" w:rsidR="00837F01" w:rsidRDefault="00837F01" w:rsidP="004E528A">
            <w:pPr>
              <w:pStyle w:val="Cell"/>
            </w:pPr>
          </w:p>
        </w:tc>
        <w:tc>
          <w:tcPr>
            <w:tcW w:w="3471" w:type="dxa"/>
            <w:tcBorders>
              <w:top w:val="outset" w:sz="6" w:space="0" w:color="auto"/>
              <w:left w:val="outset" w:sz="6" w:space="0" w:color="auto"/>
              <w:bottom w:val="outset" w:sz="6" w:space="0" w:color="auto"/>
              <w:right w:val="outset" w:sz="6" w:space="0" w:color="auto"/>
            </w:tcBorders>
            <w:vAlign w:val="center"/>
            <w:hideMark/>
          </w:tcPr>
          <w:p w14:paraId="4031D6D6" w14:textId="77777777" w:rsidR="00837F01" w:rsidRDefault="00837F01" w:rsidP="004E528A">
            <w:pPr>
              <w:pStyle w:val="TableRowHead"/>
            </w:pPr>
            <w:r>
              <w:t>Hint 1:</w:t>
            </w:r>
          </w:p>
        </w:tc>
        <w:tc>
          <w:tcPr>
            <w:tcW w:w="4165" w:type="dxa"/>
            <w:tcBorders>
              <w:top w:val="outset" w:sz="6" w:space="0" w:color="auto"/>
              <w:left w:val="outset" w:sz="6" w:space="0" w:color="auto"/>
              <w:bottom w:val="outset" w:sz="6" w:space="0" w:color="auto"/>
              <w:right w:val="outset" w:sz="6" w:space="0" w:color="auto"/>
            </w:tcBorders>
            <w:vAlign w:val="center"/>
            <w:hideMark/>
          </w:tcPr>
          <w:p w14:paraId="530B9427" w14:textId="77777777" w:rsidR="00837F01" w:rsidRDefault="00837F01" w:rsidP="004E528A">
            <w:pPr>
              <w:pStyle w:val="Cell"/>
            </w:pPr>
          </w:p>
        </w:tc>
      </w:tr>
      <w:tr w:rsidR="00837F01" w14:paraId="73FF0A98"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62B06721" w14:textId="77777777" w:rsidR="00837F01" w:rsidRDefault="00837F01" w:rsidP="004E528A">
            <w:pPr>
              <w:pStyle w:val="Cell"/>
            </w:pPr>
          </w:p>
        </w:tc>
        <w:tc>
          <w:tcPr>
            <w:tcW w:w="3471" w:type="dxa"/>
            <w:tcBorders>
              <w:top w:val="outset" w:sz="6" w:space="0" w:color="auto"/>
              <w:left w:val="outset" w:sz="6" w:space="0" w:color="auto"/>
              <w:bottom w:val="outset" w:sz="6" w:space="0" w:color="auto"/>
              <w:right w:val="outset" w:sz="6" w:space="0" w:color="auto"/>
            </w:tcBorders>
            <w:vAlign w:val="center"/>
            <w:hideMark/>
          </w:tcPr>
          <w:p w14:paraId="24715999" w14:textId="77777777" w:rsidR="00837F01" w:rsidRDefault="00837F01" w:rsidP="004E528A">
            <w:pPr>
              <w:pStyle w:val="TableRowHead"/>
            </w:pPr>
            <w:r>
              <w:t>Show the number of correct responses (Hint 1):</w:t>
            </w:r>
          </w:p>
        </w:tc>
        <w:tc>
          <w:tcPr>
            <w:tcW w:w="4165" w:type="dxa"/>
            <w:tcBorders>
              <w:top w:val="outset" w:sz="6" w:space="0" w:color="auto"/>
              <w:left w:val="outset" w:sz="6" w:space="0" w:color="auto"/>
              <w:bottom w:val="outset" w:sz="6" w:space="0" w:color="auto"/>
              <w:right w:val="outset" w:sz="6" w:space="0" w:color="auto"/>
            </w:tcBorders>
            <w:vAlign w:val="center"/>
            <w:hideMark/>
          </w:tcPr>
          <w:p w14:paraId="2B86F8AF" w14:textId="77777777" w:rsidR="00837F01" w:rsidRDefault="00837F01" w:rsidP="004E528A">
            <w:pPr>
              <w:pStyle w:val="Cell"/>
            </w:pPr>
            <w:r>
              <w:t>No</w:t>
            </w:r>
          </w:p>
        </w:tc>
      </w:tr>
      <w:tr w:rsidR="00837F01" w14:paraId="392DEA9E"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1A464BD4" w14:textId="77777777" w:rsidR="00837F01" w:rsidRDefault="00837F01" w:rsidP="004E528A">
            <w:pPr>
              <w:pStyle w:val="Cell"/>
            </w:pPr>
          </w:p>
        </w:tc>
        <w:tc>
          <w:tcPr>
            <w:tcW w:w="3471" w:type="dxa"/>
            <w:tcBorders>
              <w:top w:val="outset" w:sz="6" w:space="0" w:color="auto"/>
              <w:left w:val="outset" w:sz="6" w:space="0" w:color="auto"/>
              <w:bottom w:val="outset" w:sz="6" w:space="0" w:color="auto"/>
              <w:right w:val="outset" w:sz="6" w:space="0" w:color="auto"/>
            </w:tcBorders>
            <w:vAlign w:val="center"/>
            <w:hideMark/>
          </w:tcPr>
          <w:p w14:paraId="15D7B8FE" w14:textId="77777777" w:rsidR="00837F01" w:rsidRDefault="00837F01" w:rsidP="004E528A">
            <w:pPr>
              <w:pStyle w:val="TableRowHead"/>
            </w:pPr>
            <w:r>
              <w:t>Clear incorrect responses (Hint 1):</w:t>
            </w:r>
          </w:p>
        </w:tc>
        <w:tc>
          <w:tcPr>
            <w:tcW w:w="4165" w:type="dxa"/>
            <w:tcBorders>
              <w:top w:val="outset" w:sz="6" w:space="0" w:color="auto"/>
              <w:left w:val="outset" w:sz="6" w:space="0" w:color="auto"/>
              <w:bottom w:val="outset" w:sz="6" w:space="0" w:color="auto"/>
              <w:right w:val="outset" w:sz="6" w:space="0" w:color="auto"/>
            </w:tcBorders>
            <w:vAlign w:val="center"/>
            <w:hideMark/>
          </w:tcPr>
          <w:p w14:paraId="0FE0ABDD" w14:textId="77777777" w:rsidR="00837F01" w:rsidRDefault="00837F01" w:rsidP="004E528A">
            <w:pPr>
              <w:pStyle w:val="Cell"/>
            </w:pPr>
            <w:r>
              <w:t>No</w:t>
            </w:r>
          </w:p>
        </w:tc>
      </w:tr>
      <w:tr w:rsidR="00837F01" w14:paraId="6D0F56A3" w14:textId="77777777" w:rsidTr="00837F01">
        <w:trPr>
          <w:cantSplit/>
        </w:trPr>
        <w:tc>
          <w:tcPr>
            <w:tcW w:w="693" w:type="dxa"/>
            <w:tcBorders>
              <w:top w:val="outset" w:sz="6" w:space="0" w:color="auto"/>
              <w:left w:val="outset" w:sz="6" w:space="0" w:color="auto"/>
              <w:bottom w:val="outset" w:sz="6" w:space="0" w:color="auto"/>
              <w:right w:val="outset" w:sz="6" w:space="0" w:color="auto"/>
            </w:tcBorders>
            <w:vAlign w:val="center"/>
            <w:hideMark/>
          </w:tcPr>
          <w:p w14:paraId="318E851E" w14:textId="77777777" w:rsidR="00837F01" w:rsidRDefault="00837F01" w:rsidP="004E528A">
            <w:pPr>
              <w:pStyle w:val="Cell"/>
            </w:pPr>
          </w:p>
        </w:tc>
        <w:tc>
          <w:tcPr>
            <w:tcW w:w="3471" w:type="dxa"/>
            <w:tcBorders>
              <w:top w:val="outset" w:sz="6" w:space="0" w:color="auto"/>
              <w:left w:val="outset" w:sz="6" w:space="0" w:color="auto"/>
              <w:bottom w:val="outset" w:sz="6" w:space="0" w:color="auto"/>
              <w:right w:val="outset" w:sz="6" w:space="0" w:color="auto"/>
            </w:tcBorders>
            <w:vAlign w:val="center"/>
            <w:hideMark/>
          </w:tcPr>
          <w:p w14:paraId="4395A1F2" w14:textId="77777777" w:rsidR="00837F01" w:rsidRDefault="00837F01" w:rsidP="004E528A">
            <w:pPr>
              <w:pStyle w:val="TableRowHead"/>
            </w:pPr>
            <w:r>
              <w:t>Tags:</w:t>
            </w:r>
          </w:p>
        </w:tc>
        <w:tc>
          <w:tcPr>
            <w:tcW w:w="4165" w:type="dxa"/>
            <w:tcBorders>
              <w:top w:val="outset" w:sz="6" w:space="0" w:color="auto"/>
              <w:left w:val="outset" w:sz="6" w:space="0" w:color="auto"/>
              <w:bottom w:val="outset" w:sz="6" w:space="0" w:color="auto"/>
              <w:right w:val="outset" w:sz="6" w:space="0" w:color="auto"/>
            </w:tcBorders>
            <w:vAlign w:val="center"/>
            <w:hideMark/>
          </w:tcPr>
          <w:p w14:paraId="5E7296C8" w14:textId="77777777" w:rsidR="00837F01" w:rsidRDefault="00837F01" w:rsidP="004E528A">
            <w:pPr>
              <w:pStyle w:val="Cell"/>
            </w:pPr>
          </w:p>
        </w:tc>
      </w:tr>
      <w:tr w:rsidR="00837F01" w14:paraId="21976EA0" w14:textId="77777777" w:rsidTr="00837F01">
        <w:trPr>
          <w:cantSplit/>
        </w:trPr>
        <w:tc>
          <w:tcPr>
            <w:tcW w:w="8329" w:type="dxa"/>
            <w:gridSpan w:val="3"/>
            <w:tcBorders>
              <w:top w:val="outset" w:sz="6" w:space="0" w:color="auto"/>
              <w:left w:val="outset" w:sz="6" w:space="0" w:color="auto"/>
              <w:bottom w:val="outset" w:sz="6" w:space="0" w:color="auto"/>
              <w:right w:val="outset" w:sz="6" w:space="0" w:color="auto"/>
            </w:tcBorders>
            <w:vAlign w:val="center"/>
            <w:hideMark/>
          </w:tcPr>
          <w:p w14:paraId="007B9F35" w14:textId="77777777" w:rsidR="00837F01" w:rsidRDefault="00837F01" w:rsidP="004E528A">
            <w:pPr>
              <w:pStyle w:val="Cell"/>
            </w:pPr>
            <w:r>
              <w:rPr>
                <w:i/>
                <w:iCs/>
              </w:rPr>
              <w:t>Allows the selection of a single or multiple responses from a pre-defined list. (MC/MA)</w:t>
            </w:r>
          </w:p>
        </w:tc>
      </w:tr>
    </w:tbl>
    <w:p w14:paraId="2BF84917" w14:textId="2194F116" w:rsidR="00837F01" w:rsidRDefault="00837F01" w:rsidP="00837F01">
      <w:pPr>
        <w:pStyle w:val="Heading2"/>
      </w:pPr>
      <w:r>
        <w:t xml:space="preserve">Question </w:t>
      </w:r>
      <w:r>
        <w:t>7</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36E43C6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3EA40C8" w14:textId="77777777" w:rsidR="00837F01" w:rsidRPr="0049364A" w:rsidRDefault="00837F01" w:rsidP="004E528A">
            <w:pPr>
              <w:rPr>
                <w:sz w:val="26"/>
                <w:szCs w:val="26"/>
                <w:lang w:val="en-GB"/>
              </w:rPr>
            </w:pPr>
            <w:r>
              <w:rPr>
                <w:sz w:val="26"/>
                <w:szCs w:val="26"/>
                <w:lang w:val="en-GB"/>
              </w:rPr>
              <w:t xml:space="preserve">Câu 7: </w:t>
            </w:r>
            <w:r w:rsidRPr="00D149A2">
              <w:rPr>
                <w:sz w:val="26"/>
                <w:szCs w:val="26"/>
              </w:rPr>
              <w:t>Thanh ghi PC (Program Counter) dùng để quản lý địa chỉ của lệnh kế tiếp sẽ được thực thi.</w:t>
            </w:r>
          </w:p>
        </w:tc>
        <w:tc>
          <w:tcPr>
            <w:tcW w:w="669" w:type="dxa"/>
            <w:tcBorders>
              <w:top w:val="outset" w:sz="6" w:space="0" w:color="auto"/>
              <w:left w:val="outset" w:sz="6" w:space="0" w:color="auto"/>
              <w:bottom w:val="outset" w:sz="6" w:space="0" w:color="auto"/>
              <w:right w:val="outset" w:sz="6" w:space="0" w:color="auto"/>
            </w:tcBorders>
            <w:vAlign w:val="center"/>
            <w:hideMark/>
          </w:tcPr>
          <w:p w14:paraId="6CC40442" w14:textId="77777777" w:rsidR="00837F01" w:rsidRDefault="00837F01" w:rsidP="004E528A">
            <w:pPr>
              <w:pStyle w:val="QFType"/>
            </w:pPr>
            <w:r>
              <w:t>MC</w:t>
            </w:r>
          </w:p>
        </w:tc>
      </w:tr>
      <w:tr w:rsidR="00837F01" w14:paraId="5BD8A96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CED3E5C"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647E498E" w14:textId="77777777" w:rsidR="00837F01" w:rsidRDefault="00837F01" w:rsidP="004E528A">
            <w:pPr>
              <w:pStyle w:val="Cell"/>
            </w:pPr>
            <w:r>
              <w:t>1</w:t>
            </w:r>
          </w:p>
        </w:tc>
      </w:tr>
      <w:tr w:rsidR="00837F01" w14:paraId="2F312BD7"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1E87019"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6D213D14" w14:textId="77777777" w:rsidR="00837F01" w:rsidRDefault="00837F01" w:rsidP="004E528A">
            <w:pPr>
              <w:pStyle w:val="Cell"/>
            </w:pPr>
            <w:r>
              <w:t>Yes</w:t>
            </w:r>
          </w:p>
        </w:tc>
      </w:tr>
      <w:tr w:rsidR="00837F01" w14:paraId="3912DF1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C6BAF73"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1A36882D" w14:textId="77777777" w:rsidR="00837F01" w:rsidRDefault="00837F01" w:rsidP="004E528A">
            <w:pPr>
              <w:pStyle w:val="Cell"/>
            </w:pPr>
            <w:r>
              <w:t>D</w:t>
            </w:r>
          </w:p>
        </w:tc>
      </w:tr>
      <w:tr w:rsidR="00837F01" w14:paraId="017F42EB"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4047C46"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5B204EE3" w14:textId="77777777" w:rsidR="00837F01" w:rsidRDefault="00837F01" w:rsidP="004E528A">
            <w:pPr>
              <w:pStyle w:val="Cell"/>
            </w:pPr>
            <w:r>
              <w:t>0</w:t>
            </w:r>
          </w:p>
        </w:tc>
      </w:tr>
      <w:tr w:rsidR="00837F01" w14:paraId="05F1542B"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0A36ECCB"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7826DCCB" w14:textId="77777777" w:rsidR="00837F01" w:rsidRDefault="00837F01" w:rsidP="004E528A">
            <w:pPr>
              <w:pStyle w:val="QFID"/>
            </w:pPr>
          </w:p>
        </w:tc>
      </w:tr>
      <w:tr w:rsidR="00837F01" w14:paraId="564FE53F"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1636AD98"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4AAE6DFE"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0BE97F2"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4AD7DD41" w14:textId="77777777" w:rsidR="00837F01" w:rsidRDefault="00837F01" w:rsidP="004E528A">
            <w:pPr>
              <w:pStyle w:val="TableHead"/>
            </w:pPr>
            <w:r>
              <w:t>Grade</w:t>
            </w:r>
          </w:p>
        </w:tc>
      </w:tr>
      <w:tr w:rsidR="00837F01" w14:paraId="0A8CAA6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21A8B89"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5F67E4F4" w14:textId="77777777" w:rsidR="00837F01" w:rsidRDefault="00837F01" w:rsidP="004E528A">
            <w:pPr>
              <w:pStyle w:val="Cell"/>
            </w:pPr>
            <w:r>
              <w:t>ĐÚNG</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FC74AD8"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B8F1105" w14:textId="77777777" w:rsidR="00837F01" w:rsidRDefault="00837F01" w:rsidP="004E528A">
            <w:pPr>
              <w:pStyle w:val="QFGrade"/>
            </w:pPr>
            <w:r>
              <w:t>100</w:t>
            </w:r>
          </w:p>
        </w:tc>
      </w:tr>
      <w:tr w:rsidR="00837F01" w14:paraId="132AB6D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1723D75"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6AC9E00" w14:textId="77777777" w:rsidR="00837F01" w:rsidRDefault="00837F01" w:rsidP="004E528A">
            <w:pPr>
              <w:pStyle w:val="Cell"/>
            </w:pPr>
            <w:r>
              <w:rPr>
                <w:noProof/>
                <w:lang w:val="en-US"/>
              </w:rPr>
              <w:t>SAI</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7364070"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752EBBF" w14:textId="77777777" w:rsidR="00837F01" w:rsidRDefault="00837F01" w:rsidP="004E528A">
            <w:pPr>
              <w:pStyle w:val="QFGrade"/>
            </w:pPr>
            <w:r>
              <w:t>0</w:t>
            </w:r>
          </w:p>
        </w:tc>
      </w:tr>
      <w:tr w:rsidR="00837F01" w14:paraId="22142A6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8B3F46B"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5AB4A92D" w14:textId="77777777" w:rsidR="00837F01" w:rsidRDefault="00837F01" w:rsidP="004E528A">
            <w:pPr>
              <w:pStyle w:val="Cell"/>
            </w:pPr>
          </w:p>
        </w:tc>
        <w:tc>
          <w:tcPr>
            <w:tcW w:w="3830" w:type="dxa"/>
            <w:tcBorders>
              <w:top w:val="outset" w:sz="6" w:space="0" w:color="auto"/>
              <w:left w:val="outset" w:sz="6" w:space="0" w:color="auto"/>
              <w:bottom w:val="outset" w:sz="6" w:space="0" w:color="auto"/>
              <w:right w:val="outset" w:sz="6" w:space="0" w:color="auto"/>
            </w:tcBorders>
            <w:vAlign w:val="center"/>
            <w:hideMark/>
          </w:tcPr>
          <w:p w14:paraId="5FCB0A4C"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B56F57B" w14:textId="77777777" w:rsidR="00837F01" w:rsidRDefault="00837F01" w:rsidP="004E528A">
            <w:pPr>
              <w:pStyle w:val="QFGrade"/>
            </w:pPr>
            <w:r>
              <w:t>0</w:t>
            </w:r>
          </w:p>
        </w:tc>
      </w:tr>
      <w:tr w:rsidR="00837F01" w14:paraId="4DFCCBA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AAC8105"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46DE8C76" w14:textId="77777777" w:rsidR="00837F01" w:rsidRDefault="00837F01" w:rsidP="004E528A">
            <w:pPr>
              <w:pStyle w:val="Cell"/>
            </w:pPr>
          </w:p>
        </w:tc>
        <w:tc>
          <w:tcPr>
            <w:tcW w:w="3830" w:type="dxa"/>
            <w:tcBorders>
              <w:top w:val="outset" w:sz="6" w:space="0" w:color="auto"/>
              <w:left w:val="outset" w:sz="6" w:space="0" w:color="auto"/>
              <w:bottom w:val="outset" w:sz="6" w:space="0" w:color="auto"/>
              <w:right w:val="outset" w:sz="6" w:space="0" w:color="auto"/>
            </w:tcBorders>
            <w:vAlign w:val="center"/>
            <w:hideMark/>
          </w:tcPr>
          <w:p w14:paraId="62BF5738"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181DCB4" w14:textId="77777777" w:rsidR="00837F01" w:rsidRDefault="00837F01" w:rsidP="004E528A">
            <w:pPr>
              <w:pStyle w:val="QFGrade"/>
            </w:pPr>
            <w:r>
              <w:t>0</w:t>
            </w:r>
          </w:p>
        </w:tc>
      </w:tr>
      <w:tr w:rsidR="00837F01" w14:paraId="02782D6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61E36A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022EB0D"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6A0117C"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5CBB1FD" w14:textId="77777777" w:rsidR="00837F01" w:rsidRDefault="00837F01" w:rsidP="004E528A">
            <w:pPr>
              <w:pStyle w:val="Cell"/>
            </w:pPr>
          </w:p>
        </w:tc>
      </w:tr>
      <w:tr w:rsidR="00837F01" w14:paraId="3C59497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7717605"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6C975DC"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69BB53CF"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28B12B3" w14:textId="77777777" w:rsidR="00837F01" w:rsidRDefault="00837F01" w:rsidP="004E528A">
            <w:pPr>
              <w:pStyle w:val="Cell"/>
            </w:pPr>
          </w:p>
        </w:tc>
      </w:tr>
      <w:tr w:rsidR="00837F01" w14:paraId="0C33995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863943F"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F3B1C10"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09B0703A"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0CE0F73" w14:textId="77777777" w:rsidR="00837F01" w:rsidRDefault="00837F01" w:rsidP="004E528A">
            <w:pPr>
              <w:pStyle w:val="Cell"/>
            </w:pPr>
          </w:p>
        </w:tc>
      </w:tr>
      <w:tr w:rsidR="00837F01" w14:paraId="0BDDBF6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28DEA3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95FB48D"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79E33E7"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B3A04FA" w14:textId="77777777" w:rsidR="00837F01" w:rsidRDefault="00837F01" w:rsidP="004E528A">
            <w:pPr>
              <w:pStyle w:val="Cell"/>
            </w:pPr>
          </w:p>
        </w:tc>
      </w:tr>
      <w:tr w:rsidR="00837F01" w14:paraId="7DFED61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505221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0FAC638"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F932CB4"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7C26F7D6" w14:textId="77777777" w:rsidR="00837F01" w:rsidRDefault="00837F01" w:rsidP="004E528A">
            <w:pPr>
              <w:pStyle w:val="Cell"/>
            </w:pPr>
          </w:p>
        </w:tc>
      </w:tr>
      <w:tr w:rsidR="00837F01" w14:paraId="69E6733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467E1E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051777E"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061CED4"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63485B61" w14:textId="77777777" w:rsidR="00837F01" w:rsidRDefault="00837F01" w:rsidP="004E528A">
            <w:pPr>
              <w:pStyle w:val="Cell"/>
            </w:pPr>
          </w:p>
        </w:tc>
      </w:tr>
      <w:tr w:rsidR="00837F01" w14:paraId="7F102D1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8DE58FF"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50916F1"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8C1C909"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D4A1B8F" w14:textId="77777777" w:rsidR="00837F01" w:rsidRDefault="00837F01" w:rsidP="004E528A">
            <w:pPr>
              <w:pStyle w:val="Cell"/>
            </w:pPr>
          </w:p>
        </w:tc>
      </w:tr>
      <w:tr w:rsidR="00837F01" w14:paraId="7A9ED9F7"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A9FAE84"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4AF6D6E5" w14:textId="77777777" w:rsidR="00837F01" w:rsidRDefault="00837F01" w:rsidP="004E528A">
            <w:pPr>
              <w:pStyle w:val="Cell"/>
            </w:pPr>
          </w:p>
        </w:tc>
      </w:tr>
    </w:tbl>
    <w:p w14:paraId="4B0C5DBA" w14:textId="74AA8897" w:rsidR="00837F01" w:rsidRDefault="00837F01" w:rsidP="00837F01">
      <w:pPr>
        <w:pStyle w:val="Heading2"/>
      </w:pPr>
      <w:r>
        <w:t xml:space="preserve">Question </w:t>
      </w:r>
      <w:r>
        <w:t>8</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15ADA32F"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7172E6F" w14:textId="77777777" w:rsidR="00837F01" w:rsidRPr="0049364A" w:rsidRDefault="00837F01" w:rsidP="004E528A">
            <w:pPr>
              <w:rPr>
                <w:sz w:val="26"/>
                <w:szCs w:val="26"/>
                <w:lang w:val="en-GB"/>
              </w:rPr>
            </w:pPr>
            <w:bookmarkStart w:id="0" w:name="_Hlk225754531"/>
            <w:r>
              <w:rPr>
                <w:sz w:val="26"/>
                <w:szCs w:val="26"/>
                <w:lang w:val="en-GB"/>
              </w:rPr>
              <w:t xml:space="preserve">Câu 8: Sau khi thực hiện lệnh </w:t>
            </w:r>
            <w:r w:rsidRPr="00096659">
              <w:rPr>
                <w:sz w:val="26"/>
                <w:szCs w:val="26"/>
              </w:rPr>
              <w:t xml:space="preserve">MOV A, #64H </w:t>
            </w:r>
            <w:r>
              <w:rPr>
                <w:sz w:val="26"/>
                <w:szCs w:val="26"/>
              </w:rPr>
              <w:t xml:space="preserve"> và </w:t>
            </w:r>
            <w:r>
              <w:rPr>
                <w:sz w:val="26"/>
                <w:szCs w:val="26"/>
                <w:lang w:val="en-GB"/>
              </w:rPr>
              <w:t xml:space="preserve">SWAP A giá trị của sẽ là A = 71 </w:t>
            </w:r>
          </w:p>
        </w:tc>
        <w:tc>
          <w:tcPr>
            <w:tcW w:w="669" w:type="dxa"/>
            <w:tcBorders>
              <w:top w:val="outset" w:sz="6" w:space="0" w:color="auto"/>
              <w:left w:val="outset" w:sz="6" w:space="0" w:color="auto"/>
              <w:bottom w:val="outset" w:sz="6" w:space="0" w:color="auto"/>
              <w:right w:val="outset" w:sz="6" w:space="0" w:color="auto"/>
            </w:tcBorders>
            <w:vAlign w:val="center"/>
            <w:hideMark/>
          </w:tcPr>
          <w:p w14:paraId="5F5D3456" w14:textId="77777777" w:rsidR="00837F01" w:rsidRDefault="00837F01" w:rsidP="004E528A">
            <w:pPr>
              <w:pStyle w:val="QFType"/>
            </w:pPr>
            <w:r>
              <w:t>MC</w:t>
            </w:r>
          </w:p>
        </w:tc>
      </w:tr>
      <w:tr w:rsidR="00837F01" w14:paraId="05118EB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159F0AE"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32731C4D" w14:textId="77777777" w:rsidR="00837F01" w:rsidRDefault="00837F01" w:rsidP="004E528A">
            <w:pPr>
              <w:pStyle w:val="Cell"/>
            </w:pPr>
            <w:r>
              <w:t>1</w:t>
            </w:r>
          </w:p>
        </w:tc>
      </w:tr>
      <w:tr w:rsidR="00837F01" w14:paraId="3ED6D79F"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D9BD22D"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2DDAD2D4" w14:textId="77777777" w:rsidR="00837F01" w:rsidRDefault="00837F01" w:rsidP="004E528A">
            <w:pPr>
              <w:pStyle w:val="Cell"/>
            </w:pPr>
            <w:r>
              <w:t>Yes</w:t>
            </w:r>
          </w:p>
        </w:tc>
      </w:tr>
      <w:tr w:rsidR="00837F01" w14:paraId="303BD13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31AC8F9"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459CECF8" w14:textId="77777777" w:rsidR="00837F01" w:rsidRDefault="00837F01" w:rsidP="004E528A">
            <w:pPr>
              <w:pStyle w:val="Cell"/>
            </w:pPr>
            <w:r>
              <w:t>D</w:t>
            </w:r>
          </w:p>
        </w:tc>
      </w:tr>
      <w:tr w:rsidR="00837F01" w14:paraId="5524121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1D707A0"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314C3F45" w14:textId="77777777" w:rsidR="00837F01" w:rsidRDefault="00837F01" w:rsidP="004E528A">
            <w:pPr>
              <w:pStyle w:val="Cell"/>
            </w:pPr>
            <w:r>
              <w:t>0</w:t>
            </w:r>
          </w:p>
        </w:tc>
      </w:tr>
      <w:tr w:rsidR="00837F01" w14:paraId="66F056B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63D7970F"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60CB00F3" w14:textId="77777777" w:rsidR="00837F01" w:rsidRDefault="00837F01" w:rsidP="004E528A">
            <w:pPr>
              <w:pStyle w:val="QFID"/>
            </w:pPr>
          </w:p>
        </w:tc>
      </w:tr>
      <w:tr w:rsidR="00837F01" w14:paraId="2945DD94"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2D3AE480"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475CC350"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CBDB279"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2474A0B4" w14:textId="77777777" w:rsidR="00837F01" w:rsidRDefault="00837F01" w:rsidP="004E528A">
            <w:pPr>
              <w:pStyle w:val="TableHead"/>
            </w:pPr>
            <w:r>
              <w:t>Grade</w:t>
            </w:r>
          </w:p>
        </w:tc>
      </w:tr>
      <w:tr w:rsidR="00837F01" w14:paraId="0365EEA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852357A"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04DA8ACD" w14:textId="77777777" w:rsidR="00837F01" w:rsidRDefault="00837F01" w:rsidP="004E528A">
            <w:pPr>
              <w:pStyle w:val="Cell"/>
            </w:pPr>
            <w:r>
              <w:t>ĐÚNG</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F0B8927"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8997D3B" w14:textId="77777777" w:rsidR="00837F01" w:rsidRDefault="00837F01" w:rsidP="004E528A">
            <w:pPr>
              <w:pStyle w:val="QFGrade"/>
            </w:pPr>
            <w:r>
              <w:t>0</w:t>
            </w:r>
          </w:p>
        </w:tc>
      </w:tr>
      <w:tr w:rsidR="00837F01" w14:paraId="758BFE26"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881CC5E"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68A1F78" w14:textId="77777777" w:rsidR="00837F01" w:rsidRDefault="00837F01" w:rsidP="004E528A">
            <w:pPr>
              <w:pStyle w:val="Cell"/>
            </w:pPr>
            <w:r>
              <w:rPr>
                <w:noProof/>
                <w:lang w:val="en-US"/>
              </w:rPr>
              <w:t>SAI</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BE61909"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55B2AF6" w14:textId="77777777" w:rsidR="00837F01" w:rsidRDefault="00837F01" w:rsidP="004E528A">
            <w:pPr>
              <w:pStyle w:val="QFGrade"/>
            </w:pPr>
            <w:r>
              <w:t>100</w:t>
            </w:r>
          </w:p>
        </w:tc>
      </w:tr>
      <w:tr w:rsidR="00837F01" w14:paraId="7C57D6E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6A1EF65"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5D69A545" w14:textId="77777777" w:rsidR="00837F01" w:rsidRDefault="00837F01" w:rsidP="004E528A">
            <w:pPr>
              <w:pStyle w:val="Cell"/>
            </w:pPr>
          </w:p>
        </w:tc>
        <w:tc>
          <w:tcPr>
            <w:tcW w:w="3830" w:type="dxa"/>
            <w:tcBorders>
              <w:top w:val="outset" w:sz="6" w:space="0" w:color="auto"/>
              <w:left w:val="outset" w:sz="6" w:space="0" w:color="auto"/>
              <w:bottom w:val="outset" w:sz="6" w:space="0" w:color="auto"/>
              <w:right w:val="outset" w:sz="6" w:space="0" w:color="auto"/>
            </w:tcBorders>
            <w:vAlign w:val="center"/>
            <w:hideMark/>
          </w:tcPr>
          <w:p w14:paraId="38F62F05"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7769C52" w14:textId="77777777" w:rsidR="00837F01" w:rsidRDefault="00837F01" w:rsidP="004E528A">
            <w:pPr>
              <w:pStyle w:val="QFGrade"/>
            </w:pPr>
            <w:r>
              <w:t>0</w:t>
            </w:r>
          </w:p>
        </w:tc>
      </w:tr>
      <w:tr w:rsidR="00837F01" w14:paraId="699B132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0DBF89D"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1DD8EC1" w14:textId="77777777" w:rsidR="00837F01" w:rsidRDefault="00837F01" w:rsidP="004E528A">
            <w:pPr>
              <w:pStyle w:val="Cell"/>
            </w:pPr>
          </w:p>
        </w:tc>
        <w:tc>
          <w:tcPr>
            <w:tcW w:w="3830" w:type="dxa"/>
            <w:tcBorders>
              <w:top w:val="outset" w:sz="6" w:space="0" w:color="auto"/>
              <w:left w:val="outset" w:sz="6" w:space="0" w:color="auto"/>
              <w:bottom w:val="outset" w:sz="6" w:space="0" w:color="auto"/>
              <w:right w:val="outset" w:sz="6" w:space="0" w:color="auto"/>
            </w:tcBorders>
            <w:vAlign w:val="center"/>
            <w:hideMark/>
          </w:tcPr>
          <w:p w14:paraId="4BBA5549"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46669CD3" w14:textId="77777777" w:rsidR="00837F01" w:rsidRDefault="00837F01" w:rsidP="004E528A">
            <w:pPr>
              <w:pStyle w:val="QFGrade"/>
            </w:pPr>
            <w:r>
              <w:t>0</w:t>
            </w:r>
          </w:p>
        </w:tc>
      </w:tr>
      <w:tr w:rsidR="00837F01" w14:paraId="64B699E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D3BC55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90DAD0F"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CB50360"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74F3524" w14:textId="77777777" w:rsidR="00837F01" w:rsidRDefault="00837F01" w:rsidP="004E528A">
            <w:pPr>
              <w:pStyle w:val="Cell"/>
            </w:pPr>
          </w:p>
        </w:tc>
      </w:tr>
      <w:tr w:rsidR="00837F01" w14:paraId="5F97A61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C3B9F2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6560373"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4CCF098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DAE3798" w14:textId="77777777" w:rsidR="00837F01" w:rsidRDefault="00837F01" w:rsidP="004E528A">
            <w:pPr>
              <w:pStyle w:val="Cell"/>
            </w:pPr>
          </w:p>
        </w:tc>
      </w:tr>
      <w:tr w:rsidR="00837F01" w14:paraId="7A0B785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7CBEBCA"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5219500"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345DFB11"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4757B64" w14:textId="77777777" w:rsidR="00837F01" w:rsidRDefault="00837F01" w:rsidP="004E528A">
            <w:pPr>
              <w:pStyle w:val="Cell"/>
            </w:pPr>
          </w:p>
        </w:tc>
      </w:tr>
      <w:tr w:rsidR="00837F01" w14:paraId="6509710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5150A69"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33D1F68"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AEABAA3"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A06E199" w14:textId="77777777" w:rsidR="00837F01" w:rsidRDefault="00837F01" w:rsidP="004E528A">
            <w:pPr>
              <w:pStyle w:val="Cell"/>
            </w:pPr>
          </w:p>
        </w:tc>
      </w:tr>
      <w:tr w:rsidR="00837F01" w14:paraId="125D2C3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6417667"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8681FFE"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DA00D32"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2026FA4D" w14:textId="77777777" w:rsidR="00837F01" w:rsidRDefault="00837F01" w:rsidP="004E528A">
            <w:pPr>
              <w:pStyle w:val="Cell"/>
            </w:pPr>
          </w:p>
        </w:tc>
      </w:tr>
      <w:tr w:rsidR="00837F01" w14:paraId="016A129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B764ECA"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4B96B2F"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851AEB5"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70A83E47" w14:textId="77777777" w:rsidR="00837F01" w:rsidRDefault="00837F01" w:rsidP="004E528A">
            <w:pPr>
              <w:pStyle w:val="Cell"/>
            </w:pPr>
          </w:p>
        </w:tc>
      </w:tr>
      <w:tr w:rsidR="00837F01" w14:paraId="1FE2AFE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D5915B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DA39B13"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880FBAC"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743D22C" w14:textId="77777777" w:rsidR="00837F01" w:rsidRDefault="00837F01" w:rsidP="004E528A">
            <w:pPr>
              <w:pStyle w:val="Cell"/>
            </w:pPr>
          </w:p>
        </w:tc>
      </w:tr>
      <w:tr w:rsidR="00837F01" w14:paraId="3EDAEE7B"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68353E3"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073607EE" w14:textId="77777777" w:rsidR="00837F01" w:rsidRDefault="00837F01" w:rsidP="004E528A">
            <w:pPr>
              <w:pStyle w:val="Cell"/>
            </w:pPr>
          </w:p>
        </w:tc>
      </w:tr>
    </w:tbl>
    <w:bookmarkEnd w:id="0"/>
    <w:p w14:paraId="0CF2963C" w14:textId="5688ACB5" w:rsidR="00837F01" w:rsidRDefault="00837F01" w:rsidP="00837F01">
      <w:pPr>
        <w:pStyle w:val="Heading2"/>
      </w:pPr>
      <w:r>
        <w:t xml:space="preserve">Question </w:t>
      </w:r>
      <w:r>
        <w:t>9</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6B1F92DB"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7A1339F" w14:textId="77777777" w:rsidR="00837F01" w:rsidRPr="0049364A" w:rsidRDefault="00837F01" w:rsidP="004E528A">
            <w:pPr>
              <w:rPr>
                <w:sz w:val="26"/>
                <w:szCs w:val="26"/>
                <w:lang w:val="en-GB"/>
              </w:rPr>
            </w:pPr>
            <w:r>
              <w:rPr>
                <w:sz w:val="26"/>
                <w:szCs w:val="26"/>
              </w:rPr>
              <w:t xml:space="preserve">Câu 9: </w:t>
            </w:r>
            <w:r w:rsidRPr="00096659">
              <w:rPr>
                <w:sz w:val="26"/>
                <w:szCs w:val="26"/>
              </w:rPr>
              <w:t>Lệnh MOV A, #100 và MOV A, #64H sẽ nạp cùng một giá trị vào thanh ghi A.</w:t>
            </w:r>
          </w:p>
        </w:tc>
        <w:tc>
          <w:tcPr>
            <w:tcW w:w="669" w:type="dxa"/>
            <w:tcBorders>
              <w:top w:val="outset" w:sz="6" w:space="0" w:color="auto"/>
              <w:left w:val="outset" w:sz="6" w:space="0" w:color="auto"/>
              <w:bottom w:val="outset" w:sz="6" w:space="0" w:color="auto"/>
              <w:right w:val="outset" w:sz="6" w:space="0" w:color="auto"/>
            </w:tcBorders>
            <w:vAlign w:val="center"/>
            <w:hideMark/>
          </w:tcPr>
          <w:p w14:paraId="7E46545E" w14:textId="77777777" w:rsidR="00837F01" w:rsidRDefault="00837F01" w:rsidP="004E528A">
            <w:pPr>
              <w:pStyle w:val="QFType"/>
            </w:pPr>
            <w:r>
              <w:t>MC</w:t>
            </w:r>
          </w:p>
        </w:tc>
      </w:tr>
      <w:tr w:rsidR="00837F01" w14:paraId="330984D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551CD60"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1E40B26B" w14:textId="77777777" w:rsidR="00837F01" w:rsidRDefault="00837F01" w:rsidP="004E528A">
            <w:pPr>
              <w:pStyle w:val="Cell"/>
            </w:pPr>
            <w:r>
              <w:t>1</w:t>
            </w:r>
          </w:p>
        </w:tc>
      </w:tr>
      <w:tr w:rsidR="00837F01" w14:paraId="730045DD"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F3A215F"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441EF741" w14:textId="77777777" w:rsidR="00837F01" w:rsidRDefault="00837F01" w:rsidP="004E528A">
            <w:pPr>
              <w:pStyle w:val="Cell"/>
            </w:pPr>
            <w:r>
              <w:t>Yes</w:t>
            </w:r>
          </w:p>
        </w:tc>
      </w:tr>
      <w:tr w:rsidR="00837F01" w14:paraId="1126959F"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C851389"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484B7078" w14:textId="77777777" w:rsidR="00837F01" w:rsidRDefault="00837F01" w:rsidP="004E528A">
            <w:pPr>
              <w:pStyle w:val="Cell"/>
            </w:pPr>
            <w:r>
              <w:t>D</w:t>
            </w:r>
          </w:p>
        </w:tc>
      </w:tr>
      <w:tr w:rsidR="00837F01" w14:paraId="3B0D3A9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046A911"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01D09C6A" w14:textId="77777777" w:rsidR="00837F01" w:rsidRDefault="00837F01" w:rsidP="004E528A">
            <w:pPr>
              <w:pStyle w:val="Cell"/>
            </w:pPr>
            <w:r>
              <w:t>0</w:t>
            </w:r>
          </w:p>
        </w:tc>
      </w:tr>
      <w:tr w:rsidR="00837F01" w14:paraId="489FD9BF"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058C9F07"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7EBD8B8F" w14:textId="77777777" w:rsidR="00837F01" w:rsidRDefault="00837F01" w:rsidP="004E528A">
            <w:pPr>
              <w:pStyle w:val="QFID"/>
            </w:pPr>
          </w:p>
        </w:tc>
      </w:tr>
      <w:tr w:rsidR="00837F01" w14:paraId="639F7557"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37714456"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0F5769D1"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78330D9"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6EF5B7F7" w14:textId="77777777" w:rsidR="00837F01" w:rsidRDefault="00837F01" w:rsidP="004E528A">
            <w:pPr>
              <w:pStyle w:val="TableHead"/>
            </w:pPr>
            <w:r>
              <w:t>Grade</w:t>
            </w:r>
          </w:p>
        </w:tc>
      </w:tr>
      <w:tr w:rsidR="00837F01" w14:paraId="5EBA338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765791F"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0AE49765" w14:textId="77777777" w:rsidR="00837F01" w:rsidRDefault="00837F01" w:rsidP="004E528A">
            <w:pPr>
              <w:pStyle w:val="Cell"/>
            </w:pPr>
            <w:r>
              <w:t>ĐÚNG</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E90BE5A"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11E37989" w14:textId="77777777" w:rsidR="00837F01" w:rsidRDefault="00837F01" w:rsidP="004E528A">
            <w:pPr>
              <w:pStyle w:val="QFGrade"/>
            </w:pPr>
            <w:r>
              <w:t>100</w:t>
            </w:r>
          </w:p>
        </w:tc>
      </w:tr>
      <w:tr w:rsidR="00837F01" w14:paraId="068E634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8582CDF"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59BE2487" w14:textId="77777777" w:rsidR="00837F01" w:rsidRDefault="00837F01" w:rsidP="004E528A">
            <w:pPr>
              <w:pStyle w:val="Cell"/>
            </w:pPr>
            <w:r>
              <w:rPr>
                <w:noProof/>
                <w:lang w:val="en-US"/>
              </w:rPr>
              <w:t>SAI</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E8C2DC0"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12C40F5F" w14:textId="77777777" w:rsidR="00837F01" w:rsidRDefault="00837F01" w:rsidP="004E528A">
            <w:pPr>
              <w:pStyle w:val="QFGrade"/>
            </w:pPr>
            <w:r>
              <w:t>0</w:t>
            </w:r>
          </w:p>
        </w:tc>
      </w:tr>
      <w:tr w:rsidR="00837F01" w14:paraId="266E70D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F83D511"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F91B615" w14:textId="77777777" w:rsidR="00837F01" w:rsidRDefault="00837F01" w:rsidP="004E528A">
            <w:pPr>
              <w:pStyle w:val="Cell"/>
            </w:pPr>
          </w:p>
        </w:tc>
        <w:tc>
          <w:tcPr>
            <w:tcW w:w="3830" w:type="dxa"/>
            <w:tcBorders>
              <w:top w:val="outset" w:sz="6" w:space="0" w:color="auto"/>
              <w:left w:val="outset" w:sz="6" w:space="0" w:color="auto"/>
              <w:bottom w:val="outset" w:sz="6" w:space="0" w:color="auto"/>
              <w:right w:val="outset" w:sz="6" w:space="0" w:color="auto"/>
            </w:tcBorders>
            <w:vAlign w:val="center"/>
            <w:hideMark/>
          </w:tcPr>
          <w:p w14:paraId="3403135B"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50A47B9" w14:textId="77777777" w:rsidR="00837F01" w:rsidRDefault="00837F01" w:rsidP="004E528A">
            <w:pPr>
              <w:pStyle w:val="QFGrade"/>
            </w:pPr>
            <w:r>
              <w:t>0</w:t>
            </w:r>
          </w:p>
        </w:tc>
      </w:tr>
      <w:tr w:rsidR="00837F01" w14:paraId="5CD3F24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5EC43B8"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03EED299" w14:textId="77777777" w:rsidR="00837F01" w:rsidRDefault="00837F01" w:rsidP="004E528A">
            <w:pPr>
              <w:pStyle w:val="Cell"/>
            </w:pPr>
          </w:p>
        </w:tc>
        <w:tc>
          <w:tcPr>
            <w:tcW w:w="3830" w:type="dxa"/>
            <w:tcBorders>
              <w:top w:val="outset" w:sz="6" w:space="0" w:color="auto"/>
              <w:left w:val="outset" w:sz="6" w:space="0" w:color="auto"/>
              <w:bottom w:val="outset" w:sz="6" w:space="0" w:color="auto"/>
              <w:right w:val="outset" w:sz="6" w:space="0" w:color="auto"/>
            </w:tcBorders>
            <w:vAlign w:val="center"/>
            <w:hideMark/>
          </w:tcPr>
          <w:p w14:paraId="7C11E8A8"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6177442" w14:textId="77777777" w:rsidR="00837F01" w:rsidRDefault="00837F01" w:rsidP="004E528A">
            <w:pPr>
              <w:pStyle w:val="QFGrade"/>
            </w:pPr>
            <w:r>
              <w:t>0</w:t>
            </w:r>
          </w:p>
        </w:tc>
      </w:tr>
      <w:tr w:rsidR="00837F01" w14:paraId="2C48FEF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A034425"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A5A26EA"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F93D94A"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603D682" w14:textId="77777777" w:rsidR="00837F01" w:rsidRDefault="00837F01" w:rsidP="004E528A">
            <w:pPr>
              <w:pStyle w:val="Cell"/>
            </w:pPr>
          </w:p>
        </w:tc>
      </w:tr>
      <w:tr w:rsidR="00837F01" w14:paraId="02830CD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76AE783"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B403786"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599EEC97"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0E73FB0" w14:textId="77777777" w:rsidR="00837F01" w:rsidRDefault="00837F01" w:rsidP="004E528A">
            <w:pPr>
              <w:pStyle w:val="Cell"/>
            </w:pPr>
          </w:p>
        </w:tc>
      </w:tr>
      <w:tr w:rsidR="00837F01" w14:paraId="7FC3787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88F8B8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5E7F569"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1EBE9F61"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1F504BD" w14:textId="77777777" w:rsidR="00837F01" w:rsidRDefault="00837F01" w:rsidP="004E528A">
            <w:pPr>
              <w:pStyle w:val="Cell"/>
            </w:pPr>
          </w:p>
        </w:tc>
      </w:tr>
      <w:tr w:rsidR="00837F01" w14:paraId="6105FB7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8F2253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C8B2FC2"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2B411D3"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11C9828" w14:textId="77777777" w:rsidR="00837F01" w:rsidRDefault="00837F01" w:rsidP="004E528A">
            <w:pPr>
              <w:pStyle w:val="Cell"/>
            </w:pPr>
          </w:p>
        </w:tc>
      </w:tr>
      <w:tr w:rsidR="00837F01" w14:paraId="7C1DF60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D8CE24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0D122F8"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2375CE2"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30F32D4F" w14:textId="77777777" w:rsidR="00837F01" w:rsidRDefault="00837F01" w:rsidP="004E528A">
            <w:pPr>
              <w:pStyle w:val="Cell"/>
            </w:pPr>
          </w:p>
        </w:tc>
      </w:tr>
      <w:tr w:rsidR="00837F01" w14:paraId="58B4CE7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475666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6E760CD"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5798652"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1222B635" w14:textId="77777777" w:rsidR="00837F01" w:rsidRDefault="00837F01" w:rsidP="004E528A">
            <w:pPr>
              <w:pStyle w:val="Cell"/>
            </w:pPr>
          </w:p>
        </w:tc>
      </w:tr>
      <w:tr w:rsidR="00837F01" w14:paraId="7886A3E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B629D4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1397189"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3C55117"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3C49B4D" w14:textId="77777777" w:rsidR="00837F01" w:rsidRDefault="00837F01" w:rsidP="004E528A">
            <w:pPr>
              <w:pStyle w:val="Cell"/>
            </w:pPr>
          </w:p>
        </w:tc>
      </w:tr>
      <w:tr w:rsidR="00837F01" w14:paraId="3F467959"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04C10E7"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613166ED" w14:textId="77777777" w:rsidR="00837F01" w:rsidRDefault="00837F01" w:rsidP="004E528A">
            <w:pPr>
              <w:pStyle w:val="Cell"/>
            </w:pPr>
          </w:p>
        </w:tc>
      </w:tr>
    </w:tbl>
    <w:p w14:paraId="79DFCC29" w14:textId="20B567E2" w:rsidR="00837F01" w:rsidRDefault="00837F01" w:rsidP="00837F01">
      <w:pPr>
        <w:pStyle w:val="Heading2"/>
      </w:pPr>
      <w:r>
        <w:t xml:space="preserve">Question </w:t>
      </w:r>
      <w:r>
        <w:t>10</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4EA3744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0AA5E9B" w14:textId="77777777" w:rsidR="00837F01" w:rsidRPr="00C744DB" w:rsidRDefault="00837F01" w:rsidP="004E528A">
            <w:pPr>
              <w:rPr>
                <w:sz w:val="26"/>
                <w:szCs w:val="26"/>
                <w:lang w:val="en-GB"/>
              </w:rPr>
            </w:pPr>
            <w:r w:rsidRPr="009405D6">
              <w:rPr>
                <w:sz w:val="26"/>
                <w:szCs w:val="26"/>
              </w:rPr>
              <w:t xml:space="preserve">Câu </w:t>
            </w:r>
            <w:r>
              <w:rPr>
                <w:sz w:val="26"/>
                <w:szCs w:val="26"/>
              </w:rPr>
              <w:t>10</w:t>
            </w:r>
            <w:r w:rsidRPr="009405D6">
              <w:rPr>
                <w:sz w:val="26"/>
                <w:szCs w:val="26"/>
              </w:rPr>
              <w:t xml:space="preserve">: Trong kiến trúc của vi điều khiển 8051, bộ nhớ RAM nội có dung lượng là </w:t>
            </w:r>
            <w:r>
              <w:rPr>
                <w:sz w:val="26"/>
                <w:szCs w:val="26"/>
                <w:lang w:val="vi-VN"/>
              </w:rPr>
              <w:t xml:space="preserve"> </w:t>
            </w:r>
            <w:r w:rsidRPr="009405D6">
              <w:rPr>
                <w:sz w:val="26"/>
                <w:szCs w:val="26"/>
              </w:rPr>
              <w:t xml:space="preserve">........... Byte, trong đó có ........... byte đầu tiên được chia thành 4 bank thanh ghi. </w:t>
            </w:r>
          </w:p>
        </w:tc>
        <w:tc>
          <w:tcPr>
            <w:tcW w:w="669" w:type="dxa"/>
            <w:tcBorders>
              <w:top w:val="outset" w:sz="6" w:space="0" w:color="auto"/>
              <w:left w:val="outset" w:sz="6" w:space="0" w:color="auto"/>
              <w:bottom w:val="outset" w:sz="6" w:space="0" w:color="auto"/>
              <w:right w:val="outset" w:sz="6" w:space="0" w:color="auto"/>
            </w:tcBorders>
            <w:vAlign w:val="center"/>
            <w:hideMark/>
          </w:tcPr>
          <w:p w14:paraId="72FC2850" w14:textId="77777777" w:rsidR="00837F01" w:rsidRDefault="00837F01" w:rsidP="004E528A">
            <w:pPr>
              <w:pStyle w:val="QFType"/>
            </w:pPr>
            <w:r>
              <w:t>MC</w:t>
            </w:r>
          </w:p>
        </w:tc>
      </w:tr>
      <w:tr w:rsidR="00837F01" w14:paraId="39DCD80D"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FAFD0BB"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46E77E15" w14:textId="77777777" w:rsidR="00837F01" w:rsidRDefault="00837F01" w:rsidP="004E528A">
            <w:pPr>
              <w:pStyle w:val="Cell"/>
            </w:pPr>
            <w:r>
              <w:t>1</w:t>
            </w:r>
          </w:p>
        </w:tc>
      </w:tr>
      <w:tr w:rsidR="00837F01" w14:paraId="0598893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8593E31"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42B3C4FA" w14:textId="77777777" w:rsidR="00837F01" w:rsidRDefault="00837F01" w:rsidP="004E528A">
            <w:pPr>
              <w:pStyle w:val="Cell"/>
            </w:pPr>
            <w:r>
              <w:t>Yes</w:t>
            </w:r>
          </w:p>
        </w:tc>
      </w:tr>
      <w:tr w:rsidR="00837F01" w14:paraId="2645F746"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7D5712D"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6263B5E5" w14:textId="77777777" w:rsidR="00837F01" w:rsidRDefault="00837F01" w:rsidP="004E528A">
            <w:pPr>
              <w:pStyle w:val="Cell"/>
            </w:pPr>
            <w:r>
              <w:t>D</w:t>
            </w:r>
          </w:p>
        </w:tc>
      </w:tr>
      <w:tr w:rsidR="00837F01" w14:paraId="0F40162D"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52BED2D"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6136D2C1" w14:textId="77777777" w:rsidR="00837F01" w:rsidRDefault="00837F01" w:rsidP="004E528A">
            <w:pPr>
              <w:pStyle w:val="Cell"/>
            </w:pPr>
            <w:r>
              <w:t>0</w:t>
            </w:r>
          </w:p>
        </w:tc>
      </w:tr>
      <w:tr w:rsidR="00837F01" w14:paraId="56BE2C3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289F6A95"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06C88C61" w14:textId="77777777" w:rsidR="00837F01" w:rsidRDefault="00837F01" w:rsidP="004E528A">
            <w:pPr>
              <w:pStyle w:val="QFID"/>
            </w:pPr>
          </w:p>
        </w:tc>
      </w:tr>
      <w:tr w:rsidR="00837F01" w14:paraId="10BD2E1A"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58B25487"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4C619B21"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78923E4"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4332D90A" w14:textId="77777777" w:rsidR="00837F01" w:rsidRDefault="00837F01" w:rsidP="004E528A">
            <w:pPr>
              <w:pStyle w:val="TableHead"/>
            </w:pPr>
            <w:r>
              <w:t>Grade</w:t>
            </w:r>
          </w:p>
        </w:tc>
      </w:tr>
      <w:tr w:rsidR="00837F01" w14:paraId="2FDF887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49E4A47"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07944D6E" w14:textId="77777777" w:rsidR="00837F01" w:rsidRPr="00C744DB" w:rsidRDefault="00837F01" w:rsidP="004E528A">
            <w:pPr>
              <w:rPr>
                <w:sz w:val="26"/>
                <w:szCs w:val="26"/>
                <w:lang w:val="vi-VN"/>
              </w:rPr>
            </w:pPr>
            <w:r w:rsidRPr="009405D6">
              <w:rPr>
                <w:sz w:val="26"/>
                <w:szCs w:val="26"/>
              </w:rPr>
              <w:t xml:space="preserve">A.  256 -  128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F6B1AF3"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2AF5B9A4" w14:textId="77777777" w:rsidR="00837F01" w:rsidRDefault="00837F01" w:rsidP="004E528A">
            <w:pPr>
              <w:pStyle w:val="QFGrade"/>
            </w:pPr>
            <w:r>
              <w:t>0</w:t>
            </w:r>
          </w:p>
        </w:tc>
      </w:tr>
      <w:tr w:rsidR="00837F01" w14:paraId="202F787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D84214B"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40FDF3B7" w14:textId="77777777" w:rsidR="00837F01" w:rsidRPr="00C744DB" w:rsidRDefault="00837F01" w:rsidP="004E528A">
            <w:pPr>
              <w:rPr>
                <w:sz w:val="26"/>
                <w:szCs w:val="26"/>
                <w:lang w:val="vi-VN"/>
              </w:rPr>
            </w:pPr>
            <w:r w:rsidRPr="009405D6">
              <w:rPr>
                <w:sz w:val="26"/>
                <w:szCs w:val="26"/>
              </w:rPr>
              <w:t xml:space="preserve">B.  128 -  32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97B9988"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45BDDF61" w14:textId="77777777" w:rsidR="00837F01" w:rsidRDefault="00837F01" w:rsidP="004E528A">
            <w:pPr>
              <w:pStyle w:val="QFGrade"/>
            </w:pPr>
            <w:r>
              <w:t>100</w:t>
            </w:r>
          </w:p>
        </w:tc>
      </w:tr>
      <w:tr w:rsidR="00837F01" w14:paraId="37AA2D9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82C1F40"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FB7CDCA" w14:textId="77777777" w:rsidR="00837F01" w:rsidRPr="00C744DB" w:rsidRDefault="00837F01" w:rsidP="004E528A">
            <w:pPr>
              <w:rPr>
                <w:sz w:val="26"/>
                <w:szCs w:val="26"/>
                <w:lang w:val="vi-VN"/>
              </w:rPr>
            </w:pPr>
            <w:r w:rsidRPr="009405D6">
              <w:rPr>
                <w:sz w:val="26"/>
                <w:szCs w:val="26"/>
              </w:rPr>
              <w:t xml:space="preserve">C.  4 -  16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95E9BAB"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D86CE6D" w14:textId="77777777" w:rsidR="00837F01" w:rsidRDefault="00837F01" w:rsidP="004E528A">
            <w:pPr>
              <w:pStyle w:val="QFGrade"/>
            </w:pPr>
            <w:r>
              <w:t>0</w:t>
            </w:r>
          </w:p>
        </w:tc>
      </w:tr>
      <w:tr w:rsidR="00837F01" w14:paraId="009E2AE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6A4261E"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32571714" w14:textId="77777777" w:rsidR="00837F01" w:rsidRPr="00C744DB" w:rsidRDefault="00837F01" w:rsidP="004E528A">
            <w:pPr>
              <w:rPr>
                <w:sz w:val="26"/>
                <w:szCs w:val="26"/>
              </w:rPr>
            </w:pPr>
            <w:r w:rsidRPr="009405D6">
              <w:rPr>
                <w:sz w:val="26"/>
                <w:szCs w:val="26"/>
              </w:rPr>
              <w:t>D.  128 -  64</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21D2D5C"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44620D1F" w14:textId="77777777" w:rsidR="00837F01" w:rsidRDefault="00837F01" w:rsidP="004E528A">
            <w:pPr>
              <w:pStyle w:val="QFGrade"/>
            </w:pPr>
            <w:r>
              <w:t>0</w:t>
            </w:r>
          </w:p>
        </w:tc>
      </w:tr>
      <w:tr w:rsidR="00837F01" w14:paraId="7E7C46C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EE125E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E76FE89"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60F8BE3"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D764D32" w14:textId="77777777" w:rsidR="00837F01" w:rsidRDefault="00837F01" w:rsidP="004E528A">
            <w:pPr>
              <w:pStyle w:val="Cell"/>
            </w:pPr>
          </w:p>
        </w:tc>
      </w:tr>
      <w:tr w:rsidR="00837F01" w14:paraId="239A906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0B576A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C94A2AE"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7D31BCC8"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8244C93" w14:textId="77777777" w:rsidR="00837F01" w:rsidRDefault="00837F01" w:rsidP="004E528A">
            <w:pPr>
              <w:pStyle w:val="Cell"/>
            </w:pPr>
          </w:p>
        </w:tc>
      </w:tr>
      <w:tr w:rsidR="00837F01" w14:paraId="6EF0029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BA36429"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6466C6F"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16BABBC3"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4C1EEBA" w14:textId="77777777" w:rsidR="00837F01" w:rsidRDefault="00837F01" w:rsidP="004E528A">
            <w:pPr>
              <w:pStyle w:val="Cell"/>
            </w:pPr>
          </w:p>
        </w:tc>
      </w:tr>
      <w:tr w:rsidR="00837F01" w14:paraId="3806AB3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8A0AE2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745F0B4"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12FD765"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3672BC3" w14:textId="77777777" w:rsidR="00837F01" w:rsidRDefault="00837F01" w:rsidP="004E528A">
            <w:pPr>
              <w:pStyle w:val="Cell"/>
            </w:pPr>
          </w:p>
        </w:tc>
      </w:tr>
      <w:tr w:rsidR="00837F01" w14:paraId="343A2B0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2E3FD0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F6DF1E5"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7E5B2A3"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3202E5E4" w14:textId="77777777" w:rsidR="00837F01" w:rsidRDefault="00837F01" w:rsidP="004E528A">
            <w:pPr>
              <w:pStyle w:val="Cell"/>
            </w:pPr>
          </w:p>
        </w:tc>
      </w:tr>
      <w:tr w:rsidR="00837F01" w14:paraId="332A1B9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691852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7AE32AA"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0DA6326"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151A75E9" w14:textId="77777777" w:rsidR="00837F01" w:rsidRDefault="00837F01" w:rsidP="004E528A">
            <w:pPr>
              <w:pStyle w:val="Cell"/>
            </w:pPr>
          </w:p>
        </w:tc>
      </w:tr>
      <w:tr w:rsidR="00837F01" w14:paraId="420E13E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171A00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F146E5B"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DDA55D3"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C1B6567" w14:textId="77777777" w:rsidR="00837F01" w:rsidRDefault="00837F01" w:rsidP="004E528A">
            <w:pPr>
              <w:pStyle w:val="Cell"/>
            </w:pPr>
          </w:p>
        </w:tc>
      </w:tr>
      <w:tr w:rsidR="00837F01" w14:paraId="3E963E20"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11D9B7F"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57E31B2C" w14:textId="77777777" w:rsidR="00837F01" w:rsidRDefault="00837F01" w:rsidP="004E528A">
            <w:pPr>
              <w:pStyle w:val="Cell"/>
            </w:pPr>
          </w:p>
        </w:tc>
      </w:tr>
    </w:tbl>
    <w:p w14:paraId="22613034" w14:textId="0FB6A782" w:rsidR="00837F01" w:rsidRDefault="00837F01" w:rsidP="00837F01">
      <w:pPr>
        <w:pStyle w:val="Heading2"/>
      </w:pPr>
      <w:r>
        <w:t>Question 1</w:t>
      </w:r>
      <w:r>
        <w:t>1</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583F9303"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72F8143" w14:textId="77777777" w:rsidR="00837F01" w:rsidRPr="00EB2835" w:rsidRDefault="00837F01" w:rsidP="004E528A">
            <w:pPr>
              <w:rPr>
                <w:sz w:val="26"/>
                <w:szCs w:val="26"/>
                <w:lang w:val="en-GB"/>
              </w:rPr>
            </w:pPr>
            <w:r w:rsidRPr="009405D6">
              <w:rPr>
                <w:sz w:val="26"/>
                <w:szCs w:val="26"/>
              </w:rPr>
              <w:t xml:space="preserve">Câu </w:t>
            </w:r>
            <w:r>
              <w:rPr>
                <w:sz w:val="26"/>
                <w:szCs w:val="26"/>
              </w:rPr>
              <w:t>11</w:t>
            </w:r>
            <w:r w:rsidRPr="009405D6">
              <w:rPr>
                <w:sz w:val="26"/>
                <w:szCs w:val="26"/>
              </w:rPr>
              <w:t xml:space="preserve">: Trên bo mạch Arduino Uno R3, vi điều khiển chính được sử dụng là ..........., chip này có bộ nhớ Flash dùng để lưu trữ chương trình là ........... KB. </w:t>
            </w:r>
          </w:p>
        </w:tc>
        <w:tc>
          <w:tcPr>
            <w:tcW w:w="669" w:type="dxa"/>
            <w:tcBorders>
              <w:top w:val="outset" w:sz="6" w:space="0" w:color="auto"/>
              <w:left w:val="outset" w:sz="6" w:space="0" w:color="auto"/>
              <w:bottom w:val="outset" w:sz="6" w:space="0" w:color="auto"/>
              <w:right w:val="outset" w:sz="6" w:space="0" w:color="auto"/>
            </w:tcBorders>
            <w:vAlign w:val="center"/>
            <w:hideMark/>
          </w:tcPr>
          <w:p w14:paraId="147E9C51" w14:textId="77777777" w:rsidR="00837F01" w:rsidRDefault="00837F01" w:rsidP="004E528A">
            <w:pPr>
              <w:pStyle w:val="QFType"/>
            </w:pPr>
            <w:r>
              <w:t>MC</w:t>
            </w:r>
          </w:p>
        </w:tc>
      </w:tr>
      <w:tr w:rsidR="00837F01" w14:paraId="2B2B9DB5"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9F7ADCA"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4DD2CDBD" w14:textId="77777777" w:rsidR="00837F01" w:rsidRDefault="00837F01" w:rsidP="004E528A">
            <w:pPr>
              <w:pStyle w:val="Cell"/>
            </w:pPr>
            <w:r>
              <w:t>1</w:t>
            </w:r>
          </w:p>
        </w:tc>
      </w:tr>
      <w:tr w:rsidR="00837F01" w14:paraId="58D2E203"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34DFE9F"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222DF9BF" w14:textId="77777777" w:rsidR="00837F01" w:rsidRDefault="00837F01" w:rsidP="004E528A">
            <w:pPr>
              <w:pStyle w:val="Cell"/>
            </w:pPr>
            <w:r>
              <w:t>Yes</w:t>
            </w:r>
          </w:p>
        </w:tc>
      </w:tr>
      <w:tr w:rsidR="00837F01" w14:paraId="54A021A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D356DD3"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75C2FE3B" w14:textId="77777777" w:rsidR="00837F01" w:rsidRDefault="00837F01" w:rsidP="004E528A">
            <w:pPr>
              <w:pStyle w:val="Cell"/>
            </w:pPr>
            <w:r>
              <w:t>D</w:t>
            </w:r>
          </w:p>
        </w:tc>
      </w:tr>
      <w:tr w:rsidR="00837F01" w14:paraId="462D7CA0"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E3900FB"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0BE75ED3" w14:textId="77777777" w:rsidR="00837F01" w:rsidRDefault="00837F01" w:rsidP="004E528A">
            <w:pPr>
              <w:pStyle w:val="Cell"/>
            </w:pPr>
            <w:r>
              <w:t>0</w:t>
            </w:r>
          </w:p>
        </w:tc>
      </w:tr>
      <w:tr w:rsidR="00837F01" w14:paraId="1000286A"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5A12D3E6"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1F580D3A" w14:textId="77777777" w:rsidR="00837F01" w:rsidRDefault="00837F01" w:rsidP="004E528A">
            <w:pPr>
              <w:pStyle w:val="QFID"/>
            </w:pPr>
          </w:p>
        </w:tc>
      </w:tr>
      <w:tr w:rsidR="00837F01" w14:paraId="42CAD8D4"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711B22C7"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391215F1"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5E09CE4"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14EF7E3E" w14:textId="77777777" w:rsidR="00837F01" w:rsidRDefault="00837F01" w:rsidP="004E528A">
            <w:pPr>
              <w:pStyle w:val="TableHead"/>
            </w:pPr>
            <w:r>
              <w:t>Grade</w:t>
            </w:r>
          </w:p>
        </w:tc>
      </w:tr>
      <w:tr w:rsidR="00837F01" w14:paraId="60595AC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AED21B7"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76336E7A" w14:textId="77777777" w:rsidR="00837F01" w:rsidRPr="00EB2835" w:rsidRDefault="00837F01" w:rsidP="004E528A">
            <w:pPr>
              <w:rPr>
                <w:sz w:val="26"/>
                <w:szCs w:val="26"/>
                <w:lang w:val="en-GB"/>
              </w:rPr>
            </w:pPr>
            <w:r w:rsidRPr="009405D6">
              <w:rPr>
                <w:sz w:val="26"/>
                <w:szCs w:val="26"/>
              </w:rPr>
              <w:t xml:space="preserve">A.  Atmega16 -  16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E22280C"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F671339" w14:textId="77777777" w:rsidR="00837F01" w:rsidRDefault="00837F01" w:rsidP="004E528A">
            <w:pPr>
              <w:pStyle w:val="QFGrade"/>
            </w:pPr>
            <w:r>
              <w:t>0</w:t>
            </w:r>
          </w:p>
        </w:tc>
      </w:tr>
      <w:tr w:rsidR="00837F01" w14:paraId="7F05523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EFB916D"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406F157" w14:textId="77777777" w:rsidR="00837F01" w:rsidRPr="00EB2835" w:rsidRDefault="00837F01" w:rsidP="004E528A">
            <w:pPr>
              <w:rPr>
                <w:sz w:val="26"/>
                <w:szCs w:val="26"/>
                <w:lang w:val="en-GB"/>
              </w:rPr>
            </w:pPr>
            <w:r w:rsidRPr="009405D6">
              <w:rPr>
                <w:sz w:val="26"/>
                <w:szCs w:val="26"/>
              </w:rPr>
              <w:t xml:space="preserve">B.  Atmega328P -  32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9658247"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643B861" w14:textId="77777777" w:rsidR="00837F01" w:rsidRDefault="00837F01" w:rsidP="004E528A">
            <w:pPr>
              <w:pStyle w:val="QFGrade"/>
            </w:pPr>
            <w:r>
              <w:t>100</w:t>
            </w:r>
          </w:p>
        </w:tc>
      </w:tr>
      <w:tr w:rsidR="00837F01" w14:paraId="6EE9744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A3077FB"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007783DF" w14:textId="77777777" w:rsidR="00837F01" w:rsidRPr="00EB2835" w:rsidRDefault="00837F01" w:rsidP="004E528A">
            <w:pPr>
              <w:rPr>
                <w:sz w:val="26"/>
                <w:szCs w:val="26"/>
                <w:lang w:val="en-GB"/>
              </w:rPr>
            </w:pPr>
            <w:r w:rsidRPr="009405D6">
              <w:rPr>
                <w:sz w:val="26"/>
                <w:szCs w:val="26"/>
              </w:rPr>
              <w:t xml:space="preserve">C.  AT89S52 -  8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40AB185"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2948F4F0" w14:textId="77777777" w:rsidR="00837F01" w:rsidRDefault="00837F01" w:rsidP="004E528A">
            <w:pPr>
              <w:pStyle w:val="QFGrade"/>
            </w:pPr>
            <w:r>
              <w:t>0</w:t>
            </w:r>
          </w:p>
        </w:tc>
      </w:tr>
      <w:tr w:rsidR="00837F01" w14:paraId="7E92E09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D1FE271"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B3EBBEE" w14:textId="77777777" w:rsidR="00837F01" w:rsidRPr="00C744DB" w:rsidRDefault="00837F01" w:rsidP="004E528A">
            <w:pPr>
              <w:rPr>
                <w:sz w:val="26"/>
                <w:szCs w:val="26"/>
              </w:rPr>
            </w:pPr>
            <w:r w:rsidRPr="009405D6">
              <w:rPr>
                <w:sz w:val="26"/>
                <w:szCs w:val="26"/>
              </w:rPr>
              <w:t>D.  Atmega2560 -  256</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0BC59C0"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4CBEEBE" w14:textId="77777777" w:rsidR="00837F01" w:rsidRDefault="00837F01" w:rsidP="004E528A">
            <w:pPr>
              <w:pStyle w:val="QFGrade"/>
            </w:pPr>
            <w:r>
              <w:t>0</w:t>
            </w:r>
          </w:p>
        </w:tc>
      </w:tr>
      <w:tr w:rsidR="00837F01" w14:paraId="23E55F3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3BFCEF5"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0738ACF"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BA10010"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A8C4FFC" w14:textId="77777777" w:rsidR="00837F01" w:rsidRDefault="00837F01" w:rsidP="004E528A">
            <w:pPr>
              <w:pStyle w:val="Cell"/>
            </w:pPr>
          </w:p>
        </w:tc>
      </w:tr>
      <w:tr w:rsidR="00837F01" w14:paraId="4511D42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182DE0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48CA7F6"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23142DAF"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8295795" w14:textId="77777777" w:rsidR="00837F01" w:rsidRDefault="00837F01" w:rsidP="004E528A">
            <w:pPr>
              <w:pStyle w:val="Cell"/>
            </w:pPr>
          </w:p>
        </w:tc>
      </w:tr>
      <w:tr w:rsidR="00837F01" w14:paraId="127E13A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803F07F"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A2E114E"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445A96A8"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2528325" w14:textId="77777777" w:rsidR="00837F01" w:rsidRDefault="00837F01" w:rsidP="004E528A">
            <w:pPr>
              <w:pStyle w:val="Cell"/>
            </w:pPr>
          </w:p>
        </w:tc>
      </w:tr>
      <w:tr w:rsidR="00837F01" w14:paraId="7ED4EE8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9C4FF7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589D74A"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4152844"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AB6B89A" w14:textId="77777777" w:rsidR="00837F01" w:rsidRDefault="00837F01" w:rsidP="004E528A">
            <w:pPr>
              <w:pStyle w:val="Cell"/>
            </w:pPr>
          </w:p>
        </w:tc>
      </w:tr>
      <w:tr w:rsidR="00837F01" w14:paraId="611B79A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9D03B56"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481415C"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DB54E92"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2F942350" w14:textId="77777777" w:rsidR="00837F01" w:rsidRDefault="00837F01" w:rsidP="004E528A">
            <w:pPr>
              <w:pStyle w:val="Cell"/>
            </w:pPr>
          </w:p>
        </w:tc>
      </w:tr>
      <w:tr w:rsidR="00837F01" w14:paraId="2C81DF6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6178B8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04FD3C5"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17BE271"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58AAD388" w14:textId="77777777" w:rsidR="00837F01" w:rsidRDefault="00837F01" w:rsidP="004E528A">
            <w:pPr>
              <w:pStyle w:val="Cell"/>
            </w:pPr>
          </w:p>
        </w:tc>
      </w:tr>
      <w:tr w:rsidR="00837F01" w14:paraId="69F363F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D636987"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9D418FD"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8CF7D8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B104351" w14:textId="77777777" w:rsidR="00837F01" w:rsidRDefault="00837F01" w:rsidP="004E528A">
            <w:pPr>
              <w:pStyle w:val="Cell"/>
            </w:pPr>
          </w:p>
        </w:tc>
      </w:tr>
      <w:tr w:rsidR="00837F01" w14:paraId="48AF3566"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9502B4B"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5399A72C" w14:textId="77777777" w:rsidR="00837F01" w:rsidRDefault="00837F01" w:rsidP="004E528A">
            <w:pPr>
              <w:pStyle w:val="Cell"/>
            </w:pPr>
          </w:p>
        </w:tc>
      </w:tr>
    </w:tbl>
    <w:p w14:paraId="058D1E52" w14:textId="18631A15" w:rsidR="00837F01" w:rsidRDefault="00837F01" w:rsidP="00837F01">
      <w:pPr>
        <w:pStyle w:val="Heading2"/>
      </w:pPr>
      <w:r>
        <w:t>Question 1</w:t>
      </w:r>
      <w:r>
        <w:t>2</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6832F5A3"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49D2428" w14:textId="77777777" w:rsidR="00837F01" w:rsidRPr="00E16EA2" w:rsidRDefault="00837F01" w:rsidP="004E528A">
            <w:pPr>
              <w:rPr>
                <w:sz w:val="26"/>
                <w:szCs w:val="26"/>
                <w:lang w:val="en-GB"/>
              </w:rPr>
            </w:pPr>
            <w:bookmarkStart w:id="1" w:name="_Hlk225754956"/>
            <w:r w:rsidRPr="009405D6">
              <w:rPr>
                <w:sz w:val="26"/>
                <w:szCs w:val="26"/>
              </w:rPr>
              <w:t xml:space="preserve">Câu </w:t>
            </w:r>
            <w:r>
              <w:rPr>
                <w:sz w:val="26"/>
                <w:szCs w:val="26"/>
              </w:rPr>
              <w:t>12</w:t>
            </w:r>
            <w:r w:rsidRPr="009405D6">
              <w:rPr>
                <w:sz w:val="26"/>
                <w:szCs w:val="26"/>
              </w:rPr>
              <w:t xml:space="preserve">: Thanh ghi ........... trong 8051 được dùng để chọn chế độ hoạt động cho các bộ định thời, trong khi thanh ghi ........... được dùng để điều khiển khởi động/dừng và chứa các cờ báo tràn. </w:t>
            </w:r>
          </w:p>
        </w:tc>
        <w:tc>
          <w:tcPr>
            <w:tcW w:w="669" w:type="dxa"/>
            <w:tcBorders>
              <w:top w:val="outset" w:sz="6" w:space="0" w:color="auto"/>
              <w:left w:val="outset" w:sz="6" w:space="0" w:color="auto"/>
              <w:bottom w:val="outset" w:sz="6" w:space="0" w:color="auto"/>
              <w:right w:val="outset" w:sz="6" w:space="0" w:color="auto"/>
            </w:tcBorders>
            <w:vAlign w:val="center"/>
            <w:hideMark/>
          </w:tcPr>
          <w:p w14:paraId="0B80D333" w14:textId="77777777" w:rsidR="00837F01" w:rsidRDefault="00837F01" w:rsidP="004E528A">
            <w:pPr>
              <w:pStyle w:val="QFType"/>
            </w:pPr>
            <w:r>
              <w:t>MC</w:t>
            </w:r>
          </w:p>
        </w:tc>
      </w:tr>
      <w:tr w:rsidR="00837F01" w14:paraId="53F4D546"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6064B34"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3A7FCD54" w14:textId="77777777" w:rsidR="00837F01" w:rsidRDefault="00837F01" w:rsidP="004E528A">
            <w:pPr>
              <w:pStyle w:val="Cell"/>
            </w:pPr>
            <w:r>
              <w:t>1</w:t>
            </w:r>
          </w:p>
        </w:tc>
      </w:tr>
      <w:tr w:rsidR="00837F01" w14:paraId="7661EC1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2A6BC63"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019619A1" w14:textId="77777777" w:rsidR="00837F01" w:rsidRDefault="00837F01" w:rsidP="004E528A">
            <w:pPr>
              <w:pStyle w:val="Cell"/>
            </w:pPr>
            <w:r>
              <w:t>Yes</w:t>
            </w:r>
          </w:p>
        </w:tc>
      </w:tr>
      <w:tr w:rsidR="00837F01" w14:paraId="47EC9506"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5ABD7F9"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4C893CC1" w14:textId="77777777" w:rsidR="00837F01" w:rsidRDefault="00837F01" w:rsidP="004E528A">
            <w:pPr>
              <w:pStyle w:val="Cell"/>
            </w:pPr>
            <w:r>
              <w:t>D</w:t>
            </w:r>
          </w:p>
        </w:tc>
      </w:tr>
      <w:tr w:rsidR="00837F01" w14:paraId="53278DA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A1DEA02"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48A73EF8" w14:textId="77777777" w:rsidR="00837F01" w:rsidRDefault="00837F01" w:rsidP="004E528A">
            <w:pPr>
              <w:pStyle w:val="Cell"/>
            </w:pPr>
            <w:r>
              <w:t>0</w:t>
            </w:r>
          </w:p>
        </w:tc>
      </w:tr>
      <w:tr w:rsidR="00837F01" w14:paraId="629A4F6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2F732108"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6EC6FB0F" w14:textId="77777777" w:rsidR="00837F01" w:rsidRDefault="00837F01" w:rsidP="004E528A">
            <w:pPr>
              <w:pStyle w:val="QFID"/>
            </w:pPr>
          </w:p>
        </w:tc>
      </w:tr>
      <w:tr w:rsidR="00837F01" w14:paraId="4ACA9C4F"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54E5246B"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75B2FC54"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E870C16"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4DE7A5A5" w14:textId="77777777" w:rsidR="00837F01" w:rsidRDefault="00837F01" w:rsidP="004E528A">
            <w:pPr>
              <w:pStyle w:val="TableHead"/>
            </w:pPr>
            <w:r>
              <w:t>Grade</w:t>
            </w:r>
          </w:p>
        </w:tc>
      </w:tr>
      <w:tr w:rsidR="00837F01" w14:paraId="29B9D2C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9DB55B8"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4E745793" w14:textId="77777777" w:rsidR="00837F01" w:rsidRPr="00E16EA2" w:rsidRDefault="00837F01" w:rsidP="004E528A">
            <w:pPr>
              <w:rPr>
                <w:sz w:val="26"/>
                <w:szCs w:val="26"/>
                <w:lang w:val="en-GB"/>
              </w:rPr>
            </w:pPr>
            <w:r w:rsidRPr="009405D6">
              <w:rPr>
                <w:sz w:val="26"/>
                <w:szCs w:val="26"/>
              </w:rPr>
              <w:t xml:space="preserve">A.  TCON -  TMOD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050732C"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95F57D9" w14:textId="77777777" w:rsidR="00837F01" w:rsidRDefault="00837F01" w:rsidP="004E528A">
            <w:pPr>
              <w:pStyle w:val="QFGrade"/>
            </w:pPr>
            <w:r>
              <w:t>0</w:t>
            </w:r>
          </w:p>
        </w:tc>
      </w:tr>
      <w:tr w:rsidR="00837F01" w14:paraId="297BA4A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8D83046"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8C0E3AA" w14:textId="77777777" w:rsidR="00837F01" w:rsidRPr="00A77C7D" w:rsidRDefault="00837F01" w:rsidP="004E528A">
            <w:pPr>
              <w:rPr>
                <w:sz w:val="26"/>
                <w:szCs w:val="26"/>
                <w:lang w:val="en-GB"/>
              </w:rPr>
            </w:pPr>
            <w:r w:rsidRPr="009405D6">
              <w:rPr>
                <w:sz w:val="26"/>
                <w:szCs w:val="26"/>
              </w:rPr>
              <w:t xml:space="preserve">B.  SCON -  PCON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AEAE2BA"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4008B7B0" w14:textId="77777777" w:rsidR="00837F01" w:rsidRDefault="00837F01" w:rsidP="004E528A">
            <w:pPr>
              <w:pStyle w:val="QFGrade"/>
            </w:pPr>
            <w:r>
              <w:t>0</w:t>
            </w:r>
          </w:p>
        </w:tc>
      </w:tr>
      <w:tr w:rsidR="00837F01" w14:paraId="3604445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76903C6"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62C279A0" w14:textId="77777777" w:rsidR="00837F01" w:rsidRPr="00A77C7D" w:rsidRDefault="00837F01" w:rsidP="004E528A">
            <w:pPr>
              <w:rPr>
                <w:sz w:val="26"/>
                <w:szCs w:val="26"/>
                <w:lang w:val="en-GB"/>
              </w:rPr>
            </w:pPr>
            <w:r w:rsidRPr="009405D6">
              <w:rPr>
                <w:sz w:val="26"/>
                <w:szCs w:val="26"/>
              </w:rPr>
              <w:t xml:space="preserve">C.  TMOD -  TCON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9C0DFE4"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75A15D4" w14:textId="77777777" w:rsidR="00837F01" w:rsidRDefault="00837F01" w:rsidP="004E528A">
            <w:pPr>
              <w:pStyle w:val="QFGrade"/>
            </w:pPr>
            <w:r>
              <w:t>100</w:t>
            </w:r>
          </w:p>
        </w:tc>
      </w:tr>
      <w:tr w:rsidR="00837F01" w14:paraId="7801952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CBEFE78"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6353044" w14:textId="77777777" w:rsidR="00837F01" w:rsidRPr="00C744DB" w:rsidRDefault="00837F01" w:rsidP="004E528A">
            <w:pPr>
              <w:rPr>
                <w:sz w:val="26"/>
                <w:szCs w:val="26"/>
              </w:rPr>
            </w:pPr>
            <w:r w:rsidRPr="009405D6">
              <w:rPr>
                <w:sz w:val="26"/>
                <w:szCs w:val="26"/>
              </w:rPr>
              <w:t>D.  IE -  IP</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1895F0B"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E1007A1" w14:textId="77777777" w:rsidR="00837F01" w:rsidRDefault="00837F01" w:rsidP="004E528A">
            <w:pPr>
              <w:pStyle w:val="QFGrade"/>
            </w:pPr>
            <w:r>
              <w:t>0</w:t>
            </w:r>
          </w:p>
        </w:tc>
      </w:tr>
      <w:tr w:rsidR="00837F01" w14:paraId="32E3A1D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FC33E0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0304693"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71044C0"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62A614D" w14:textId="77777777" w:rsidR="00837F01" w:rsidRDefault="00837F01" w:rsidP="004E528A">
            <w:pPr>
              <w:pStyle w:val="Cell"/>
            </w:pPr>
          </w:p>
        </w:tc>
      </w:tr>
      <w:tr w:rsidR="00837F01" w14:paraId="372DFE0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1C55B6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B512AA7"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23DE4281"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0AA0FD4" w14:textId="77777777" w:rsidR="00837F01" w:rsidRDefault="00837F01" w:rsidP="004E528A">
            <w:pPr>
              <w:pStyle w:val="Cell"/>
            </w:pPr>
          </w:p>
        </w:tc>
      </w:tr>
      <w:tr w:rsidR="00837F01" w14:paraId="141E0EB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A761280"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EB0A3CD"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7988A724"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A810EB6" w14:textId="77777777" w:rsidR="00837F01" w:rsidRDefault="00837F01" w:rsidP="004E528A">
            <w:pPr>
              <w:pStyle w:val="Cell"/>
            </w:pPr>
          </w:p>
        </w:tc>
      </w:tr>
      <w:tr w:rsidR="00837F01" w14:paraId="5D28E1D8"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0268D7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20D0C88"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9A68724"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49B195D" w14:textId="77777777" w:rsidR="00837F01" w:rsidRDefault="00837F01" w:rsidP="004E528A">
            <w:pPr>
              <w:pStyle w:val="Cell"/>
            </w:pPr>
          </w:p>
        </w:tc>
      </w:tr>
      <w:tr w:rsidR="00837F01" w14:paraId="399CCC1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46D0C3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67B41CC"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1980D72"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61489C30" w14:textId="77777777" w:rsidR="00837F01" w:rsidRDefault="00837F01" w:rsidP="004E528A">
            <w:pPr>
              <w:pStyle w:val="Cell"/>
            </w:pPr>
          </w:p>
        </w:tc>
      </w:tr>
      <w:tr w:rsidR="00837F01" w14:paraId="02586DB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F4F0C83"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69FDC3A"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DD0605B"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1E0D613F" w14:textId="77777777" w:rsidR="00837F01" w:rsidRDefault="00837F01" w:rsidP="004E528A">
            <w:pPr>
              <w:pStyle w:val="Cell"/>
            </w:pPr>
          </w:p>
        </w:tc>
      </w:tr>
      <w:tr w:rsidR="00837F01" w14:paraId="233E801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576491F"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5DFE7DA"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9CE92E1"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4E57ECD" w14:textId="77777777" w:rsidR="00837F01" w:rsidRDefault="00837F01" w:rsidP="004E528A">
            <w:pPr>
              <w:pStyle w:val="Cell"/>
            </w:pPr>
          </w:p>
        </w:tc>
      </w:tr>
      <w:tr w:rsidR="00837F01" w14:paraId="792AA49C"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FC52237"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38BE575F" w14:textId="77777777" w:rsidR="00837F01" w:rsidRDefault="00837F01" w:rsidP="004E528A">
            <w:pPr>
              <w:pStyle w:val="Cell"/>
            </w:pPr>
          </w:p>
        </w:tc>
      </w:tr>
    </w:tbl>
    <w:bookmarkEnd w:id="1"/>
    <w:p w14:paraId="05913089" w14:textId="42AFF4B3" w:rsidR="00837F01" w:rsidRDefault="00837F01" w:rsidP="00837F01">
      <w:pPr>
        <w:pStyle w:val="Heading2"/>
      </w:pPr>
      <w:r>
        <w:t>Question 1</w:t>
      </w:r>
      <w:r>
        <w:t>3</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7F946AD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7311F0A" w14:textId="77777777" w:rsidR="00837F01" w:rsidRPr="008501B0" w:rsidRDefault="00837F01" w:rsidP="004E528A">
            <w:pPr>
              <w:rPr>
                <w:sz w:val="26"/>
                <w:szCs w:val="26"/>
                <w:lang w:val="en-GB"/>
              </w:rPr>
            </w:pPr>
            <w:r w:rsidRPr="009405D6">
              <w:rPr>
                <w:sz w:val="26"/>
                <w:szCs w:val="26"/>
              </w:rPr>
              <w:t xml:space="preserve">Câu </w:t>
            </w:r>
            <w:r>
              <w:rPr>
                <w:sz w:val="26"/>
                <w:szCs w:val="26"/>
              </w:rPr>
              <w:t>13</w:t>
            </w:r>
            <w:r w:rsidRPr="009405D6">
              <w:rPr>
                <w:sz w:val="26"/>
                <w:szCs w:val="26"/>
              </w:rPr>
              <w:t xml:space="preserve">: Hàm ........... trong môi trường Arduino IDE được sử dụng để khởi tạo các thiết lập ban đầu và chỉ chạy ........... khi hệ thống bắt đầu hoạt động. </w:t>
            </w:r>
          </w:p>
        </w:tc>
        <w:tc>
          <w:tcPr>
            <w:tcW w:w="669" w:type="dxa"/>
            <w:tcBorders>
              <w:top w:val="outset" w:sz="6" w:space="0" w:color="auto"/>
              <w:left w:val="outset" w:sz="6" w:space="0" w:color="auto"/>
              <w:bottom w:val="outset" w:sz="6" w:space="0" w:color="auto"/>
              <w:right w:val="outset" w:sz="6" w:space="0" w:color="auto"/>
            </w:tcBorders>
            <w:vAlign w:val="center"/>
            <w:hideMark/>
          </w:tcPr>
          <w:p w14:paraId="6280BB0A" w14:textId="77777777" w:rsidR="00837F01" w:rsidRDefault="00837F01" w:rsidP="004E528A">
            <w:pPr>
              <w:pStyle w:val="QFType"/>
            </w:pPr>
            <w:r>
              <w:t>MC</w:t>
            </w:r>
          </w:p>
        </w:tc>
      </w:tr>
      <w:tr w:rsidR="00837F01" w14:paraId="7E42DAFA"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BD48044"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2249A4C5" w14:textId="77777777" w:rsidR="00837F01" w:rsidRDefault="00837F01" w:rsidP="004E528A">
            <w:pPr>
              <w:pStyle w:val="Cell"/>
            </w:pPr>
            <w:r>
              <w:t>1</w:t>
            </w:r>
          </w:p>
        </w:tc>
      </w:tr>
      <w:tr w:rsidR="00837F01" w14:paraId="672F1A87"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5D7989D"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1B06992D" w14:textId="77777777" w:rsidR="00837F01" w:rsidRDefault="00837F01" w:rsidP="004E528A">
            <w:pPr>
              <w:pStyle w:val="Cell"/>
            </w:pPr>
            <w:r>
              <w:t>Yes</w:t>
            </w:r>
          </w:p>
        </w:tc>
      </w:tr>
      <w:tr w:rsidR="00837F01" w14:paraId="7EBC9B0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5199C50"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128E78CA" w14:textId="77777777" w:rsidR="00837F01" w:rsidRDefault="00837F01" w:rsidP="004E528A">
            <w:pPr>
              <w:pStyle w:val="Cell"/>
            </w:pPr>
            <w:r>
              <w:t>D</w:t>
            </w:r>
          </w:p>
        </w:tc>
      </w:tr>
      <w:tr w:rsidR="00837F01" w14:paraId="16EC4B3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4950802"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0460F6E4" w14:textId="77777777" w:rsidR="00837F01" w:rsidRDefault="00837F01" w:rsidP="004E528A">
            <w:pPr>
              <w:pStyle w:val="Cell"/>
            </w:pPr>
            <w:r>
              <w:t>0</w:t>
            </w:r>
          </w:p>
        </w:tc>
      </w:tr>
      <w:tr w:rsidR="00837F01" w14:paraId="4483B17A"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020E5447"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7AC3CC5B" w14:textId="77777777" w:rsidR="00837F01" w:rsidRDefault="00837F01" w:rsidP="004E528A">
            <w:pPr>
              <w:pStyle w:val="QFID"/>
            </w:pPr>
          </w:p>
        </w:tc>
      </w:tr>
      <w:tr w:rsidR="00837F01" w14:paraId="77B56987"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0B3C6DD0"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284D8BE5"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1FCA709"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14A0CBC1" w14:textId="77777777" w:rsidR="00837F01" w:rsidRDefault="00837F01" w:rsidP="004E528A">
            <w:pPr>
              <w:pStyle w:val="TableHead"/>
            </w:pPr>
            <w:r>
              <w:t>Grade</w:t>
            </w:r>
          </w:p>
        </w:tc>
      </w:tr>
      <w:tr w:rsidR="00837F01" w14:paraId="4DAF932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59E45A6"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23E2B079" w14:textId="77777777" w:rsidR="00837F01" w:rsidRPr="00E16EA2" w:rsidRDefault="00837F01" w:rsidP="004E528A">
            <w:pPr>
              <w:rPr>
                <w:sz w:val="26"/>
                <w:szCs w:val="26"/>
                <w:lang w:val="en-GB"/>
              </w:rPr>
            </w:pPr>
            <w:r w:rsidRPr="009405D6">
              <w:rPr>
                <w:sz w:val="26"/>
                <w:szCs w:val="26"/>
              </w:rPr>
              <w:t xml:space="preserve">loop() -  liên tục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A98CA27"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2901CD9" w14:textId="77777777" w:rsidR="00837F01" w:rsidRDefault="00837F01" w:rsidP="004E528A">
            <w:pPr>
              <w:pStyle w:val="QFGrade"/>
            </w:pPr>
            <w:r>
              <w:t>0</w:t>
            </w:r>
          </w:p>
        </w:tc>
      </w:tr>
      <w:tr w:rsidR="00837F01" w14:paraId="14C40E8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3AC8B8A"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6D722790" w14:textId="77777777" w:rsidR="00837F01" w:rsidRPr="00A77C7D" w:rsidRDefault="00837F01" w:rsidP="004E528A">
            <w:pPr>
              <w:rPr>
                <w:sz w:val="26"/>
                <w:szCs w:val="26"/>
                <w:lang w:val="en-GB"/>
              </w:rPr>
            </w:pPr>
            <w:r w:rsidRPr="009405D6">
              <w:rPr>
                <w:sz w:val="26"/>
                <w:szCs w:val="26"/>
              </w:rPr>
              <w:t xml:space="preserve">setup() -  2 lần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F64B7DF"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5EEC9E4" w14:textId="77777777" w:rsidR="00837F01" w:rsidRDefault="00837F01" w:rsidP="004E528A">
            <w:pPr>
              <w:pStyle w:val="QFGrade"/>
            </w:pPr>
            <w:r>
              <w:t>0</w:t>
            </w:r>
          </w:p>
        </w:tc>
      </w:tr>
      <w:tr w:rsidR="00837F01" w14:paraId="6D26591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06E8E63"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6C594607" w14:textId="77777777" w:rsidR="00837F01" w:rsidRPr="00A77C7D" w:rsidRDefault="00837F01" w:rsidP="004E528A">
            <w:pPr>
              <w:rPr>
                <w:sz w:val="26"/>
                <w:szCs w:val="26"/>
                <w:lang w:val="en-GB"/>
              </w:rPr>
            </w:pPr>
            <w:r w:rsidRPr="009405D6">
              <w:rPr>
                <w:sz w:val="26"/>
                <w:szCs w:val="26"/>
              </w:rPr>
              <w:t xml:space="preserve">main() -  1 lần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7E0611F"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5FAAF5D" w14:textId="77777777" w:rsidR="00837F01" w:rsidRDefault="00837F01" w:rsidP="004E528A">
            <w:pPr>
              <w:pStyle w:val="QFGrade"/>
            </w:pPr>
            <w:r>
              <w:t>0</w:t>
            </w:r>
          </w:p>
        </w:tc>
      </w:tr>
      <w:tr w:rsidR="00837F01" w14:paraId="5171A69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3351DDF"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57C7F5B6" w14:textId="77777777" w:rsidR="00837F01" w:rsidRPr="00C744DB" w:rsidRDefault="00837F01" w:rsidP="004E528A">
            <w:pPr>
              <w:rPr>
                <w:sz w:val="26"/>
                <w:szCs w:val="26"/>
              </w:rPr>
            </w:pPr>
            <w:r w:rsidRPr="009405D6">
              <w:rPr>
                <w:sz w:val="26"/>
                <w:szCs w:val="26"/>
              </w:rPr>
              <w:t>setup() -  1 lần</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D2A3124"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46AC0CBE" w14:textId="77777777" w:rsidR="00837F01" w:rsidRDefault="00837F01" w:rsidP="004E528A">
            <w:pPr>
              <w:pStyle w:val="QFGrade"/>
            </w:pPr>
            <w:r>
              <w:t>100</w:t>
            </w:r>
          </w:p>
        </w:tc>
      </w:tr>
      <w:tr w:rsidR="00837F01" w14:paraId="1B4A63E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011F430"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BD1816C"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F5ED79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482718A" w14:textId="77777777" w:rsidR="00837F01" w:rsidRDefault="00837F01" w:rsidP="004E528A">
            <w:pPr>
              <w:pStyle w:val="Cell"/>
            </w:pPr>
          </w:p>
        </w:tc>
      </w:tr>
      <w:tr w:rsidR="00837F01" w14:paraId="23678BC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FE71AD7"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FFD6AFF"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27FE77A7"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841124A" w14:textId="77777777" w:rsidR="00837F01" w:rsidRDefault="00837F01" w:rsidP="004E528A">
            <w:pPr>
              <w:pStyle w:val="Cell"/>
            </w:pPr>
          </w:p>
        </w:tc>
      </w:tr>
      <w:tr w:rsidR="00837F01" w14:paraId="001A04F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66B3F6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B6BCC32"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21859772"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D0FBEDE" w14:textId="77777777" w:rsidR="00837F01" w:rsidRDefault="00837F01" w:rsidP="004E528A">
            <w:pPr>
              <w:pStyle w:val="Cell"/>
            </w:pPr>
          </w:p>
        </w:tc>
      </w:tr>
      <w:tr w:rsidR="00837F01" w14:paraId="4400C66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13C778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7C2580E"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5B8C30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C1F9E17" w14:textId="77777777" w:rsidR="00837F01" w:rsidRDefault="00837F01" w:rsidP="004E528A">
            <w:pPr>
              <w:pStyle w:val="Cell"/>
            </w:pPr>
          </w:p>
        </w:tc>
      </w:tr>
      <w:tr w:rsidR="00837F01" w14:paraId="6EFD7FC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CC916EA"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9810E9C"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71A5D66"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797DED17" w14:textId="77777777" w:rsidR="00837F01" w:rsidRDefault="00837F01" w:rsidP="004E528A">
            <w:pPr>
              <w:pStyle w:val="Cell"/>
            </w:pPr>
          </w:p>
        </w:tc>
      </w:tr>
      <w:tr w:rsidR="00837F01" w14:paraId="24A1E2C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E1C731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4778221"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7C83136"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4614BCF5" w14:textId="77777777" w:rsidR="00837F01" w:rsidRDefault="00837F01" w:rsidP="004E528A">
            <w:pPr>
              <w:pStyle w:val="Cell"/>
            </w:pPr>
          </w:p>
        </w:tc>
      </w:tr>
      <w:tr w:rsidR="00837F01" w14:paraId="6FC2AE9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18531E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DD917D5"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C740BD7"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AF6F930" w14:textId="77777777" w:rsidR="00837F01" w:rsidRDefault="00837F01" w:rsidP="004E528A">
            <w:pPr>
              <w:pStyle w:val="Cell"/>
            </w:pPr>
          </w:p>
        </w:tc>
      </w:tr>
      <w:tr w:rsidR="00837F01" w14:paraId="6C391C0E"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AB0659E"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7C372FFE" w14:textId="77777777" w:rsidR="00837F01" w:rsidRDefault="00837F01" w:rsidP="004E528A">
            <w:pPr>
              <w:pStyle w:val="Cell"/>
            </w:pPr>
          </w:p>
        </w:tc>
      </w:tr>
    </w:tbl>
    <w:p w14:paraId="31E876AB" w14:textId="079BE058" w:rsidR="00837F01" w:rsidRDefault="00837F01" w:rsidP="00837F01">
      <w:pPr>
        <w:pStyle w:val="Heading2"/>
      </w:pPr>
      <w:r>
        <w:t>Question 1</w:t>
      </w:r>
      <w:r>
        <w:t>4</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1C97E12F"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859FC36" w14:textId="77777777" w:rsidR="00837F01" w:rsidRPr="00FB5CC0" w:rsidRDefault="00837F01" w:rsidP="004E528A">
            <w:pPr>
              <w:rPr>
                <w:sz w:val="26"/>
                <w:szCs w:val="26"/>
                <w:lang w:val="en-GB"/>
              </w:rPr>
            </w:pPr>
            <w:r w:rsidRPr="009405D6">
              <w:rPr>
                <w:sz w:val="26"/>
                <w:szCs w:val="26"/>
              </w:rPr>
              <w:t xml:space="preserve">Câu </w:t>
            </w:r>
            <w:r>
              <w:rPr>
                <w:sz w:val="26"/>
                <w:szCs w:val="26"/>
              </w:rPr>
              <w:t>14</w:t>
            </w:r>
            <w:r w:rsidRPr="009405D6">
              <w:rPr>
                <w:sz w:val="26"/>
                <w:szCs w:val="26"/>
              </w:rPr>
              <w:t xml:space="preserve">: Để thực hiện giao tiếp UART giữa vi điều khiển và máy tính, ta cần quan tâm đến thông số ........... (tốc độ truyền tin). Trong 8051, chân ........... (P3.1) đảm nhận vai trò truyền dữ liệu ra ngoài. </w:t>
            </w:r>
          </w:p>
        </w:tc>
        <w:tc>
          <w:tcPr>
            <w:tcW w:w="669" w:type="dxa"/>
            <w:tcBorders>
              <w:top w:val="outset" w:sz="6" w:space="0" w:color="auto"/>
              <w:left w:val="outset" w:sz="6" w:space="0" w:color="auto"/>
              <w:bottom w:val="outset" w:sz="6" w:space="0" w:color="auto"/>
              <w:right w:val="outset" w:sz="6" w:space="0" w:color="auto"/>
            </w:tcBorders>
            <w:vAlign w:val="center"/>
            <w:hideMark/>
          </w:tcPr>
          <w:p w14:paraId="4F2D6C12" w14:textId="77777777" w:rsidR="00837F01" w:rsidRDefault="00837F01" w:rsidP="004E528A">
            <w:pPr>
              <w:pStyle w:val="QFType"/>
            </w:pPr>
            <w:r>
              <w:t>MC</w:t>
            </w:r>
          </w:p>
        </w:tc>
      </w:tr>
      <w:tr w:rsidR="00837F01" w14:paraId="714EA09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9A6781B"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525A67D8" w14:textId="77777777" w:rsidR="00837F01" w:rsidRDefault="00837F01" w:rsidP="004E528A">
            <w:pPr>
              <w:pStyle w:val="Cell"/>
            </w:pPr>
            <w:r>
              <w:t>1</w:t>
            </w:r>
          </w:p>
        </w:tc>
      </w:tr>
      <w:tr w:rsidR="00837F01" w14:paraId="53B39CA9"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0746406"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3C2E34FD" w14:textId="77777777" w:rsidR="00837F01" w:rsidRDefault="00837F01" w:rsidP="004E528A">
            <w:pPr>
              <w:pStyle w:val="Cell"/>
            </w:pPr>
            <w:r>
              <w:t>Yes</w:t>
            </w:r>
          </w:p>
        </w:tc>
      </w:tr>
      <w:tr w:rsidR="00837F01" w14:paraId="2EDF245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C8DD590"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5846CACE" w14:textId="77777777" w:rsidR="00837F01" w:rsidRDefault="00837F01" w:rsidP="004E528A">
            <w:pPr>
              <w:pStyle w:val="Cell"/>
            </w:pPr>
            <w:r>
              <w:t>D</w:t>
            </w:r>
          </w:p>
        </w:tc>
      </w:tr>
      <w:tr w:rsidR="00837F01" w14:paraId="4F6B5323"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181FFD6"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3340939A" w14:textId="77777777" w:rsidR="00837F01" w:rsidRDefault="00837F01" w:rsidP="004E528A">
            <w:pPr>
              <w:pStyle w:val="Cell"/>
            </w:pPr>
            <w:r>
              <w:t>0</w:t>
            </w:r>
          </w:p>
        </w:tc>
      </w:tr>
      <w:tr w:rsidR="00837F01" w14:paraId="429F071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63613789"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239C6A19" w14:textId="77777777" w:rsidR="00837F01" w:rsidRDefault="00837F01" w:rsidP="004E528A">
            <w:pPr>
              <w:pStyle w:val="QFID"/>
            </w:pPr>
          </w:p>
        </w:tc>
      </w:tr>
      <w:tr w:rsidR="00837F01" w14:paraId="28F9EF49"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69DEE3AD"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26D14F26"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6D61C7A"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1F0F4C97" w14:textId="77777777" w:rsidR="00837F01" w:rsidRDefault="00837F01" w:rsidP="004E528A">
            <w:pPr>
              <w:pStyle w:val="TableHead"/>
            </w:pPr>
            <w:r>
              <w:t>Grade</w:t>
            </w:r>
          </w:p>
        </w:tc>
      </w:tr>
      <w:tr w:rsidR="00837F01" w14:paraId="5271F6B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75D805D"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79123624" w14:textId="77777777" w:rsidR="00837F01" w:rsidRPr="00E16EA2" w:rsidRDefault="00837F01" w:rsidP="004E528A">
            <w:pPr>
              <w:rPr>
                <w:sz w:val="26"/>
                <w:szCs w:val="26"/>
                <w:lang w:val="en-GB"/>
              </w:rPr>
            </w:pPr>
            <w:r w:rsidRPr="009405D6">
              <w:rPr>
                <w:sz w:val="26"/>
                <w:szCs w:val="26"/>
              </w:rPr>
              <w:t xml:space="preserve">Baudrate -  TXD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AB3F26C"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467F013" w14:textId="77777777" w:rsidR="00837F01" w:rsidRDefault="00837F01" w:rsidP="004E528A">
            <w:pPr>
              <w:pStyle w:val="QFGrade"/>
            </w:pPr>
            <w:r>
              <w:t>100</w:t>
            </w:r>
          </w:p>
        </w:tc>
      </w:tr>
      <w:tr w:rsidR="00837F01" w14:paraId="1AE8B17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913E250"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0ADE0A9B" w14:textId="77777777" w:rsidR="00837F01" w:rsidRPr="00A77C7D" w:rsidRDefault="00837F01" w:rsidP="004E528A">
            <w:pPr>
              <w:rPr>
                <w:sz w:val="26"/>
                <w:szCs w:val="26"/>
                <w:lang w:val="en-GB"/>
              </w:rPr>
            </w:pPr>
            <w:r w:rsidRPr="009405D6">
              <w:rPr>
                <w:sz w:val="26"/>
                <w:szCs w:val="26"/>
              </w:rPr>
              <w:t xml:space="preserve">Frequency -  RXD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3499363"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8A7DD7C" w14:textId="77777777" w:rsidR="00837F01" w:rsidRDefault="00837F01" w:rsidP="004E528A">
            <w:pPr>
              <w:pStyle w:val="QFGrade"/>
            </w:pPr>
            <w:r>
              <w:t>0</w:t>
            </w:r>
          </w:p>
        </w:tc>
      </w:tr>
      <w:tr w:rsidR="00837F01" w14:paraId="4A37864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BEC3342"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5F776ACD" w14:textId="77777777" w:rsidR="00837F01" w:rsidRPr="00A77C7D" w:rsidRDefault="00837F01" w:rsidP="004E528A">
            <w:pPr>
              <w:rPr>
                <w:sz w:val="26"/>
                <w:szCs w:val="26"/>
                <w:lang w:val="en-GB"/>
              </w:rPr>
            </w:pPr>
            <w:r w:rsidRPr="009405D6">
              <w:rPr>
                <w:sz w:val="26"/>
                <w:szCs w:val="26"/>
              </w:rPr>
              <w:t xml:space="preserve">Resolution -  ALE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349362F"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2AB05848" w14:textId="77777777" w:rsidR="00837F01" w:rsidRDefault="00837F01" w:rsidP="004E528A">
            <w:pPr>
              <w:pStyle w:val="QFGrade"/>
            </w:pPr>
            <w:r>
              <w:t>0</w:t>
            </w:r>
          </w:p>
        </w:tc>
      </w:tr>
      <w:tr w:rsidR="00837F01" w14:paraId="1EC31F7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F26D3D1"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F98CF18" w14:textId="77777777" w:rsidR="00837F01" w:rsidRPr="00C744DB" w:rsidRDefault="00837F01" w:rsidP="004E528A">
            <w:pPr>
              <w:rPr>
                <w:sz w:val="26"/>
                <w:szCs w:val="26"/>
              </w:rPr>
            </w:pPr>
            <w:r w:rsidRPr="009405D6">
              <w:rPr>
                <w:sz w:val="26"/>
                <w:szCs w:val="26"/>
              </w:rPr>
              <w:t>Baudrate -  INT0</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44DA136"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12E781F" w14:textId="77777777" w:rsidR="00837F01" w:rsidRDefault="00837F01" w:rsidP="004E528A">
            <w:pPr>
              <w:pStyle w:val="QFGrade"/>
            </w:pPr>
            <w:r>
              <w:t>0</w:t>
            </w:r>
          </w:p>
        </w:tc>
      </w:tr>
      <w:tr w:rsidR="00837F01" w14:paraId="1DF9A40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E9C03B5"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24715EB"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C207FB5"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5D02A76" w14:textId="77777777" w:rsidR="00837F01" w:rsidRDefault="00837F01" w:rsidP="004E528A">
            <w:pPr>
              <w:pStyle w:val="Cell"/>
            </w:pPr>
          </w:p>
        </w:tc>
      </w:tr>
      <w:tr w:rsidR="00837F01" w14:paraId="5C60AEE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D171629"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9B9E668"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7BC8F081"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6BF8510" w14:textId="77777777" w:rsidR="00837F01" w:rsidRDefault="00837F01" w:rsidP="004E528A">
            <w:pPr>
              <w:pStyle w:val="Cell"/>
            </w:pPr>
          </w:p>
        </w:tc>
      </w:tr>
      <w:tr w:rsidR="00837F01" w14:paraId="46E019D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4237419"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F2986D2"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572618C7"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B91791C" w14:textId="77777777" w:rsidR="00837F01" w:rsidRDefault="00837F01" w:rsidP="004E528A">
            <w:pPr>
              <w:pStyle w:val="Cell"/>
            </w:pPr>
          </w:p>
        </w:tc>
      </w:tr>
      <w:tr w:rsidR="00837F01" w14:paraId="17FF498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E4B171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1C238C8"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3091F8E"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00C6EB1" w14:textId="77777777" w:rsidR="00837F01" w:rsidRDefault="00837F01" w:rsidP="004E528A">
            <w:pPr>
              <w:pStyle w:val="Cell"/>
            </w:pPr>
          </w:p>
        </w:tc>
      </w:tr>
      <w:tr w:rsidR="00837F01" w14:paraId="455D3C0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7B58A7A"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A8E4582"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F0D683D"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5064C819" w14:textId="77777777" w:rsidR="00837F01" w:rsidRDefault="00837F01" w:rsidP="004E528A">
            <w:pPr>
              <w:pStyle w:val="Cell"/>
            </w:pPr>
          </w:p>
        </w:tc>
      </w:tr>
      <w:tr w:rsidR="00837F01" w14:paraId="3ACF629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4D597D0"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12DDF47"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7DB8308"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4B3E9462" w14:textId="77777777" w:rsidR="00837F01" w:rsidRDefault="00837F01" w:rsidP="004E528A">
            <w:pPr>
              <w:pStyle w:val="Cell"/>
            </w:pPr>
          </w:p>
        </w:tc>
      </w:tr>
      <w:tr w:rsidR="00837F01" w14:paraId="2099563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105554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4A46CC4"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2ED5FF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7883D02" w14:textId="77777777" w:rsidR="00837F01" w:rsidRDefault="00837F01" w:rsidP="004E528A">
            <w:pPr>
              <w:pStyle w:val="Cell"/>
            </w:pPr>
          </w:p>
        </w:tc>
      </w:tr>
      <w:tr w:rsidR="00837F01" w14:paraId="455FF37A"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58E13D7"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269BE2FE" w14:textId="77777777" w:rsidR="00837F01" w:rsidRDefault="00837F01" w:rsidP="004E528A">
            <w:pPr>
              <w:pStyle w:val="Cell"/>
            </w:pPr>
          </w:p>
        </w:tc>
      </w:tr>
    </w:tbl>
    <w:p w14:paraId="22FD990F" w14:textId="5C6E02C6" w:rsidR="00837F01" w:rsidRDefault="00837F01" w:rsidP="00837F01">
      <w:pPr>
        <w:pStyle w:val="Heading2"/>
      </w:pPr>
      <w:r>
        <w:t>Question 1</w:t>
      </w:r>
      <w:r>
        <w:t>5</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481DC51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C602E49" w14:textId="77777777" w:rsidR="00837F01" w:rsidRPr="00963533" w:rsidRDefault="00837F01" w:rsidP="004E528A">
            <w:pPr>
              <w:rPr>
                <w:sz w:val="26"/>
                <w:szCs w:val="26"/>
                <w:lang w:val="en-GB"/>
              </w:rPr>
            </w:pPr>
            <w:r>
              <w:rPr>
                <w:sz w:val="26"/>
                <w:szCs w:val="26"/>
                <w:lang w:val="en-GB"/>
              </w:rPr>
              <w:t>Câu 15</w:t>
            </w:r>
            <w:r w:rsidRPr="00556348">
              <w:rPr>
                <w:sz w:val="26"/>
                <w:szCs w:val="26"/>
                <w:lang w:val="en-GB"/>
              </w:rPr>
              <w:t>: Nếu tần số thạch anh là …, thì thời gian thực hiện lệnh NOP (1 chu kỳ máy) là …</w:t>
            </w:r>
          </w:p>
        </w:tc>
        <w:tc>
          <w:tcPr>
            <w:tcW w:w="669" w:type="dxa"/>
            <w:tcBorders>
              <w:top w:val="outset" w:sz="6" w:space="0" w:color="auto"/>
              <w:left w:val="outset" w:sz="6" w:space="0" w:color="auto"/>
              <w:bottom w:val="outset" w:sz="6" w:space="0" w:color="auto"/>
              <w:right w:val="outset" w:sz="6" w:space="0" w:color="auto"/>
            </w:tcBorders>
            <w:vAlign w:val="center"/>
            <w:hideMark/>
          </w:tcPr>
          <w:p w14:paraId="20DC8D19" w14:textId="77777777" w:rsidR="00837F01" w:rsidRDefault="00837F01" w:rsidP="004E528A">
            <w:pPr>
              <w:pStyle w:val="QFType"/>
            </w:pPr>
            <w:r>
              <w:t>MC</w:t>
            </w:r>
          </w:p>
        </w:tc>
      </w:tr>
      <w:tr w:rsidR="00837F01" w14:paraId="6C4D2289"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91F9286"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0B44DFDF" w14:textId="77777777" w:rsidR="00837F01" w:rsidRDefault="00837F01" w:rsidP="004E528A">
            <w:pPr>
              <w:pStyle w:val="Cell"/>
            </w:pPr>
            <w:r>
              <w:t>1</w:t>
            </w:r>
          </w:p>
        </w:tc>
      </w:tr>
      <w:tr w:rsidR="00837F01" w14:paraId="5A0BEDE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632C845"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4539EB7D" w14:textId="77777777" w:rsidR="00837F01" w:rsidRDefault="00837F01" w:rsidP="004E528A">
            <w:pPr>
              <w:pStyle w:val="Cell"/>
            </w:pPr>
            <w:r>
              <w:t>Yes</w:t>
            </w:r>
          </w:p>
        </w:tc>
      </w:tr>
      <w:tr w:rsidR="00837F01" w14:paraId="27A45F9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6B1B7EB"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3AE96A6B" w14:textId="77777777" w:rsidR="00837F01" w:rsidRDefault="00837F01" w:rsidP="004E528A">
            <w:pPr>
              <w:pStyle w:val="Cell"/>
            </w:pPr>
            <w:r>
              <w:t>D</w:t>
            </w:r>
          </w:p>
        </w:tc>
      </w:tr>
      <w:tr w:rsidR="00837F01" w14:paraId="34CE155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7F4F495"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3B57DD35" w14:textId="77777777" w:rsidR="00837F01" w:rsidRDefault="00837F01" w:rsidP="004E528A">
            <w:pPr>
              <w:pStyle w:val="Cell"/>
            </w:pPr>
            <w:r>
              <w:t>0</w:t>
            </w:r>
          </w:p>
        </w:tc>
      </w:tr>
      <w:tr w:rsidR="00837F01" w14:paraId="45BFB384"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61168C31"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390D13DC" w14:textId="77777777" w:rsidR="00837F01" w:rsidRDefault="00837F01" w:rsidP="004E528A">
            <w:pPr>
              <w:pStyle w:val="QFID"/>
            </w:pPr>
          </w:p>
        </w:tc>
      </w:tr>
      <w:tr w:rsidR="00837F01" w14:paraId="071CEA16"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6656AB90"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2600A0A3"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11F4138"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2715B712" w14:textId="77777777" w:rsidR="00837F01" w:rsidRDefault="00837F01" w:rsidP="004E528A">
            <w:pPr>
              <w:pStyle w:val="TableHead"/>
            </w:pPr>
            <w:r>
              <w:t>Grade</w:t>
            </w:r>
          </w:p>
        </w:tc>
      </w:tr>
      <w:tr w:rsidR="00837F01" w14:paraId="05F92D7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B4D03FA"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549E75EF" w14:textId="77777777" w:rsidR="00837F01" w:rsidRPr="00E16EA2" w:rsidRDefault="00837F01" w:rsidP="004E528A">
            <w:pPr>
              <w:rPr>
                <w:sz w:val="26"/>
                <w:szCs w:val="26"/>
                <w:lang w:val="en-GB"/>
              </w:rPr>
            </w:pPr>
            <w:r>
              <w:rPr>
                <w:sz w:val="26"/>
                <w:szCs w:val="26"/>
                <w:lang w:val="vi-VN"/>
              </w:rPr>
              <w:t>24 MHz, 0.5</w:t>
            </w:r>
            <w:r w:rsidRPr="00147453">
              <w:rPr>
                <w:position w:val="-10"/>
              </w:rPr>
              <w:object w:dxaOrig="360" w:dyaOrig="260" w14:anchorId="0333DC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3.2pt" o:ole="">
                  <v:imagedata r:id="rId8" o:title=""/>
                </v:shape>
                <o:OLEObject Type="Embed" ProgID="Equation.DSMT4" ShapeID="_x0000_i1025" DrawAspect="Content" ObjectID="_1836460980" r:id="rId9"/>
              </w:object>
            </w:r>
          </w:p>
        </w:tc>
        <w:tc>
          <w:tcPr>
            <w:tcW w:w="3830" w:type="dxa"/>
            <w:tcBorders>
              <w:top w:val="outset" w:sz="6" w:space="0" w:color="auto"/>
              <w:left w:val="outset" w:sz="6" w:space="0" w:color="auto"/>
              <w:bottom w:val="outset" w:sz="6" w:space="0" w:color="auto"/>
              <w:right w:val="outset" w:sz="6" w:space="0" w:color="auto"/>
            </w:tcBorders>
            <w:vAlign w:val="center"/>
            <w:hideMark/>
          </w:tcPr>
          <w:p w14:paraId="5E1F2777"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C39F1AB" w14:textId="77777777" w:rsidR="00837F01" w:rsidRDefault="00837F01" w:rsidP="004E528A">
            <w:pPr>
              <w:pStyle w:val="QFGrade"/>
            </w:pPr>
            <w:r>
              <w:t>100</w:t>
            </w:r>
          </w:p>
        </w:tc>
      </w:tr>
      <w:tr w:rsidR="00837F01" w14:paraId="5B2B3C06"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3525AA4"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496C1DB2" w14:textId="77777777" w:rsidR="00837F01" w:rsidRPr="00A77C7D" w:rsidRDefault="00837F01" w:rsidP="004E528A">
            <w:pPr>
              <w:rPr>
                <w:sz w:val="26"/>
                <w:szCs w:val="26"/>
                <w:lang w:val="en-GB"/>
              </w:rPr>
            </w:pPr>
            <w:r>
              <w:rPr>
                <w:sz w:val="26"/>
                <w:szCs w:val="26"/>
                <w:lang w:val="vi-VN"/>
              </w:rPr>
              <w:t>12 MHz, 0.5</w:t>
            </w:r>
            <w:r w:rsidRPr="00147453">
              <w:rPr>
                <w:position w:val="-10"/>
              </w:rPr>
              <w:object w:dxaOrig="360" w:dyaOrig="260" w14:anchorId="77956F38">
                <v:shape id="_x0000_i1026" type="#_x0000_t75" style="width:18pt;height:13.2pt" o:ole="">
                  <v:imagedata r:id="rId8" o:title=""/>
                </v:shape>
                <o:OLEObject Type="Embed" ProgID="Equation.DSMT4" ShapeID="_x0000_i1026" DrawAspect="Content" ObjectID="_1836460981" r:id="rId10"/>
              </w:object>
            </w:r>
            <w:r>
              <w:rPr>
                <w:sz w:val="26"/>
                <w:szCs w:val="26"/>
                <w:lang w:val="vi-VN"/>
              </w:rPr>
              <w:t xml:space="preserve">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3BC0084"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E6CB366" w14:textId="77777777" w:rsidR="00837F01" w:rsidRDefault="00837F01" w:rsidP="004E528A">
            <w:pPr>
              <w:pStyle w:val="QFGrade"/>
            </w:pPr>
            <w:r>
              <w:t>0</w:t>
            </w:r>
          </w:p>
        </w:tc>
      </w:tr>
      <w:tr w:rsidR="00837F01" w14:paraId="0D0800B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4AAA8A5"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42147C16" w14:textId="77777777" w:rsidR="00837F01" w:rsidRPr="00A77C7D" w:rsidRDefault="00837F01" w:rsidP="004E528A">
            <w:pPr>
              <w:rPr>
                <w:sz w:val="26"/>
                <w:szCs w:val="26"/>
                <w:lang w:val="en-GB"/>
              </w:rPr>
            </w:pPr>
            <w:r>
              <w:rPr>
                <w:sz w:val="26"/>
                <w:szCs w:val="26"/>
                <w:lang w:val="vi-VN"/>
              </w:rPr>
              <w:t>24 MHz,  2</w:t>
            </w:r>
            <w:r w:rsidRPr="00147453">
              <w:rPr>
                <w:position w:val="-10"/>
              </w:rPr>
              <w:object w:dxaOrig="360" w:dyaOrig="260" w14:anchorId="3AD8ADBC">
                <v:shape id="_x0000_i1027" type="#_x0000_t75" style="width:18pt;height:13.2pt" o:ole="">
                  <v:imagedata r:id="rId8" o:title=""/>
                </v:shape>
                <o:OLEObject Type="Embed" ProgID="Equation.DSMT4" ShapeID="_x0000_i1027" DrawAspect="Content" ObjectID="_1836460982" r:id="rId11"/>
              </w:object>
            </w:r>
          </w:p>
        </w:tc>
        <w:tc>
          <w:tcPr>
            <w:tcW w:w="3830" w:type="dxa"/>
            <w:tcBorders>
              <w:top w:val="outset" w:sz="6" w:space="0" w:color="auto"/>
              <w:left w:val="outset" w:sz="6" w:space="0" w:color="auto"/>
              <w:bottom w:val="outset" w:sz="6" w:space="0" w:color="auto"/>
              <w:right w:val="outset" w:sz="6" w:space="0" w:color="auto"/>
            </w:tcBorders>
            <w:vAlign w:val="center"/>
            <w:hideMark/>
          </w:tcPr>
          <w:p w14:paraId="26E93009"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AE48D27" w14:textId="77777777" w:rsidR="00837F01" w:rsidRDefault="00837F01" w:rsidP="004E528A">
            <w:pPr>
              <w:pStyle w:val="QFGrade"/>
            </w:pPr>
            <w:r>
              <w:t>0</w:t>
            </w:r>
          </w:p>
        </w:tc>
      </w:tr>
      <w:tr w:rsidR="00837F01" w14:paraId="7F79C8B8"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71117E6"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35CE7FBD" w14:textId="77777777" w:rsidR="00837F01" w:rsidRPr="00C744DB" w:rsidRDefault="00837F01" w:rsidP="004E528A">
            <w:pPr>
              <w:rPr>
                <w:sz w:val="26"/>
                <w:szCs w:val="26"/>
              </w:rPr>
            </w:pPr>
            <w:r>
              <w:rPr>
                <w:sz w:val="26"/>
                <w:szCs w:val="26"/>
                <w:lang w:val="vi-VN"/>
              </w:rPr>
              <w:t>12 MHz,  2</w:t>
            </w:r>
            <w:r w:rsidRPr="00147453">
              <w:rPr>
                <w:position w:val="-10"/>
              </w:rPr>
              <w:object w:dxaOrig="360" w:dyaOrig="260" w14:anchorId="258DCF8E">
                <v:shape id="_x0000_i1028" type="#_x0000_t75" style="width:18pt;height:13.2pt" o:ole="">
                  <v:imagedata r:id="rId8" o:title=""/>
                </v:shape>
                <o:OLEObject Type="Embed" ProgID="Equation.DSMT4" ShapeID="_x0000_i1028" DrawAspect="Content" ObjectID="_1836460983" r:id="rId12"/>
              </w:object>
            </w:r>
          </w:p>
        </w:tc>
        <w:tc>
          <w:tcPr>
            <w:tcW w:w="3830" w:type="dxa"/>
            <w:tcBorders>
              <w:top w:val="outset" w:sz="6" w:space="0" w:color="auto"/>
              <w:left w:val="outset" w:sz="6" w:space="0" w:color="auto"/>
              <w:bottom w:val="outset" w:sz="6" w:space="0" w:color="auto"/>
              <w:right w:val="outset" w:sz="6" w:space="0" w:color="auto"/>
            </w:tcBorders>
            <w:vAlign w:val="center"/>
            <w:hideMark/>
          </w:tcPr>
          <w:p w14:paraId="4E073D71"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6CCF258" w14:textId="77777777" w:rsidR="00837F01" w:rsidRDefault="00837F01" w:rsidP="004E528A">
            <w:pPr>
              <w:pStyle w:val="QFGrade"/>
            </w:pPr>
            <w:r>
              <w:t>0</w:t>
            </w:r>
          </w:p>
        </w:tc>
      </w:tr>
      <w:tr w:rsidR="00837F01" w14:paraId="09E3228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E16483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7DDF658"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94071FF"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8623049" w14:textId="77777777" w:rsidR="00837F01" w:rsidRDefault="00837F01" w:rsidP="004E528A">
            <w:pPr>
              <w:pStyle w:val="Cell"/>
            </w:pPr>
          </w:p>
        </w:tc>
      </w:tr>
      <w:tr w:rsidR="00837F01" w14:paraId="7B156FE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9B0963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67FC1E1"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5E3D9EEA"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D067077" w14:textId="77777777" w:rsidR="00837F01" w:rsidRDefault="00837F01" w:rsidP="004E528A">
            <w:pPr>
              <w:pStyle w:val="Cell"/>
            </w:pPr>
          </w:p>
        </w:tc>
      </w:tr>
      <w:tr w:rsidR="00837F01" w14:paraId="5919FAE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073CA1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51D8D7A"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09C98473"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2EAE9DA" w14:textId="77777777" w:rsidR="00837F01" w:rsidRDefault="00837F01" w:rsidP="004E528A">
            <w:pPr>
              <w:pStyle w:val="Cell"/>
            </w:pPr>
          </w:p>
        </w:tc>
      </w:tr>
      <w:tr w:rsidR="00837F01" w14:paraId="094F175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4BB5E49"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31D05B7"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B71063C"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A0913F3" w14:textId="77777777" w:rsidR="00837F01" w:rsidRDefault="00837F01" w:rsidP="004E528A">
            <w:pPr>
              <w:pStyle w:val="Cell"/>
            </w:pPr>
          </w:p>
        </w:tc>
      </w:tr>
      <w:tr w:rsidR="00837F01" w14:paraId="623FE87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A3F11B7"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0975A4C"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96FCDA7"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01317AC8" w14:textId="77777777" w:rsidR="00837F01" w:rsidRDefault="00837F01" w:rsidP="004E528A">
            <w:pPr>
              <w:pStyle w:val="Cell"/>
            </w:pPr>
          </w:p>
        </w:tc>
      </w:tr>
      <w:tr w:rsidR="00837F01" w14:paraId="6B81A50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8C67566"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092B0A3"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68F03E1"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07949E18" w14:textId="77777777" w:rsidR="00837F01" w:rsidRDefault="00837F01" w:rsidP="004E528A">
            <w:pPr>
              <w:pStyle w:val="Cell"/>
            </w:pPr>
          </w:p>
        </w:tc>
      </w:tr>
      <w:tr w:rsidR="00837F01" w14:paraId="161E3F98"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7A5808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340C86F"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7561ACB"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D4EE119" w14:textId="77777777" w:rsidR="00837F01" w:rsidRDefault="00837F01" w:rsidP="004E528A">
            <w:pPr>
              <w:pStyle w:val="Cell"/>
            </w:pPr>
          </w:p>
        </w:tc>
      </w:tr>
      <w:tr w:rsidR="00837F01" w14:paraId="0293ECCA"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17A76F3"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7231FBC0" w14:textId="77777777" w:rsidR="00837F01" w:rsidRDefault="00837F01" w:rsidP="004E528A">
            <w:pPr>
              <w:pStyle w:val="Cell"/>
            </w:pPr>
          </w:p>
        </w:tc>
      </w:tr>
    </w:tbl>
    <w:p w14:paraId="144D968C" w14:textId="1AC6DA6A" w:rsidR="00837F01" w:rsidRDefault="00837F01" w:rsidP="00837F01">
      <w:pPr>
        <w:pStyle w:val="Heading2"/>
      </w:pPr>
      <w:r>
        <w:t>Question 1</w:t>
      </w:r>
      <w:r>
        <w:t>6</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51E14EE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A7DC336" w14:textId="77777777" w:rsidR="00837F01" w:rsidRPr="00556348" w:rsidRDefault="00837F01" w:rsidP="004E528A">
            <w:pPr>
              <w:rPr>
                <w:sz w:val="26"/>
                <w:szCs w:val="26"/>
                <w:lang w:val="en-GB"/>
              </w:rPr>
            </w:pPr>
            <w:r>
              <w:rPr>
                <w:sz w:val="26"/>
                <w:szCs w:val="26"/>
                <w:lang w:val="en-GB"/>
              </w:rPr>
              <w:t>Câu 16</w:t>
            </w:r>
            <w:r>
              <w:rPr>
                <w:sz w:val="26"/>
                <w:szCs w:val="26"/>
                <w:lang w:val="vi-VN"/>
              </w:rPr>
              <w:t>:</w:t>
            </w:r>
            <w:r>
              <w:rPr>
                <w:sz w:val="26"/>
                <w:szCs w:val="26"/>
                <w:lang w:val="en-GB"/>
              </w:rPr>
              <w:t xml:space="preserve"> </w:t>
            </w:r>
            <w:r w:rsidRPr="000136AF">
              <w:rPr>
                <w:sz w:val="26"/>
                <w:szCs w:val="26"/>
              </w:rPr>
              <w:t>Sau khi thực hiện lệnh MOV A,</w:t>
            </w:r>
            <w:r>
              <w:rPr>
                <w:sz w:val="26"/>
                <w:szCs w:val="26"/>
                <w:lang w:val="vi-VN"/>
              </w:rPr>
              <w:t>…....</w:t>
            </w:r>
            <w:r w:rsidRPr="000136AF">
              <w:rPr>
                <w:sz w:val="26"/>
                <w:szCs w:val="26"/>
              </w:rPr>
              <w:t xml:space="preserve"> rồi INC A, giá trị của thanh ghi A là ........ </w:t>
            </w:r>
          </w:p>
        </w:tc>
        <w:tc>
          <w:tcPr>
            <w:tcW w:w="669" w:type="dxa"/>
            <w:tcBorders>
              <w:top w:val="outset" w:sz="6" w:space="0" w:color="auto"/>
              <w:left w:val="outset" w:sz="6" w:space="0" w:color="auto"/>
              <w:bottom w:val="outset" w:sz="6" w:space="0" w:color="auto"/>
              <w:right w:val="outset" w:sz="6" w:space="0" w:color="auto"/>
            </w:tcBorders>
            <w:vAlign w:val="center"/>
            <w:hideMark/>
          </w:tcPr>
          <w:p w14:paraId="05B6D3A0" w14:textId="77777777" w:rsidR="00837F01" w:rsidRDefault="00837F01" w:rsidP="004E528A">
            <w:pPr>
              <w:pStyle w:val="QFType"/>
            </w:pPr>
            <w:r>
              <w:t>MC</w:t>
            </w:r>
          </w:p>
        </w:tc>
      </w:tr>
      <w:tr w:rsidR="00837F01" w14:paraId="71F2633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B9CF372"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5F343C19" w14:textId="77777777" w:rsidR="00837F01" w:rsidRDefault="00837F01" w:rsidP="004E528A">
            <w:pPr>
              <w:pStyle w:val="Cell"/>
            </w:pPr>
            <w:r>
              <w:t>1</w:t>
            </w:r>
          </w:p>
        </w:tc>
      </w:tr>
      <w:tr w:rsidR="00837F01" w14:paraId="616D3F7D"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AD46661"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416882C3" w14:textId="77777777" w:rsidR="00837F01" w:rsidRDefault="00837F01" w:rsidP="004E528A">
            <w:pPr>
              <w:pStyle w:val="Cell"/>
            </w:pPr>
            <w:r>
              <w:t>Yes</w:t>
            </w:r>
          </w:p>
        </w:tc>
      </w:tr>
      <w:tr w:rsidR="00837F01" w14:paraId="382A8750"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72997A5"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51AB6ABC" w14:textId="77777777" w:rsidR="00837F01" w:rsidRDefault="00837F01" w:rsidP="004E528A">
            <w:pPr>
              <w:pStyle w:val="Cell"/>
            </w:pPr>
            <w:r>
              <w:t>D</w:t>
            </w:r>
          </w:p>
        </w:tc>
      </w:tr>
      <w:tr w:rsidR="00837F01" w14:paraId="5DEECA0D"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295D9CF"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59D1BA8E" w14:textId="77777777" w:rsidR="00837F01" w:rsidRDefault="00837F01" w:rsidP="004E528A">
            <w:pPr>
              <w:pStyle w:val="Cell"/>
            </w:pPr>
            <w:r>
              <w:t>0</w:t>
            </w:r>
          </w:p>
        </w:tc>
      </w:tr>
      <w:tr w:rsidR="00837F01" w14:paraId="0AE181F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2CCA4737"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671AD16F" w14:textId="77777777" w:rsidR="00837F01" w:rsidRDefault="00837F01" w:rsidP="004E528A">
            <w:pPr>
              <w:pStyle w:val="QFID"/>
            </w:pPr>
          </w:p>
        </w:tc>
      </w:tr>
      <w:tr w:rsidR="00837F01" w14:paraId="3A09AAEC"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0843B720"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28D50AA9"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006CC8A"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6FE1871F" w14:textId="77777777" w:rsidR="00837F01" w:rsidRDefault="00837F01" w:rsidP="004E528A">
            <w:pPr>
              <w:pStyle w:val="TableHead"/>
            </w:pPr>
            <w:r>
              <w:t>Grade</w:t>
            </w:r>
          </w:p>
        </w:tc>
      </w:tr>
      <w:tr w:rsidR="00837F01" w14:paraId="76DF3776"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FEEE08D"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2A293945" w14:textId="77777777" w:rsidR="00837F01" w:rsidRPr="00E16EA2" w:rsidRDefault="00837F01" w:rsidP="004E528A">
            <w:pPr>
              <w:rPr>
                <w:sz w:val="26"/>
                <w:szCs w:val="26"/>
                <w:lang w:val="en-GB"/>
              </w:rPr>
            </w:pPr>
            <w:r w:rsidRPr="000136AF">
              <w:rPr>
                <w:sz w:val="26"/>
                <w:szCs w:val="26"/>
              </w:rPr>
              <w:t>#</w:t>
            </w:r>
            <w:r>
              <w:rPr>
                <w:sz w:val="26"/>
                <w:szCs w:val="26"/>
              </w:rPr>
              <w:t>21H</w:t>
            </w:r>
            <w:r>
              <w:rPr>
                <w:sz w:val="26"/>
                <w:szCs w:val="26"/>
                <w:lang w:val="vi-VN"/>
              </w:rPr>
              <w:t>, #23H</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A86E0D0"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36B4FBF" w14:textId="77777777" w:rsidR="00837F01" w:rsidRDefault="00837F01" w:rsidP="004E528A">
            <w:pPr>
              <w:pStyle w:val="QFGrade"/>
            </w:pPr>
            <w:r>
              <w:t>0</w:t>
            </w:r>
          </w:p>
        </w:tc>
      </w:tr>
      <w:tr w:rsidR="00837F01" w14:paraId="7BFD442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C5FAB6A"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D4003F6" w14:textId="77777777" w:rsidR="00837F01" w:rsidRPr="00A77C7D" w:rsidRDefault="00837F01" w:rsidP="004E528A">
            <w:pPr>
              <w:rPr>
                <w:sz w:val="26"/>
                <w:szCs w:val="26"/>
                <w:lang w:val="en-GB"/>
              </w:rPr>
            </w:pPr>
            <w:r w:rsidRPr="000136AF">
              <w:rPr>
                <w:sz w:val="26"/>
                <w:szCs w:val="26"/>
              </w:rPr>
              <w:t>#</w:t>
            </w:r>
            <w:r>
              <w:rPr>
                <w:sz w:val="26"/>
                <w:szCs w:val="26"/>
              </w:rPr>
              <w:t>0EFH</w:t>
            </w:r>
            <w:r>
              <w:rPr>
                <w:sz w:val="26"/>
                <w:szCs w:val="26"/>
                <w:lang w:val="vi-VN"/>
              </w:rPr>
              <w:t xml:space="preserve">, #0EEH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BE4B0FD"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F668B5C" w14:textId="77777777" w:rsidR="00837F01" w:rsidRDefault="00837F01" w:rsidP="004E528A">
            <w:pPr>
              <w:pStyle w:val="QFGrade"/>
            </w:pPr>
            <w:r>
              <w:t>0</w:t>
            </w:r>
          </w:p>
        </w:tc>
      </w:tr>
      <w:tr w:rsidR="00837F01" w14:paraId="338EA326"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E2B7B8F"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52FE136" w14:textId="77777777" w:rsidR="00837F01" w:rsidRPr="00A77C7D" w:rsidRDefault="00837F01" w:rsidP="004E528A">
            <w:pPr>
              <w:rPr>
                <w:sz w:val="26"/>
                <w:szCs w:val="26"/>
                <w:lang w:val="en-GB"/>
              </w:rPr>
            </w:pPr>
            <w:r w:rsidRPr="000136AF">
              <w:rPr>
                <w:sz w:val="26"/>
                <w:szCs w:val="26"/>
              </w:rPr>
              <w:t>#</w:t>
            </w:r>
            <w:r>
              <w:rPr>
                <w:sz w:val="26"/>
                <w:szCs w:val="26"/>
              </w:rPr>
              <w:t>012H</w:t>
            </w:r>
            <w:r>
              <w:rPr>
                <w:sz w:val="26"/>
                <w:szCs w:val="26"/>
                <w:lang w:val="vi-VN"/>
              </w:rPr>
              <w:t>, #11H</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8DF9A4D"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52F52F6" w14:textId="77777777" w:rsidR="00837F01" w:rsidRDefault="00837F01" w:rsidP="004E528A">
            <w:pPr>
              <w:pStyle w:val="QFGrade"/>
            </w:pPr>
            <w:r>
              <w:t>0</w:t>
            </w:r>
          </w:p>
        </w:tc>
      </w:tr>
      <w:tr w:rsidR="00837F01" w14:paraId="26995C1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215C558"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84080F6" w14:textId="77777777" w:rsidR="00837F01" w:rsidRPr="00C744DB" w:rsidRDefault="00837F01" w:rsidP="004E528A">
            <w:pPr>
              <w:rPr>
                <w:sz w:val="26"/>
                <w:szCs w:val="26"/>
              </w:rPr>
            </w:pPr>
            <w:r w:rsidRPr="000136AF">
              <w:rPr>
                <w:sz w:val="26"/>
                <w:szCs w:val="26"/>
              </w:rPr>
              <w:t>#0FFH</w:t>
            </w:r>
            <w:r>
              <w:rPr>
                <w:sz w:val="26"/>
                <w:szCs w:val="26"/>
                <w:lang w:val="vi-VN"/>
              </w:rPr>
              <w:t xml:space="preserve"> , #00H</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DA0157D"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1654F21" w14:textId="77777777" w:rsidR="00837F01" w:rsidRDefault="00837F01" w:rsidP="004E528A">
            <w:pPr>
              <w:pStyle w:val="QFGrade"/>
            </w:pPr>
            <w:r>
              <w:t>100</w:t>
            </w:r>
          </w:p>
        </w:tc>
      </w:tr>
      <w:tr w:rsidR="00837F01" w14:paraId="12BE16C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46D98B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B87C38F"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26633D9"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5DFB8B7" w14:textId="77777777" w:rsidR="00837F01" w:rsidRDefault="00837F01" w:rsidP="004E528A">
            <w:pPr>
              <w:pStyle w:val="Cell"/>
            </w:pPr>
          </w:p>
        </w:tc>
      </w:tr>
      <w:tr w:rsidR="00837F01" w14:paraId="25E81FA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17BC587"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4559699"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027F3B29"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60D439F" w14:textId="77777777" w:rsidR="00837F01" w:rsidRDefault="00837F01" w:rsidP="004E528A">
            <w:pPr>
              <w:pStyle w:val="Cell"/>
            </w:pPr>
          </w:p>
        </w:tc>
      </w:tr>
      <w:tr w:rsidR="00837F01" w14:paraId="1E4BEF16"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51321EF"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A09A69D"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3F49B83E"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A2DE8E2" w14:textId="77777777" w:rsidR="00837F01" w:rsidRDefault="00837F01" w:rsidP="004E528A">
            <w:pPr>
              <w:pStyle w:val="Cell"/>
            </w:pPr>
          </w:p>
        </w:tc>
      </w:tr>
      <w:tr w:rsidR="00837F01" w14:paraId="3E9CF50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21FCF5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9615CB2"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72E05B0"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B9CEF81" w14:textId="77777777" w:rsidR="00837F01" w:rsidRDefault="00837F01" w:rsidP="004E528A">
            <w:pPr>
              <w:pStyle w:val="Cell"/>
            </w:pPr>
          </w:p>
        </w:tc>
      </w:tr>
      <w:tr w:rsidR="00837F01" w14:paraId="32CC8D7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6715DE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62CDFAE"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28DF1D9"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7A83F14A" w14:textId="77777777" w:rsidR="00837F01" w:rsidRDefault="00837F01" w:rsidP="004E528A">
            <w:pPr>
              <w:pStyle w:val="Cell"/>
            </w:pPr>
          </w:p>
        </w:tc>
      </w:tr>
      <w:tr w:rsidR="00837F01" w14:paraId="6841EEF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C5B98C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101950A"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4BF6CB0"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3EB95D6D" w14:textId="77777777" w:rsidR="00837F01" w:rsidRDefault="00837F01" w:rsidP="004E528A">
            <w:pPr>
              <w:pStyle w:val="Cell"/>
            </w:pPr>
          </w:p>
        </w:tc>
      </w:tr>
      <w:tr w:rsidR="00837F01" w14:paraId="7EAC467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47A82A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AF32E97"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E4F1C3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BFB31A4" w14:textId="77777777" w:rsidR="00837F01" w:rsidRDefault="00837F01" w:rsidP="004E528A">
            <w:pPr>
              <w:pStyle w:val="Cell"/>
            </w:pPr>
          </w:p>
        </w:tc>
      </w:tr>
      <w:tr w:rsidR="00837F01" w14:paraId="1A604835"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218B7B9"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794D025B" w14:textId="77777777" w:rsidR="00837F01" w:rsidRDefault="00837F01" w:rsidP="004E528A">
            <w:pPr>
              <w:pStyle w:val="Cell"/>
            </w:pPr>
          </w:p>
        </w:tc>
      </w:tr>
    </w:tbl>
    <w:p w14:paraId="5627E310" w14:textId="281A3488" w:rsidR="00837F01" w:rsidRDefault="00837F01" w:rsidP="00837F01">
      <w:pPr>
        <w:pStyle w:val="Heading2"/>
      </w:pPr>
      <w:r>
        <w:t>Question 1</w:t>
      </w:r>
      <w:r>
        <w:t>7</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3F7F9FEF"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48FB214" w14:textId="77777777" w:rsidR="00837F01" w:rsidRPr="00267428" w:rsidRDefault="00837F01" w:rsidP="004E528A">
            <w:pPr>
              <w:rPr>
                <w:sz w:val="26"/>
                <w:szCs w:val="26"/>
                <w:lang w:val="en-GB"/>
              </w:rPr>
            </w:pPr>
            <w:r>
              <w:rPr>
                <w:sz w:val="26"/>
                <w:szCs w:val="26"/>
                <w:lang w:val="en-GB"/>
              </w:rPr>
              <w:t xml:space="preserve">Câu 17: </w:t>
            </w:r>
            <w:r w:rsidRPr="000136AF">
              <w:rPr>
                <w:sz w:val="26"/>
                <w:szCs w:val="26"/>
              </w:rPr>
              <w:t xml:space="preserve">Để khởi động </w:t>
            </w:r>
            <w:r>
              <w:rPr>
                <w:sz w:val="26"/>
                <w:szCs w:val="26"/>
                <w:lang w:val="vi-VN"/>
              </w:rPr>
              <w:t xml:space="preserve">……. </w:t>
            </w:r>
            <w:r w:rsidRPr="000136AF">
              <w:rPr>
                <w:sz w:val="26"/>
                <w:szCs w:val="26"/>
              </w:rPr>
              <w:t xml:space="preserve">ở Chế độ 1 (16-bit), giá trị </w:t>
            </w:r>
            <w:r>
              <w:rPr>
                <w:sz w:val="26"/>
                <w:szCs w:val="26"/>
              </w:rPr>
              <w:t xml:space="preserve">tối giản </w:t>
            </w:r>
            <w:r w:rsidRPr="000136AF">
              <w:rPr>
                <w:sz w:val="26"/>
                <w:szCs w:val="26"/>
              </w:rPr>
              <w:t xml:space="preserve">cần nạp vào thanh ghi </w:t>
            </w:r>
            <w:r>
              <w:rPr>
                <w:sz w:val="26"/>
                <w:szCs w:val="26"/>
                <w:lang w:val="vi-VN"/>
              </w:rPr>
              <w:t>…….</w:t>
            </w:r>
            <w:r w:rsidRPr="000136AF">
              <w:rPr>
                <w:sz w:val="26"/>
                <w:szCs w:val="26"/>
              </w:rPr>
              <w:t xml:space="preserve"> là ........</w:t>
            </w:r>
            <w:r>
              <w:rPr>
                <w:sz w:val="26"/>
                <w:szCs w:val="26"/>
                <w:lang w:val="vi-VN"/>
              </w:rPr>
              <w:t>..</w:t>
            </w:r>
          </w:p>
        </w:tc>
        <w:tc>
          <w:tcPr>
            <w:tcW w:w="669" w:type="dxa"/>
            <w:tcBorders>
              <w:top w:val="outset" w:sz="6" w:space="0" w:color="auto"/>
              <w:left w:val="outset" w:sz="6" w:space="0" w:color="auto"/>
              <w:bottom w:val="outset" w:sz="6" w:space="0" w:color="auto"/>
              <w:right w:val="outset" w:sz="6" w:space="0" w:color="auto"/>
            </w:tcBorders>
            <w:vAlign w:val="center"/>
            <w:hideMark/>
          </w:tcPr>
          <w:p w14:paraId="17AF69EE" w14:textId="77777777" w:rsidR="00837F01" w:rsidRDefault="00837F01" w:rsidP="004E528A">
            <w:pPr>
              <w:pStyle w:val="QFType"/>
            </w:pPr>
            <w:r>
              <w:t>MC</w:t>
            </w:r>
          </w:p>
        </w:tc>
      </w:tr>
      <w:tr w:rsidR="00837F01" w14:paraId="5A2388C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E2770D0"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6A1F9EFF" w14:textId="77777777" w:rsidR="00837F01" w:rsidRDefault="00837F01" w:rsidP="004E528A">
            <w:pPr>
              <w:pStyle w:val="Cell"/>
            </w:pPr>
            <w:r>
              <w:t>1</w:t>
            </w:r>
          </w:p>
        </w:tc>
      </w:tr>
      <w:tr w:rsidR="00837F01" w14:paraId="50B84D75"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0425870"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2C4791FC" w14:textId="77777777" w:rsidR="00837F01" w:rsidRDefault="00837F01" w:rsidP="004E528A">
            <w:pPr>
              <w:pStyle w:val="Cell"/>
            </w:pPr>
            <w:r>
              <w:t>Yes</w:t>
            </w:r>
          </w:p>
        </w:tc>
      </w:tr>
      <w:tr w:rsidR="00837F01" w14:paraId="5EB5DFD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9806456"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5D96011F" w14:textId="77777777" w:rsidR="00837F01" w:rsidRDefault="00837F01" w:rsidP="004E528A">
            <w:pPr>
              <w:pStyle w:val="Cell"/>
            </w:pPr>
            <w:r>
              <w:t>D</w:t>
            </w:r>
          </w:p>
        </w:tc>
      </w:tr>
      <w:tr w:rsidR="00837F01" w14:paraId="0A04824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2595CA8"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39443DD2" w14:textId="77777777" w:rsidR="00837F01" w:rsidRDefault="00837F01" w:rsidP="004E528A">
            <w:pPr>
              <w:pStyle w:val="Cell"/>
            </w:pPr>
            <w:r>
              <w:t>0</w:t>
            </w:r>
          </w:p>
        </w:tc>
      </w:tr>
      <w:tr w:rsidR="00837F01" w14:paraId="086B2AF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6A059D60"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74735AB1" w14:textId="77777777" w:rsidR="00837F01" w:rsidRDefault="00837F01" w:rsidP="004E528A">
            <w:pPr>
              <w:pStyle w:val="QFID"/>
            </w:pPr>
          </w:p>
        </w:tc>
      </w:tr>
      <w:tr w:rsidR="00837F01" w14:paraId="6BC0611A"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125B3619"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503708B1"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A553D33"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6319B1A1" w14:textId="77777777" w:rsidR="00837F01" w:rsidRDefault="00837F01" w:rsidP="004E528A">
            <w:pPr>
              <w:pStyle w:val="TableHead"/>
            </w:pPr>
            <w:r>
              <w:t>Grade</w:t>
            </w:r>
          </w:p>
        </w:tc>
      </w:tr>
      <w:tr w:rsidR="00837F01" w14:paraId="71DFF5B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E5A06B3"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6EBFDC5D" w14:textId="77777777" w:rsidR="00837F01" w:rsidRPr="00E16EA2" w:rsidRDefault="00837F01" w:rsidP="004E528A">
            <w:pPr>
              <w:rPr>
                <w:sz w:val="26"/>
                <w:szCs w:val="26"/>
                <w:lang w:val="en-GB"/>
              </w:rPr>
            </w:pPr>
            <w:r w:rsidRPr="000136AF">
              <w:rPr>
                <w:sz w:val="26"/>
                <w:szCs w:val="26"/>
              </w:rPr>
              <w:t xml:space="preserve">Timer </w:t>
            </w:r>
            <w:r>
              <w:rPr>
                <w:sz w:val="26"/>
                <w:szCs w:val="26"/>
              </w:rPr>
              <w:t>0</w:t>
            </w:r>
            <w:r>
              <w:rPr>
                <w:sz w:val="26"/>
                <w:szCs w:val="26"/>
                <w:lang w:val="vi-VN"/>
              </w:rPr>
              <w:t>,</w:t>
            </w:r>
            <w:r w:rsidRPr="000136AF">
              <w:rPr>
                <w:sz w:val="26"/>
                <w:szCs w:val="26"/>
              </w:rPr>
              <w:t xml:space="preserve"> </w:t>
            </w:r>
            <w:r>
              <w:rPr>
                <w:sz w:val="26"/>
                <w:szCs w:val="26"/>
              </w:rPr>
              <w:t>TMOD</w:t>
            </w:r>
            <w:r>
              <w:rPr>
                <w:sz w:val="26"/>
                <w:szCs w:val="26"/>
                <w:lang w:val="vi-VN"/>
              </w:rPr>
              <w:t xml:space="preserve">, </w:t>
            </w:r>
            <w:r w:rsidRPr="00D81EF4">
              <w:rPr>
                <w:sz w:val="26"/>
                <w:szCs w:val="26"/>
              </w:rPr>
              <w:t xml:space="preserve">01H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175C5BC"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2E2F9125" w14:textId="77777777" w:rsidR="00837F01" w:rsidRDefault="00837F01" w:rsidP="004E528A">
            <w:pPr>
              <w:pStyle w:val="QFGrade"/>
            </w:pPr>
            <w:r>
              <w:t>100</w:t>
            </w:r>
          </w:p>
        </w:tc>
      </w:tr>
      <w:tr w:rsidR="00837F01" w14:paraId="4F447E8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7E2F71A"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92E7724" w14:textId="77777777" w:rsidR="00837F01" w:rsidRPr="00A77C7D" w:rsidRDefault="00837F01" w:rsidP="004E528A">
            <w:pPr>
              <w:rPr>
                <w:sz w:val="26"/>
                <w:szCs w:val="26"/>
                <w:lang w:val="en-GB"/>
              </w:rPr>
            </w:pPr>
            <w:r w:rsidRPr="000136AF">
              <w:rPr>
                <w:sz w:val="26"/>
                <w:szCs w:val="26"/>
              </w:rPr>
              <w:t xml:space="preserve">Timer </w:t>
            </w:r>
            <w:r>
              <w:rPr>
                <w:sz w:val="26"/>
                <w:szCs w:val="26"/>
              </w:rPr>
              <w:t>0</w:t>
            </w:r>
            <w:r>
              <w:rPr>
                <w:sz w:val="26"/>
                <w:szCs w:val="26"/>
                <w:lang w:val="vi-VN"/>
              </w:rPr>
              <w:t>,</w:t>
            </w:r>
            <w:r w:rsidRPr="000136AF">
              <w:rPr>
                <w:sz w:val="26"/>
                <w:szCs w:val="26"/>
              </w:rPr>
              <w:t xml:space="preserve"> </w:t>
            </w:r>
            <w:r>
              <w:rPr>
                <w:sz w:val="26"/>
                <w:szCs w:val="26"/>
              </w:rPr>
              <w:t>TCON</w:t>
            </w:r>
            <w:r>
              <w:rPr>
                <w:sz w:val="26"/>
                <w:szCs w:val="26"/>
                <w:lang w:val="vi-VN"/>
              </w:rPr>
              <w:t xml:space="preserve">, </w:t>
            </w:r>
            <w:r w:rsidRPr="00D81EF4">
              <w:rPr>
                <w:sz w:val="26"/>
                <w:szCs w:val="26"/>
              </w:rPr>
              <w:t xml:space="preserve">01H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69D59A0"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D8415C7" w14:textId="77777777" w:rsidR="00837F01" w:rsidRDefault="00837F01" w:rsidP="004E528A">
            <w:pPr>
              <w:pStyle w:val="QFGrade"/>
            </w:pPr>
            <w:r>
              <w:t>0</w:t>
            </w:r>
          </w:p>
        </w:tc>
      </w:tr>
      <w:tr w:rsidR="00837F01" w14:paraId="63D83F9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1B62DF3"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50D8C43" w14:textId="77777777" w:rsidR="00837F01" w:rsidRPr="00A77C7D" w:rsidRDefault="00837F01" w:rsidP="004E528A">
            <w:pPr>
              <w:rPr>
                <w:sz w:val="26"/>
                <w:szCs w:val="26"/>
                <w:lang w:val="en-GB"/>
              </w:rPr>
            </w:pPr>
            <w:r w:rsidRPr="000136AF">
              <w:rPr>
                <w:sz w:val="26"/>
                <w:szCs w:val="26"/>
              </w:rPr>
              <w:t xml:space="preserve">Timer </w:t>
            </w:r>
            <w:r>
              <w:rPr>
                <w:sz w:val="26"/>
                <w:szCs w:val="26"/>
              </w:rPr>
              <w:t>1</w:t>
            </w:r>
            <w:r>
              <w:rPr>
                <w:sz w:val="26"/>
                <w:szCs w:val="26"/>
                <w:lang w:val="vi-VN"/>
              </w:rPr>
              <w:t xml:space="preserve">, </w:t>
            </w:r>
            <w:r>
              <w:rPr>
                <w:sz w:val="26"/>
                <w:szCs w:val="26"/>
              </w:rPr>
              <w:t>TMOD</w:t>
            </w:r>
            <w:r>
              <w:rPr>
                <w:sz w:val="26"/>
                <w:szCs w:val="26"/>
                <w:lang w:val="vi-VN"/>
              </w:rPr>
              <w:t xml:space="preserve">, </w:t>
            </w:r>
            <w:r w:rsidRPr="00D81EF4">
              <w:rPr>
                <w:sz w:val="26"/>
                <w:szCs w:val="26"/>
              </w:rPr>
              <w:t xml:space="preserve">01H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3CA96AB"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4E02FE07" w14:textId="77777777" w:rsidR="00837F01" w:rsidRDefault="00837F01" w:rsidP="004E528A">
            <w:pPr>
              <w:pStyle w:val="QFGrade"/>
            </w:pPr>
            <w:r>
              <w:t>0</w:t>
            </w:r>
          </w:p>
        </w:tc>
      </w:tr>
      <w:tr w:rsidR="00837F01" w14:paraId="6E3A55A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A0B5C2A"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0DBA3D5" w14:textId="77777777" w:rsidR="00837F01" w:rsidRPr="00C744DB" w:rsidRDefault="00837F01" w:rsidP="004E528A">
            <w:pPr>
              <w:rPr>
                <w:sz w:val="26"/>
                <w:szCs w:val="26"/>
              </w:rPr>
            </w:pPr>
            <w:r w:rsidRPr="000136AF">
              <w:rPr>
                <w:sz w:val="26"/>
                <w:szCs w:val="26"/>
              </w:rPr>
              <w:t xml:space="preserve">Timer </w:t>
            </w:r>
            <w:r>
              <w:rPr>
                <w:sz w:val="26"/>
                <w:szCs w:val="26"/>
              </w:rPr>
              <w:t>1</w:t>
            </w:r>
            <w:r>
              <w:rPr>
                <w:sz w:val="26"/>
                <w:szCs w:val="26"/>
                <w:lang w:val="vi-VN"/>
              </w:rPr>
              <w:t xml:space="preserve">, </w:t>
            </w:r>
            <w:r>
              <w:rPr>
                <w:sz w:val="26"/>
                <w:szCs w:val="26"/>
              </w:rPr>
              <w:t>TCOND</w:t>
            </w:r>
            <w:r>
              <w:rPr>
                <w:sz w:val="26"/>
                <w:szCs w:val="26"/>
                <w:lang w:val="vi-VN"/>
              </w:rPr>
              <w:t xml:space="preserve">, </w:t>
            </w:r>
            <w:r w:rsidRPr="00D81EF4">
              <w:rPr>
                <w:sz w:val="26"/>
                <w:szCs w:val="26"/>
              </w:rPr>
              <w:t xml:space="preserve">01H </w:t>
            </w:r>
            <w:r>
              <w:rPr>
                <w:sz w:val="26"/>
                <w:szCs w:val="26"/>
                <w:lang w:val="vi-VN"/>
              </w:rPr>
              <w:t xml:space="preserve">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528DD80"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2BC6370A" w14:textId="77777777" w:rsidR="00837F01" w:rsidRDefault="00837F01" w:rsidP="004E528A">
            <w:pPr>
              <w:pStyle w:val="QFGrade"/>
            </w:pPr>
            <w:r>
              <w:t>0</w:t>
            </w:r>
          </w:p>
        </w:tc>
      </w:tr>
      <w:tr w:rsidR="00837F01" w14:paraId="6F9FD3E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EF5758F"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9ABD347"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FD52CF4"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02A3E2C" w14:textId="77777777" w:rsidR="00837F01" w:rsidRDefault="00837F01" w:rsidP="004E528A">
            <w:pPr>
              <w:pStyle w:val="Cell"/>
            </w:pPr>
          </w:p>
        </w:tc>
      </w:tr>
      <w:tr w:rsidR="00837F01" w14:paraId="380E9E5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1924945"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411D560"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7B33A0A2"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6A6621D" w14:textId="77777777" w:rsidR="00837F01" w:rsidRDefault="00837F01" w:rsidP="004E528A">
            <w:pPr>
              <w:pStyle w:val="Cell"/>
            </w:pPr>
          </w:p>
        </w:tc>
      </w:tr>
      <w:tr w:rsidR="00837F01" w14:paraId="4521315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3DE5FF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513EB62"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0839DCFB"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EDF3C83" w14:textId="77777777" w:rsidR="00837F01" w:rsidRDefault="00837F01" w:rsidP="004E528A">
            <w:pPr>
              <w:pStyle w:val="Cell"/>
            </w:pPr>
          </w:p>
        </w:tc>
      </w:tr>
      <w:tr w:rsidR="00837F01" w14:paraId="5A8CC47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56E1EC9"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C9FD280"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A5B24EE"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5A4B3A6" w14:textId="77777777" w:rsidR="00837F01" w:rsidRDefault="00837F01" w:rsidP="004E528A">
            <w:pPr>
              <w:pStyle w:val="Cell"/>
            </w:pPr>
          </w:p>
        </w:tc>
      </w:tr>
      <w:tr w:rsidR="00837F01" w14:paraId="2D3B702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558F46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0A5B71E"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06EB23F"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01B8E525" w14:textId="77777777" w:rsidR="00837F01" w:rsidRDefault="00837F01" w:rsidP="004E528A">
            <w:pPr>
              <w:pStyle w:val="Cell"/>
            </w:pPr>
          </w:p>
        </w:tc>
      </w:tr>
      <w:tr w:rsidR="00837F01" w14:paraId="6E041C9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C49FBA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D484010"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7CE6C18"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4515BD18" w14:textId="77777777" w:rsidR="00837F01" w:rsidRDefault="00837F01" w:rsidP="004E528A">
            <w:pPr>
              <w:pStyle w:val="Cell"/>
            </w:pPr>
          </w:p>
        </w:tc>
      </w:tr>
      <w:tr w:rsidR="00837F01" w14:paraId="3B30251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ECA4CD0"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1F18D9F"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AD2E03B"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6F11E9D" w14:textId="77777777" w:rsidR="00837F01" w:rsidRDefault="00837F01" w:rsidP="004E528A">
            <w:pPr>
              <w:pStyle w:val="Cell"/>
            </w:pPr>
          </w:p>
        </w:tc>
      </w:tr>
      <w:tr w:rsidR="00837F01" w14:paraId="50AC5287"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10B6B60"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6E23060F" w14:textId="77777777" w:rsidR="00837F01" w:rsidRDefault="00837F01" w:rsidP="004E528A">
            <w:pPr>
              <w:pStyle w:val="Cell"/>
            </w:pPr>
          </w:p>
        </w:tc>
      </w:tr>
    </w:tbl>
    <w:p w14:paraId="50246654" w14:textId="2086B2F9" w:rsidR="00837F01" w:rsidRDefault="00837F01" w:rsidP="00837F01">
      <w:pPr>
        <w:pStyle w:val="Heading2"/>
      </w:pPr>
      <w:r>
        <w:t>Question 1</w:t>
      </w:r>
      <w:r>
        <w:t>8</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407037D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3FCFD22" w14:textId="77777777" w:rsidR="00837F01" w:rsidRPr="003060AA" w:rsidRDefault="00837F01" w:rsidP="004E528A">
            <w:pPr>
              <w:rPr>
                <w:sz w:val="26"/>
                <w:szCs w:val="26"/>
                <w:lang w:val="en-GB"/>
              </w:rPr>
            </w:pPr>
            <w:r>
              <w:rPr>
                <w:sz w:val="26"/>
                <w:szCs w:val="26"/>
                <w:lang w:val="en-GB"/>
              </w:rPr>
              <w:t>Câu 18:</w:t>
            </w:r>
            <w:r w:rsidRPr="00FE0A98">
              <w:rPr>
                <w:sz w:val="26"/>
                <w:szCs w:val="26"/>
              </w:rPr>
              <w:t xml:space="preserve">Trong Arduino, để đọc giá trị từ một biến trở nối vào chân A0, ta dùng lệnh val = ...........(A0);. Giá trị trả về của val sẽ nằm trong khoảng từ ........... đơn vị. </w:t>
            </w:r>
          </w:p>
        </w:tc>
        <w:tc>
          <w:tcPr>
            <w:tcW w:w="669" w:type="dxa"/>
            <w:tcBorders>
              <w:top w:val="outset" w:sz="6" w:space="0" w:color="auto"/>
              <w:left w:val="outset" w:sz="6" w:space="0" w:color="auto"/>
              <w:bottom w:val="outset" w:sz="6" w:space="0" w:color="auto"/>
              <w:right w:val="outset" w:sz="6" w:space="0" w:color="auto"/>
            </w:tcBorders>
            <w:vAlign w:val="center"/>
            <w:hideMark/>
          </w:tcPr>
          <w:p w14:paraId="1B87B67A" w14:textId="77777777" w:rsidR="00837F01" w:rsidRDefault="00837F01" w:rsidP="004E528A">
            <w:pPr>
              <w:pStyle w:val="QFType"/>
            </w:pPr>
            <w:r>
              <w:t>MC</w:t>
            </w:r>
          </w:p>
        </w:tc>
      </w:tr>
      <w:tr w:rsidR="00837F01" w14:paraId="2A32BDE5"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C1B24EC"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28644834" w14:textId="77777777" w:rsidR="00837F01" w:rsidRDefault="00837F01" w:rsidP="004E528A">
            <w:pPr>
              <w:pStyle w:val="Cell"/>
            </w:pPr>
            <w:r>
              <w:t>1</w:t>
            </w:r>
          </w:p>
        </w:tc>
      </w:tr>
      <w:tr w:rsidR="00837F01" w14:paraId="4E384B2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7ABCD35"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14EC745A" w14:textId="77777777" w:rsidR="00837F01" w:rsidRDefault="00837F01" w:rsidP="004E528A">
            <w:pPr>
              <w:pStyle w:val="Cell"/>
            </w:pPr>
            <w:r>
              <w:t>Yes</w:t>
            </w:r>
          </w:p>
        </w:tc>
      </w:tr>
      <w:tr w:rsidR="00837F01" w14:paraId="4387A82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0A8FD2C"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4E057C8A" w14:textId="77777777" w:rsidR="00837F01" w:rsidRDefault="00837F01" w:rsidP="004E528A">
            <w:pPr>
              <w:pStyle w:val="Cell"/>
            </w:pPr>
            <w:r>
              <w:t>D</w:t>
            </w:r>
          </w:p>
        </w:tc>
      </w:tr>
      <w:tr w:rsidR="00837F01" w14:paraId="2CD8EE0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649C657"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174AD4F8" w14:textId="77777777" w:rsidR="00837F01" w:rsidRDefault="00837F01" w:rsidP="004E528A">
            <w:pPr>
              <w:pStyle w:val="Cell"/>
            </w:pPr>
            <w:r>
              <w:t>0</w:t>
            </w:r>
          </w:p>
        </w:tc>
      </w:tr>
      <w:tr w:rsidR="00837F01" w14:paraId="0D75B51D"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192F9A3F"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523D1C5B" w14:textId="77777777" w:rsidR="00837F01" w:rsidRDefault="00837F01" w:rsidP="004E528A">
            <w:pPr>
              <w:pStyle w:val="QFID"/>
            </w:pPr>
          </w:p>
        </w:tc>
      </w:tr>
      <w:tr w:rsidR="00837F01" w14:paraId="06C5B38F"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77B1DC25"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7D5763A2"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C964925"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4C80DDB1" w14:textId="77777777" w:rsidR="00837F01" w:rsidRDefault="00837F01" w:rsidP="004E528A">
            <w:pPr>
              <w:pStyle w:val="TableHead"/>
            </w:pPr>
            <w:r>
              <w:t>Grade</w:t>
            </w:r>
          </w:p>
        </w:tc>
      </w:tr>
      <w:tr w:rsidR="00837F01" w14:paraId="348E4F5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98629C5"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5AFD6CF1" w14:textId="77777777" w:rsidR="00837F01" w:rsidRPr="00E16EA2" w:rsidRDefault="00837F01" w:rsidP="004E528A">
            <w:pPr>
              <w:rPr>
                <w:sz w:val="26"/>
                <w:szCs w:val="26"/>
                <w:lang w:val="en-GB"/>
              </w:rPr>
            </w:pPr>
            <w:r w:rsidRPr="00FE0A98">
              <w:rPr>
                <w:sz w:val="26"/>
                <w:szCs w:val="26"/>
              </w:rPr>
              <w:t xml:space="preserve">digitalRead -  0 đến 255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749357D"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E95D161" w14:textId="77777777" w:rsidR="00837F01" w:rsidRDefault="00837F01" w:rsidP="004E528A">
            <w:pPr>
              <w:pStyle w:val="QFGrade"/>
            </w:pPr>
            <w:r>
              <w:t>0</w:t>
            </w:r>
          </w:p>
        </w:tc>
      </w:tr>
      <w:tr w:rsidR="00837F01" w14:paraId="3589EA3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286223B"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EDC0DAB" w14:textId="77777777" w:rsidR="00837F01" w:rsidRPr="00A77C7D" w:rsidRDefault="00837F01" w:rsidP="004E528A">
            <w:pPr>
              <w:rPr>
                <w:sz w:val="26"/>
                <w:szCs w:val="26"/>
                <w:lang w:val="en-GB"/>
              </w:rPr>
            </w:pPr>
            <w:r w:rsidRPr="00FE0A98">
              <w:rPr>
                <w:sz w:val="26"/>
                <w:szCs w:val="26"/>
              </w:rPr>
              <w:t xml:space="preserve">analogWrite -  0 đến 1023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B0549F6"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4F3517C" w14:textId="77777777" w:rsidR="00837F01" w:rsidRDefault="00837F01" w:rsidP="004E528A">
            <w:pPr>
              <w:pStyle w:val="QFGrade"/>
            </w:pPr>
            <w:r>
              <w:t>100</w:t>
            </w:r>
          </w:p>
        </w:tc>
      </w:tr>
      <w:tr w:rsidR="00837F01" w14:paraId="544ED406"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6EA6C97"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6A5489F6" w14:textId="77777777" w:rsidR="00837F01" w:rsidRPr="00A77C7D" w:rsidRDefault="00837F01" w:rsidP="004E528A">
            <w:pPr>
              <w:rPr>
                <w:sz w:val="26"/>
                <w:szCs w:val="26"/>
                <w:lang w:val="en-GB"/>
              </w:rPr>
            </w:pPr>
            <w:r w:rsidRPr="00FE0A98">
              <w:rPr>
                <w:sz w:val="26"/>
                <w:szCs w:val="26"/>
              </w:rPr>
              <w:t xml:space="preserve">analogRead -  0 đến 1023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83D898B"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BD277E7" w14:textId="77777777" w:rsidR="00837F01" w:rsidRDefault="00837F01" w:rsidP="004E528A">
            <w:pPr>
              <w:pStyle w:val="QFGrade"/>
            </w:pPr>
            <w:r>
              <w:t>0</w:t>
            </w:r>
          </w:p>
        </w:tc>
      </w:tr>
      <w:tr w:rsidR="00837F01" w14:paraId="6BE3A03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F28D4CD"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0C78A886" w14:textId="77777777" w:rsidR="00837F01" w:rsidRPr="00C744DB" w:rsidRDefault="00837F01" w:rsidP="004E528A">
            <w:pPr>
              <w:rPr>
                <w:sz w:val="26"/>
                <w:szCs w:val="26"/>
              </w:rPr>
            </w:pPr>
            <w:r w:rsidRPr="00FE0A98">
              <w:rPr>
                <w:sz w:val="26"/>
                <w:szCs w:val="26"/>
              </w:rPr>
              <w:t>analogRead -  0 đến 5</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BE5CD76"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A07E4DD" w14:textId="77777777" w:rsidR="00837F01" w:rsidRDefault="00837F01" w:rsidP="004E528A">
            <w:pPr>
              <w:pStyle w:val="QFGrade"/>
            </w:pPr>
            <w:r>
              <w:t>0</w:t>
            </w:r>
          </w:p>
        </w:tc>
      </w:tr>
      <w:tr w:rsidR="00837F01" w14:paraId="2CD2477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6864516"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8150E12"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AC9A168"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441D697" w14:textId="77777777" w:rsidR="00837F01" w:rsidRDefault="00837F01" w:rsidP="004E528A">
            <w:pPr>
              <w:pStyle w:val="Cell"/>
            </w:pPr>
          </w:p>
        </w:tc>
      </w:tr>
      <w:tr w:rsidR="00837F01" w14:paraId="2F4AA65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A0C1CD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DBBF717"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0F031F06"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5C9F1B7" w14:textId="77777777" w:rsidR="00837F01" w:rsidRDefault="00837F01" w:rsidP="004E528A">
            <w:pPr>
              <w:pStyle w:val="Cell"/>
            </w:pPr>
          </w:p>
        </w:tc>
      </w:tr>
      <w:tr w:rsidR="00837F01" w14:paraId="5CE1000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DDD100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4BDD3DD"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0175728C"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1B80D40" w14:textId="77777777" w:rsidR="00837F01" w:rsidRDefault="00837F01" w:rsidP="004E528A">
            <w:pPr>
              <w:pStyle w:val="Cell"/>
            </w:pPr>
          </w:p>
        </w:tc>
      </w:tr>
      <w:tr w:rsidR="00837F01" w14:paraId="3A597D0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ECBFA15"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245C375"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9683273"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D644289" w14:textId="77777777" w:rsidR="00837F01" w:rsidRDefault="00837F01" w:rsidP="004E528A">
            <w:pPr>
              <w:pStyle w:val="Cell"/>
            </w:pPr>
          </w:p>
        </w:tc>
      </w:tr>
      <w:tr w:rsidR="00837F01" w14:paraId="0A2DBC1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61E47B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2B30177"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84C09F9"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282763D5" w14:textId="77777777" w:rsidR="00837F01" w:rsidRDefault="00837F01" w:rsidP="004E528A">
            <w:pPr>
              <w:pStyle w:val="Cell"/>
            </w:pPr>
          </w:p>
        </w:tc>
      </w:tr>
      <w:tr w:rsidR="00837F01" w14:paraId="752FCF1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794C247"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0EDD910"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FAD0849"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2C23D1AE" w14:textId="77777777" w:rsidR="00837F01" w:rsidRDefault="00837F01" w:rsidP="004E528A">
            <w:pPr>
              <w:pStyle w:val="Cell"/>
            </w:pPr>
          </w:p>
        </w:tc>
      </w:tr>
      <w:tr w:rsidR="00837F01" w14:paraId="364E36C6"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6294947"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8ECF60B"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5A7E83F"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585BA70" w14:textId="77777777" w:rsidR="00837F01" w:rsidRDefault="00837F01" w:rsidP="004E528A">
            <w:pPr>
              <w:pStyle w:val="Cell"/>
            </w:pPr>
          </w:p>
        </w:tc>
      </w:tr>
      <w:tr w:rsidR="00837F01" w14:paraId="00F42066"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1982CD5"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75FCDE96" w14:textId="77777777" w:rsidR="00837F01" w:rsidRDefault="00837F01" w:rsidP="004E528A">
            <w:pPr>
              <w:pStyle w:val="Cell"/>
            </w:pPr>
          </w:p>
        </w:tc>
      </w:tr>
    </w:tbl>
    <w:p w14:paraId="3CC8F21C" w14:textId="77777777" w:rsidR="00837F01" w:rsidRPr="00837F01" w:rsidRDefault="00837F01" w:rsidP="00837F01">
      <w:pPr>
        <w:pStyle w:val="BodyText"/>
      </w:pPr>
    </w:p>
    <w:p w14:paraId="09E6A433" w14:textId="61B3FCA0" w:rsidR="00837F01" w:rsidRDefault="00837F01" w:rsidP="00837F01">
      <w:pPr>
        <w:pStyle w:val="Heading2"/>
      </w:pPr>
      <w:r>
        <w:t>Question 1</w:t>
      </w:r>
      <w:r>
        <w:t>9</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4FCE57A4"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964D365" w14:textId="77777777" w:rsidR="00837F01" w:rsidRPr="00514BEF" w:rsidRDefault="00837F01" w:rsidP="004E528A">
            <w:pPr>
              <w:rPr>
                <w:sz w:val="26"/>
                <w:szCs w:val="26"/>
                <w:lang w:val="en-GB"/>
              </w:rPr>
            </w:pPr>
            <w:bookmarkStart w:id="2" w:name="_Hlk225772444"/>
            <w:r>
              <w:rPr>
                <w:sz w:val="26"/>
                <w:szCs w:val="26"/>
                <w:lang w:val="en-GB"/>
              </w:rPr>
              <w:t>Câu 19:</w:t>
            </w:r>
            <w:r w:rsidRPr="00FE0A98">
              <w:rPr>
                <w:sz w:val="26"/>
                <w:szCs w:val="26"/>
              </w:rPr>
              <w:t xml:space="preserve">Trong Arduino, để đọc giá trị từ một biến trở nối vào chân A0, ta dùng lệnh val = ...........(A0);. Giá trị trả về của val sẽ nằm trong khoảng từ ........... đơn vị. </w:t>
            </w:r>
          </w:p>
        </w:tc>
        <w:tc>
          <w:tcPr>
            <w:tcW w:w="669" w:type="dxa"/>
            <w:tcBorders>
              <w:top w:val="outset" w:sz="6" w:space="0" w:color="auto"/>
              <w:left w:val="outset" w:sz="6" w:space="0" w:color="auto"/>
              <w:bottom w:val="outset" w:sz="6" w:space="0" w:color="auto"/>
              <w:right w:val="outset" w:sz="6" w:space="0" w:color="auto"/>
            </w:tcBorders>
            <w:vAlign w:val="center"/>
            <w:hideMark/>
          </w:tcPr>
          <w:p w14:paraId="2C0ED356" w14:textId="77777777" w:rsidR="00837F01" w:rsidRDefault="00837F01" w:rsidP="004E528A">
            <w:pPr>
              <w:pStyle w:val="QFType"/>
            </w:pPr>
            <w:r>
              <w:t>MC</w:t>
            </w:r>
          </w:p>
        </w:tc>
      </w:tr>
      <w:tr w:rsidR="00837F01" w14:paraId="79389659"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A0520C5"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71C6F882" w14:textId="77777777" w:rsidR="00837F01" w:rsidRDefault="00837F01" w:rsidP="004E528A">
            <w:pPr>
              <w:pStyle w:val="Cell"/>
            </w:pPr>
            <w:r>
              <w:t>1</w:t>
            </w:r>
          </w:p>
        </w:tc>
      </w:tr>
      <w:tr w:rsidR="00837F01" w14:paraId="704FF84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AECCFBE"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39EA65CB" w14:textId="77777777" w:rsidR="00837F01" w:rsidRDefault="00837F01" w:rsidP="004E528A">
            <w:pPr>
              <w:pStyle w:val="Cell"/>
            </w:pPr>
            <w:r>
              <w:t>Yes</w:t>
            </w:r>
          </w:p>
        </w:tc>
      </w:tr>
      <w:tr w:rsidR="00837F01" w14:paraId="11E2511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6F5C730"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5DE76A35" w14:textId="77777777" w:rsidR="00837F01" w:rsidRDefault="00837F01" w:rsidP="004E528A">
            <w:pPr>
              <w:pStyle w:val="Cell"/>
            </w:pPr>
            <w:r>
              <w:t>D</w:t>
            </w:r>
          </w:p>
        </w:tc>
      </w:tr>
      <w:tr w:rsidR="00837F01" w14:paraId="556817D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24CBC8A"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44E9B8EC" w14:textId="77777777" w:rsidR="00837F01" w:rsidRDefault="00837F01" w:rsidP="004E528A">
            <w:pPr>
              <w:pStyle w:val="Cell"/>
            </w:pPr>
            <w:r>
              <w:t>0</w:t>
            </w:r>
          </w:p>
        </w:tc>
      </w:tr>
      <w:tr w:rsidR="00837F01" w14:paraId="7253D7C6"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15667DDA"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17F6CE44" w14:textId="77777777" w:rsidR="00837F01" w:rsidRDefault="00837F01" w:rsidP="004E528A">
            <w:pPr>
              <w:pStyle w:val="QFID"/>
            </w:pPr>
          </w:p>
        </w:tc>
      </w:tr>
      <w:tr w:rsidR="00837F01" w14:paraId="23F2A5D7"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1589B54D"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5EFD13E0"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DF06E77"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7BCA88E5" w14:textId="77777777" w:rsidR="00837F01" w:rsidRDefault="00837F01" w:rsidP="004E528A">
            <w:pPr>
              <w:pStyle w:val="TableHead"/>
            </w:pPr>
            <w:r>
              <w:t>Grade</w:t>
            </w:r>
          </w:p>
        </w:tc>
      </w:tr>
      <w:tr w:rsidR="00837F01" w14:paraId="49DD3BA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ED0EB45"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1FDE7875" w14:textId="77777777" w:rsidR="00837F01" w:rsidRPr="00E16EA2" w:rsidRDefault="00837F01" w:rsidP="004E528A">
            <w:pPr>
              <w:rPr>
                <w:sz w:val="26"/>
                <w:szCs w:val="26"/>
                <w:lang w:val="en-GB"/>
              </w:rPr>
            </w:pPr>
            <w:r w:rsidRPr="00FE0A98">
              <w:rPr>
                <w:sz w:val="26"/>
                <w:szCs w:val="26"/>
              </w:rPr>
              <w:t xml:space="preserve">digitalRead -  0 đến 255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4BFD16F"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DD25A41" w14:textId="77777777" w:rsidR="00837F01" w:rsidRDefault="00837F01" w:rsidP="004E528A">
            <w:pPr>
              <w:pStyle w:val="QFGrade"/>
            </w:pPr>
            <w:r>
              <w:t>0</w:t>
            </w:r>
          </w:p>
        </w:tc>
      </w:tr>
      <w:tr w:rsidR="00837F01" w14:paraId="1882259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746D09C"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02BDC113" w14:textId="77777777" w:rsidR="00837F01" w:rsidRPr="00A77C7D" w:rsidRDefault="00837F01" w:rsidP="004E528A">
            <w:pPr>
              <w:rPr>
                <w:sz w:val="26"/>
                <w:szCs w:val="26"/>
                <w:lang w:val="en-GB"/>
              </w:rPr>
            </w:pPr>
            <w:r w:rsidRPr="00FE0A98">
              <w:rPr>
                <w:sz w:val="26"/>
                <w:szCs w:val="26"/>
              </w:rPr>
              <w:t xml:space="preserve">analogWrite -  0 đến 1023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4A4A58F"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B702681" w14:textId="77777777" w:rsidR="00837F01" w:rsidRDefault="00837F01" w:rsidP="004E528A">
            <w:pPr>
              <w:pStyle w:val="QFGrade"/>
            </w:pPr>
            <w:r>
              <w:t>0</w:t>
            </w:r>
          </w:p>
        </w:tc>
      </w:tr>
      <w:tr w:rsidR="00837F01" w14:paraId="6A5AA1E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3E9D086"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4BF19260" w14:textId="77777777" w:rsidR="00837F01" w:rsidRPr="00A77C7D" w:rsidRDefault="00837F01" w:rsidP="004E528A">
            <w:pPr>
              <w:rPr>
                <w:sz w:val="26"/>
                <w:szCs w:val="26"/>
                <w:lang w:val="en-GB"/>
              </w:rPr>
            </w:pPr>
            <w:r w:rsidRPr="00FE0A98">
              <w:rPr>
                <w:sz w:val="26"/>
                <w:szCs w:val="26"/>
              </w:rPr>
              <w:t xml:space="preserve">analogRead -  0 đến 1023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D8943B8"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5F7B153" w14:textId="77777777" w:rsidR="00837F01" w:rsidRDefault="00837F01" w:rsidP="004E528A">
            <w:pPr>
              <w:pStyle w:val="QFGrade"/>
            </w:pPr>
            <w:r>
              <w:t>100</w:t>
            </w:r>
          </w:p>
        </w:tc>
      </w:tr>
      <w:tr w:rsidR="00837F01" w14:paraId="43126E9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2030D11"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3A190457" w14:textId="77777777" w:rsidR="00837F01" w:rsidRPr="00C744DB" w:rsidRDefault="00837F01" w:rsidP="004E528A">
            <w:pPr>
              <w:rPr>
                <w:sz w:val="26"/>
                <w:szCs w:val="26"/>
              </w:rPr>
            </w:pPr>
            <w:r w:rsidRPr="00FE0A98">
              <w:rPr>
                <w:sz w:val="26"/>
                <w:szCs w:val="26"/>
              </w:rPr>
              <w:t>analogRead -  0 đến 5</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CC85C2A"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D8499F0" w14:textId="77777777" w:rsidR="00837F01" w:rsidRDefault="00837F01" w:rsidP="004E528A">
            <w:pPr>
              <w:pStyle w:val="QFGrade"/>
            </w:pPr>
            <w:r>
              <w:t>0</w:t>
            </w:r>
          </w:p>
        </w:tc>
      </w:tr>
      <w:tr w:rsidR="00837F01" w14:paraId="55A3188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5289D79"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22DFAE7"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8FF68DA"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96653A1" w14:textId="77777777" w:rsidR="00837F01" w:rsidRDefault="00837F01" w:rsidP="004E528A">
            <w:pPr>
              <w:pStyle w:val="Cell"/>
            </w:pPr>
          </w:p>
        </w:tc>
      </w:tr>
      <w:tr w:rsidR="00837F01" w14:paraId="5636EBB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CF2145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E02569F"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5AC1DA84"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9E8E21A" w14:textId="77777777" w:rsidR="00837F01" w:rsidRDefault="00837F01" w:rsidP="004E528A">
            <w:pPr>
              <w:pStyle w:val="Cell"/>
            </w:pPr>
          </w:p>
        </w:tc>
      </w:tr>
      <w:tr w:rsidR="00837F01" w14:paraId="4097049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3FDB76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770CD4C"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0D8093E9"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8B70712" w14:textId="77777777" w:rsidR="00837F01" w:rsidRDefault="00837F01" w:rsidP="004E528A">
            <w:pPr>
              <w:pStyle w:val="Cell"/>
            </w:pPr>
          </w:p>
        </w:tc>
      </w:tr>
      <w:tr w:rsidR="00837F01" w14:paraId="039F101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C97365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00DB27A"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884D5C0"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B090203" w14:textId="77777777" w:rsidR="00837F01" w:rsidRDefault="00837F01" w:rsidP="004E528A">
            <w:pPr>
              <w:pStyle w:val="Cell"/>
            </w:pPr>
          </w:p>
        </w:tc>
      </w:tr>
      <w:tr w:rsidR="00837F01" w14:paraId="2531C9A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8385A5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4EF2A66"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63A86FD"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5E595C2B" w14:textId="77777777" w:rsidR="00837F01" w:rsidRDefault="00837F01" w:rsidP="004E528A">
            <w:pPr>
              <w:pStyle w:val="Cell"/>
            </w:pPr>
          </w:p>
        </w:tc>
      </w:tr>
      <w:tr w:rsidR="00837F01" w14:paraId="33D56FC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2127C1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A3039F5"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72C222E"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032815B5" w14:textId="77777777" w:rsidR="00837F01" w:rsidRDefault="00837F01" w:rsidP="004E528A">
            <w:pPr>
              <w:pStyle w:val="Cell"/>
            </w:pPr>
          </w:p>
        </w:tc>
      </w:tr>
      <w:tr w:rsidR="00837F01" w14:paraId="5B60A678"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E2F34B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4070DA8"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DA39515"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79B4988" w14:textId="77777777" w:rsidR="00837F01" w:rsidRDefault="00837F01" w:rsidP="004E528A">
            <w:pPr>
              <w:pStyle w:val="Cell"/>
            </w:pPr>
          </w:p>
        </w:tc>
      </w:tr>
      <w:tr w:rsidR="00837F01" w14:paraId="2EA36F15"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5DF2F0C"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7E1CB6F2" w14:textId="77777777" w:rsidR="00837F01" w:rsidRDefault="00837F01" w:rsidP="004E528A">
            <w:pPr>
              <w:pStyle w:val="Cell"/>
            </w:pPr>
          </w:p>
        </w:tc>
      </w:tr>
    </w:tbl>
    <w:bookmarkEnd w:id="2"/>
    <w:p w14:paraId="1FB1C14A" w14:textId="7E1DBA94" w:rsidR="00837F01" w:rsidRDefault="00837F01" w:rsidP="00837F01">
      <w:pPr>
        <w:pStyle w:val="Heading2"/>
      </w:pPr>
      <w:r>
        <w:t xml:space="preserve">Question </w:t>
      </w:r>
      <w:r>
        <w:t>20</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638"/>
        <w:gridCol w:w="3192"/>
        <w:gridCol w:w="3830"/>
        <w:gridCol w:w="669"/>
      </w:tblGrid>
      <w:tr w:rsidR="00837F01" w14:paraId="73F571A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8ABAFE9" w14:textId="77777777" w:rsidR="00837F01" w:rsidRPr="003060AA" w:rsidRDefault="00837F01" w:rsidP="004E528A">
            <w:pPr>
              <w:rPr>
                <w:sz w:val="26"/>
                <w:szCs w:val="26"/>
                <w:lang w:val="en-GB"/>
              </w:rPr>
            </w:pPr>
            <w:r>
              <w:rPr>
                <w:sz w:val="26"/>
                <w:szCs w:val="26"/>
                <w:lang w:val="en-GB"/>
              </w:rPr>
              <w:t xml:space="preserve">Câu 20: </w:t>
            </w:r>
            <w:r w:rsidRPr="004A2FF1">
              <w:rPr>
                <w:sz w:val="26"/>
                <w:szCs w:val="26"/>
              </w:rPr>
              <w:t xml:space="preserve">Để điều khiển tốc độ động cơ DC bằng phương pháp băm xung (PWM) trên Arduino, ta sử dụng hàm ............ Giá trị truyền vào hàm này để động cơ chạy với 50% công suất tối đa là ............ </w:t>
            </w:r>
          </w:p>
        </w:tc>
        <w:tc>
          <w:tcPr>
            <w:tcW w:w="669" w:type="dxa"/>
            <w:tcBorders>
              <w:top w:val="outset" w:sz="6" w:space="0" w:color="auto"/>
              <w:left w:val="outset" w:sz="6" w:space="0" w:color="auto"/>
              <w:bottom w:val="outset" w:sz="6" w:space="0" w:color="auto"/>
              <w:right w:val="outset" w:sz="6" w:space="0" w:color="auto"/>
            </w:tcBorders>
            <w:vAlign w:val="center"/>
            <w:hideMark/>
          </w:tcPr>
          <w:p w14:paraId="7D8860C5" w14:textId="77777777" w:rsidR="00837F01" w:rsidRDefault="00837F01" w:rsidP="004E528A">
            <w:pPr>
              <w:pStyle w:val="QFType"/>
            </w:pPr>
            <w:r>
              <w:t>MC</w:t>
            </w:r>
          </w:p>
        </w:tc>
      </w:tr>
      <w:tr w:rsidR="00837F01" w14:paraId="57CEA457"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A1713D4"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526069FB" w14:textId="77777777" w:rsidR="00837F01" w:rsidRDefault="00837F01" w:rsidP="004E528A">
            <w:pPr>
              <w:pStyle w:val="Cell"/>
            </w:pPr>
            <w:r>
              <w:t>1</w:t>
            </w:r>
          </w:p>
        </w:tc>
      </w:tr>
      <w:tr w:rsidR="00837F01" w14:paraId="4623BE39"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D83757F"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273F6573" w14:textId="77777777" w:rsidR="00837F01" w:rsidRDefault="00837F01" w:rsidP="004E528A">
            <w:pPr>
              <w:pStyle w:val="Cell"/>
            </w:pPr>
            <w:r>
              <w:t>Yes</w:t>
            </w:r>
          </w:p>
        </w:tc>
      </w:tr>
      <w:tr w:rsidR="00837F01" w14:paraId="52E275FA"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4457B8E"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58A1D12C" w14:textId="77777777" w:rsidR="00837F01" w:rsidRDefault="00837F01" w:rsidP="004E528A">
            <w:pPr>
              <w:pStyle w:val="Cell"/>
            </w:pPr>
            <w:r>
              <w:t>D</w:t>
            </w:r>
          </w:p>
        </w:tc>
      </w:tr>
      <w:tr w:rsidR="00837F01" w14:paraId="55B3BC60"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4D4CE5D"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02FD97C3" w14:textId="77777777" w:rsidR="00837F01" w:rsidRDefault="00837F01" w:rsidP="004E528A">
            <w:pPr>
              <w:pStyle w:val="Cell"/>
            </w:pPr>
            <w:r>
              <w:t>0</w:t>
            </w:r>
          </w:p>
        </w:tc>
      </w:tr>
      <w:tr w:rsidR="00837F01" w14:paraId="2C172307"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6B4E92FB"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40698B70" w14:textId="77777777" w:rsidR="00837F01" w:rsidRDefault="00837F01" w:rsidP="004E528A">
            <w:pPr>
              <w:pStyle w:val="QFID"/>
            </w:pPr>
          </w:p>
        </w:tc>
      </w:tr>
      <w:tr w:rsidR="00837F01" w14:paraId="64245D30"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0EA78722"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4BF7D0AF"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D0D9F4A"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0EA4D24C" w14:textId="77777777" w:rsidR="00837F01" w:rsidRDefault="00837F01" w:rsidP="004E528A">
            <w:pPr>
              <w:pStyle w:val="TableHead"/>
            </w:pPr>
            <w:r>
              <w:t>Grade</w:t>
            </w:r>
          </w:p>
        </w:tc>
      </w:tr>
      <w:tr w:rsidR="00837F01" w14:paraId="2884673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217E163"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492E82D5" w14:textId="77777777" w:rsidR="00837F01" w:rsidRPr="00E16EA2" w:rsidRDefault="00837F01" w:rsidP="004E528A">
            <w:pPr>
              <w:rPr>
                <w:sz w:val="26"/>
                <w:szCs w:val="26"/>
                <w:lang w:val="en-GB"/>
              </w:rPr>
            </w:pPr>
            <w:r w:rsidRPr="004A2FF1">
              <w:rPr>
                <w:sz w:val="26"/>
                <w:szCs w:val="26"/>
              </w:rPr>
              <w:t xml:space="preserve">digitalWrite -  127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85E067D"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A2BAC78" w14:textId="77777777" w:rsidR="00837F01" w:rsidRDefault="00837F01" w:rsidP="004E528A">
            <w:pPr>
              <w:pStyle w:val="QFGrade"/>
            </w:pPr>
            <w:r>
              <w:t>0</w:t>
            </w:r>
          </w:p>
        </w:tc>
      </w:tr>
      <w:tr w:rsidR="00837F01" w14:paraId="6058EA8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A795B5C"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CB2CE36" w14:textId="77777777" w:rsidR="00837F01" w:rsidRPr="00A77C7D" w:rsidRDefault="00837F01" w:rsidP="004E528A">
            <w:pPr>
              <w:rPr>
                <w:sz w:val="26"/>
                <w:szCs w:val="26"/>
                <w:lang w:val="en-GB"/>
              </w:rPr>
            </w:pPr>
            <w:r w:rsidRPr="004A2FF1">
              <w:rPr>
                <w:sz w:val="26"/>
                <w:szCs w:val="26"/>
              </w:rPr>
              <w:t xml:space="preserve">analogRead -  512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29DB5C7"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475343B2" w14:textId="77777777" w:rsidR="00837F01" w:rsidRDefault="00837F01" w:rsidP="004E528A">
            <w:pPr>
              <w:pStyle w:val="QFGrade"/>
            </w:pPr>
            <w:r>
              <w:t>0</w:t>
            </w:r>
          </w:p>
        </w:tc>
      </w:tr>
      <w:tr w:rsidR="00837F01" w14:paraId="567B3B2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E2A9908"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533DAD22" w14:textId="77777777" w:rsidR="00837F01" w:rsidRPr="00A77C7D" w:rsidRDefault="00837F01" w:rsidP="004E528A">
            <w:pPr>
              <w:rPr>
                <w:sz w:val="26"/>
                <w:szCs w:val="26"/>
                <w:lang w:val="en-GB"/>
              </w:rPr>
            </w:pPr>
            <w:r w:rsidRPr="004A2FF1">
              <w:rPr>
                <w:sz w:val="26"/>
                <w:szCs w:val="26"/>
              </w:rPr>
              <w:t xml:space="preserve">analogWrite -  127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027DA68"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13F26E39" w14:textId="77777777" w:rsidR="00837F01" w:rsidRDefault="00837F01" w:rsidP="004E528A">
            <w:pPr>
              <w:pStyle w:val="QFGrade"/>
            </w:pPr>
            <w:r>
              <w:t>100</w:t>
            </w:r>
          </w:p>
        </w:tc>
      </w:tr>
      <w:tr w:rsidR="00837F01" w14:paraId="73A27BD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0992316"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DE3DFD5" w14:textId="77777777" w:rsidR="00837F01" w:rsidRPr="00C744DB" w:rsidRDefault="00837F01" w:rsidP="004E528A">
            <w:pPr>
              <w:rPr>
                <w:sz w:val="26"/>
                <w:szCs w:val="26"/>
              </w:rPr>
            </w:pPr>
            <w:r w:rsidRPr="004A2FF1">
              <w:rPr>
                <w:sz w:val="26"/>
                <w:szCs w:val="26"/>
              </w:rPr>
              <w:t>analogWrite -  255</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A0EA3E1"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2EB1BCBD" w14:textId="77777777" w:rsidR="00837F01" w:rsidRDefault="00837F01" w:rsidP="004E528A">
            <w:pPr>
              <w:pStyle w:val="QFGrade"/>
            </w:pPr>
            <w:r>
              <w:t>0</w:t>
            </w:r>
          </w:p>
        </w:tc>
      </w:tr>
      <w:tr w:rsidR="00837F01" w14:paraId="5F89969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B76F25A"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D3C4687"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C6A8F18"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F0074B1" w14:textId="77777777" w:rsidR="00837F01" w:rsidRDefault="00837F01" w:rsidP="004E528A">
            <w:pPr>
              <w:pStyle w:val="Cell"/>
            </w:pPr>
          </w:p>
        </w:tc>
      </w:tr>
      <w:tr w:rsidR="00837F01" w14:paraId="5372055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C624AF0"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1E1A23F"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681A022F"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8D2A0DC" w14:textId="77777777" w:rsidR="00837F01" w:rsidRDefault="00837F01" w:rsidP="004E528A">
            <w:pPr>
              <w:pStyle w:val="Cell"/>
            </w:pPr>
          </w:p>
        </w:tc>
      </w:tr>
      <w:tr w:rsidR="00837F01" w14:paraId="7130311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842D5C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70F4B72"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40CE1155"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C7BB735" w14:textId="77777777" w:rsidR="00837F01" w:rsidRDefault="00837F01" w:rsidP="004E528A">
            <w:pPr>
              <w:pStyle w:val="Cell"/>
            </w:pPr>
          </w:p>
        </w:tc>
      </w:tr>
      <w:tr w:rsidR="00837F01" w14:paraId="2D9BAB9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0D8FC9A"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F5F7C7A"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D37610A"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09274E8" w14:textId="77777777" w:rsidR="00837F01" w:rsidRDefault="00837F01" w:rsidP="004E528A">
            <w:pPr>
              <w:pStyle w:val="Cell"/>
            </w:pPr>
          </w:p>
        </w:tc>
      </w:tr>
      <w:tr w:rsidR="00837F01" w14:paraId="28F5A4D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811B7D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AC7591F"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CB2F12B"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77DB0903" w14:textId="77777777" w:rsidR="00837F01" w:rsidRDefault="00837F01" w:rsidP="004E528A">
            <w:pPr>
              <w:pStyle w:val="Cell"/>
            </w:pPr>
          </w:p>
        </w:tc>
      </w:tr>
      <w:tr w:rsidR="00837F01" w14:paraId="657A5DE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2C0889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F45F30F"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98A6264"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6CED44EE" w14:textId="77777777" w:rsidR="00837F01" w:rsidRDefault="00837F01" w:rsidP="004E528A">
            <w:pPr>
              <w:pStyle w:val="Cell"/>
            </w:pPr>
          </w:p>
        </w:tc>
      </w:tr>
      <w:tr w:rsidR="00837F01" w14:paraId="615B8A9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271B2C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EE51F50"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6EF2CC9"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095E414" w14:textId="77777777" w:rsidR="00837F01" w:rsidRDefault="00837F01" w:rsidP="004E528A">
            <w:pPr>
              <w:pStyle w:val="Cell"/>
            </w:pPr>
          </w:p>
        </w:tc>
      </w:tr>
      <w:tr w:rsidR="00837F01" w14:paraId="5D0947A7"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FDF921A"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0EF4B67B" w14:textId="77777777" w:rsidR="00837F01" w:rsidRDefault="00837F01" w:rsidP="004E528A">
            <w:pPr>
              <w:pStyle w:val="Cell"/>
            </w:pPr>
          </w:p>
        </w:tc>
      </w:tr>
    </w:tbl>
    <w:p w14:paraId="058599C5" w14:textId="77777777" w:rsidR="00837F01" w:rsidRDefault="00837F01" w:rsidP="00837F01">
      <w:pPr>
        <w:pStyle w:val="Heading2"/>
      </w:pPr>
      <w:r>
        <w:t>Question 21</w:t>
      </w:r>
    </w:p>
    <w:p w14:paraId="7168DB3A"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71"/>
        <w:gridCol w:w="3201"/>
        <w:gridCol w:w="3716"/>
        <w:gridCol w:w="541"/>
      </w:tblGrid>
      <w:tr w:rsidR="00837F01" w14:paraId="1BCBD76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EAF36E8" w14:textId="77777777" w:rsidR="00837F01" w:rsidRDefault="00837F01" w:rsidP="004E528A">
            <w:pPr>
              <w:rPr>
                <w:sz w:val="26"/>
                <w:szCs w:val="26"/>
                <w:lang w:val="vi-VN"/>
              </w:rPr>
            </w:pPr>
            <w:r w:rsidRPr="00FF237C">
              <w:rPr>
                <w:b/>
                <w:bCs/>
                <w:sz w:val="26"/>
                <w:szCs w:val="26"/>
              </w:rPr>
              <w:t xml:space="preserve">Câu </w:t>
            </w:r>
            <w:r>
              <w:rPr>
                <w:b/>
                <w:bCs/>
                <w:sz w:val="26"/>
                <w:szCs w:val="26"/>
              </w:rPr>
              <w:t>2</w:t>
            </w:r>
            <w:r w:rsidRPr="00FF237C">
              <w:rPr>
                <w:b/>
                <w:bCs/>
                <w:sz w:val="26"/>
                <w:szCs w:val="26"/>
              </w:rPr>
              <w:t xml:space="preserve">1: </w:t>
            </w:r>
            <w:r w:rsidRPr="00FF237C">
              <w:rPr>
                <w:sz w:val="26"/>
                <w:szCs w:val="26"/>
              </w:rPr>
              <w:t>Nối các dòng vi điều khiển với đặc điểm cấu trúc phần cứng tương ứng:</w:t>
            </w:r>
          </w:p>
          <w:p w14:paraId="02DA3F6C" w14:textId="77777777" w:rsidR="00837F01" w:rsidRPr="003060AA" w:rsidRDefault="00837F01" w:rsidP="004E528A">
            <w:pPr>
              <w:rPr>
                <w:sz w:val="26"/>
                <w:szCs w:val="26"/>
                <w:lang w:val="en-GB"/>
              </w:rPr>
            </w:pPr>
            <w:r w:rsidRPr="00DF60D1">
              <w:rPr>
                <w:noProof/>
                <w:sz w:val="26"/>
                <w:szCs w:val="26"/>
                <w:lang w:val="en-GB"/>
              </w:rPr>
              <w:drawing>
                <wp:inline distT="0" distB="0" distL="0" distR="0" wp14:anchorId="785489C3" wp14:editId="031A6C03">
                  <wp:extent cx="5421086" cy="1641475"/>
                  <wp:effectExtent l="0" t="0" r="8255" b="0"/>
                  <wp:docPr id="1408582654"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82654" name="Picture 1" descr="A white rectangular box with black text&#10;&#10;AI-generated content may be incorrect."/>
                          <pic:cNvPicPr/>
                        </pic:nvPicPr>
                        <pic:blipFill>
                          <a:blip r:embed="rId13"/>
                          <a:stretch>
                            <a:fillRect/>
                          </a:stretch>
                        </pic:blipFill>
                        <pic:spPr>
                          <a:xfrm>
                            <a:off x="0" y="0"/>
                            <a:ext cx="5425094" cy="1642689"/>
                          </a:xfrm>
                          <a:prstGeom prst="rect">
                            <a:avLst/>
                          </a:prstGeom>
                        </pic:spPr>
                      </pic:pic>
                    </a:graphicData>
                  </a:graphic>
                </wp:inline>
              </w:drawing>
            </w:r>
          </w:p>
        </w:tc>
        <w:tc>
          <w:tcPr>
            <w:tcW w:w="669" w:type="dxa"/>
            <w:tcBorders>
              <w:top w:val="outset" w:sz="6" w:space="0" w:color="auto"/>
              <w:left w:val="outset" w:sz="6" w:space="0" w:color="auto"/>
              <w:bottom w:val="outset" w:sz="6" w:space="0" w:color="auto"/>
              <w:right w:val="outset" w:sz="6" w:space="0" w:color="auto"/>
            </w:tcBorders>
            <w:vAlign w:val="center"/>
            <w:hideMark/>
          </w:tcPr>
          <w:p w14:paraId="09BFBD3F" w14:textId="77777777" w:rsidR="00837F01" w:rsidRDefault="00837F01" w:rsidP="004E528A">
            <w:pPr>
              <w:pStyle w:val="QFType"/>
            </w:pPr>
            <w:r>
              <w:t>MC</w:t>
            </w:r>
          </w:p>
        </w:tc>
      </w:tr>
      <w:tr w:rsidR="00837F01" w14:paraId="23DA6CE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613801E"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6526FD90" w14:textId="77777777" w:rsidR="00837F01" w:rsidRDefault="00837F01" w:rsidP="004E528A">
            <w:pPr>
              <w:pStyle w:val="Cell"/>
            </w:pPr>
            <w:r>
              <w:t>1</w:t>
            </w:r>
          </w:p>
        </w:tc>
      </w:tr>
      <w:tr w:rsidR="00837F01" w14:paraId="031F422B"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D8FDF57"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6377B9C9" w14:textId="77777777" w:rsidR="00837F01" w:rsidRDefault="00837F01" w:rsidP="004E528A">
            <w:pPr>
              <w:pStyle w:val="Cell"/>
            </w:pPr>
            <w:r>
              <w:t>Yes</w:t>
            </w:r>
          </w:p>
        </w:tc>
      </w:tr>
      <w:tr w:rsidR="00837F01" w14:paraId="5BB9FED9"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13A1F8B"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0DD912FC" w14:textId="77777777" w:rsidR="00837F01" w:rsidRDefault="00837F01" w:rsidP="004E528A">
            <w:pPr>
              <w:pStyle w:val="Cell"/>
            </w:pPr>
            <w:r>
              <w:t>D</w:t>
            </w:r>
          </w:p>
        </w:tc>
      </w:tr>
      <w:tr w:rsidR="00837F01" w14:paraId="31E8DAD7"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972B89B"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1120C9C2" w14:textId="77777777" w:rsidR="00837F01" w:rsidRDefault="00837F01" w:rsidP="004E528A">
            <w:pPr>
              <w:pStyle w:val="Cell"/>
            </w:pPr>
            <w:r>
              <w:t>0</w:t>
            </w:r>
          </w:p>
        </w:tc>
      </w:tr>
      <w:tr w:rsidR="00837F01" w14:paraId="20963D5B"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4D2028E5"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65CDBB45" w14:textId="77777777" w:rsidR="00837F01" w:rsidRDefault="00837F01" w:rsidP="004E528A">
            <w:pPr>
              <w:pStyle w:val="QFID"/>
            </w:pPr>
          </w:p>
        </w:tc>
      </w:tr>
      <w:tr w:rsidR="00837F01" w14:paraId="04729505"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3EBC8621"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6172710F"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E683AD1"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7FA5531E" w14:textId="77777777" w:rsidR="00837F01" w:rsidRDefault="00837F01" w:rsidP="004E528A">
            <w:pPr>
              <w:pStyle w:val="TableHead"/>
            </w:pPr>
            <w:r>
              <w:t>Grade</w:t>
            </w:r>
          </w:p>
        </w:tc>
      </w:tr>
      <w:tr w:rsidR="00837F01" w14:paraId="38B413C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ACBA2AE"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312CBA17" w14:textId="77777777" w:rsidR="00837F01" w:rsidRPr="00E16EA2" w:rsidRDefault="00837F01" w:rsidP="004E528A">
            <w:pPr>
              <w:rPr>
                <w:sz w:val="26"/>
                <w:szCs w:val="26"/>
                <w:lang w:val="en-GB"/>
              </w:rPr>
            </w:pPr>
            <w:r w:rsidRPr="00FF237C">
              <w:rPr>
                <w:sz w:val="26"/>
                <w:szCs w:val="26"/>
              </w:rPr>
              <w:t xml:space="preserve">1-a, 2-b, 3-c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BEBC5C5"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F0EDFFF" w14:textId="77777777" w:rsidR="00837F01" w:rsidRDefault="00837F01" w:rsidP="004E528A">
            <w:pPr>
              <w:pStyle w:val="QFGrade"/>
            </w:pPr>
            <w:r>
              <w:t>0</w:t>
            </w:r>
          </w:p>
        </w:tc>
      </w:tr>
      <w:tr w:rsidR="00837F01" w14:paraId="612DEA6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F678079"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0B89139" w14:textId="77777777" w:rsidR="00837F01" w:rsidRPr="00A77C7D" w:rsidRDefault="00837F01" w:rsidP="004E528A">
            <w:pPr>
              <w:rPr>
                <w:sz w:val="26"/>
                <w:szCs w:val="26"/>
                <w:lang w:val="en-GB"/>
              </w:rPr>
            </w:pPr>
            <w:r w:rsidRPr="00FF237C">
              <w:rPr>
                <w:sz w:val="26"/>
                <w:szCs w:val="26"/>
              </w:rPr>
              <w:t xml:space="preserve">1-b, 2-c, 3-a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3A82DDE"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15F488B9" w14:textId="77777777" w:rsidR="00837F01" w:rsidRDefault="00837F01" w:rsidP="004E528A">
            <w:pPr>
              <w:pStyle w:val="QFGrade"/>
            </w:pPr>
            <w:r>
              <w:t>100</w:t>
            </w:r>
          </w:p>
        </w:tc>
      </w:tr>
      <w:tr w:rsidR="00837F01" w14:paraId="7EC9E99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986A9BE"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E2AB191" w14:textId="77777777" w:rsidR="00837F01" w:rsidRPr="00A77C7D" w:rsidRDefault="00837F01" w:rsidP="004E528A">
            <w:pPr>
              <w:rPr>
                <w:sz w:val="26"/>
                <w:szCs w:val="26"/>
                <w:lang w:val="en-GB"/>
              </w:rPr>
            </w:pPr>
            <w:r w:rsidRPr="00FF237C">
              <w:rPr>
                <w:sz w:val="26"/>
                <w:szCs w:val="26"/>
              </w:rPr>
              <w:t xml:space="preserve">1-c, 2-a, 3-b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6EAF5D2"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EE553BA" w14:textId="77777777" w:rsidR="00837F01" w:rsidRDefault="00837F01" w:rsidP="004E528A">
            <w:pPr>
              <w:pStyle w:val="QFGrade"/>
            </w:pPr>
            <w:r>
              <w:t>0</w:t>
            </w:r>
          </w:p>
        </w:tc>
      </w:tr>
      <w:tr w:rsidR="00837F01" w14:paraId="7BDA47F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3147DE9"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642F24F1" w14:textId="77777777" w:rsidR="00837F01" w:rsidRPr="00C744DB" w:rsidRDefault="00837F01" w:rsidP="004E528A">
            <w:pPr>
              <w:rPr>
                <w:sz w:val="26"/>
                <w:szCs w:val="26"/>
              </w:rPr>
            </w:pPr>
            <w:r w:rsidRPr="00FF237C">
              <w:rPr>
                <w:sz w:val="26"/>
                <w:szCs w:val="26"/>
              </w:rPr>
              <w:t>1-b, 2-a,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FA90E75"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139CA7B3" w14:textId="77777777" w:rsidR="00837F01" w:rsidRDefault="00837F01" w:rsidP="004E528A">
            <w:pPr>
              <w:pStyle w:val="QFGrade"/>
            </w:pPr>
            <w:r>
              <w:t>0</w:t>
            </w:r>
          </w:p>
        </w:tc>
      </w:tr>
      <w:tr w:rsidR="00837F01" w14:paraId="09DEB64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0084CB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974BF82"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EE3B7B1"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10AE422" w14:textId="77777777" w:rsidR="00837F01" w:rsidRDefault="00837F01" w:rsidP="004E528A">
            <w:pPr>
              <w:pStyle w:val="Cell"/>
            </w:pPr>
          </w:p>
        </w:tc>
      </w:tr>
      <w:tr w:rsidR="00837F01" w14:paraId="4BC4044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004B2E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F4FA587"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7D8DF791"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A5F7979" w14:textId="77777777" w:rsidR="00837F01" w:rsidRDefault="00837F01" w:rsidP="004E528A">
            <w:pPr>
              <w:pStyle w:val="Cell"/>
            </w:pPr>
          </w:p>
        </w:tc>
      </w:tr>
      <w:tr w:rsidR="00837F01" w14:paraId="651BA58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9E4F22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F2AC49F"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46C5C44E"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C08B52F" w14:textId="77777777" w:rsidR="00837F01" w:rsidRDefault="00837F01" w:rsidP="004E528A">
            <w:pPr>
              <w:pStyle w:val="Cell"/>
            </w:pPr>
          </w:p>
        </w:tc>
      </w:tr>
      <w:tr w:rsidR="00837F01" w14:paraId="0AD9181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0AA7453"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63D8225"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0B6B829"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CC3B3E4" w14:textId="77777777" w:rsidR="00837F01" w:rsidRDefault="00837F01" w:rsidP="004E528A">
            <w:pPr>
              <w:pStyle w:val="Cell"/>
            </w:pPr>
          </w:p>
        </w:tc>
      </w:tr>
      <w:tr w:rsidR="00837F01" w14:paraId="1866B8C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57E9B53"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5199EFD"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2F50F99"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6E64498E" w14:textId="77777777" w:rsidR="00837F01" w:rsidRDefault="00837F01" w:rsidP="004E528A">
            <w:pPr>
              <w:pStyle w:val="Cell"/>
            </w:pPr>
          </w:p>
        </w:tc>
      </w:tr>
      <w:tr w:rsidR="00837F01" w14:paraId="6B901BF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7CBB596"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D0208AC"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2136567"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6D262616" w14:textId="77777777" w:rsidR="00837F01" w:rsidRDefault="00837F01" w:rsidP="004E528A">
            <w:pPr>
              <w:pStyle w:val="Cell"/>
            </w:pPr>
          </w:p>
        </w:tc>
      </w:tr>
      <w:tr w:rsidR="00837F01" w14:paraId="18805A9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28EBECF"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93AD575"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11B9D35"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B6ABA79" w14:textId="77777777" w:rsidR="00837F01" w:rsidRDefault="00837F01" w:rsidP="004E528A">
            <w:pPr>
              <w:pStyle w:val="Cell"/>
            </w:pPr>
          </w:p>
        </w:tc>
      </w:tr>
      <w:tr w:rsidR="00837F01" w14:paraId="62016618"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F21551D"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0CCAFABA" w14:textId="77777777" w:rsidR="00837F01" w:rsidRDefault="00837F01" w:rsidP="004E528A">
            <w:pPr>
              <w:pStyle w:val="Cell"/>
            </w:pPr>
          </w:p>
        </w:tc>
      </w:tr>
    </w:tbl>
    <w:p w14:paraId="6AB68D38" w14:textId="77777777" w:rsidR="00837F01" w:rsidRDefault="00837F01" w:rsidP="00837F01"/>
    <w:p w14:paraId="0F3BA299" w14:textId="77777777" w:rsidR="00837F01" w:rsidRDefault="00837F01" w:rsidP="00837F01">
      <w:pPr>
        <w:pStyle w:val="Heading2"/>
      </w:pPr>
      <w:r>
        <w:t>Question 22</w:t>
      </w:r>
    </w:p>
    <w:p w14:paraId="7DD976DC"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71"/>
        <w:gridCol w:w="3199"/>
        <w:gridCol w:w="3714"/>
        <w:gridCol w:w="545"/>
      </w:tblGrid>
      <w:tr w:rsidR="00837F01" w14:paraId="1A228610"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AB1C75E" w14:textId="77777777" w:rsidR="00837F01" w:rsidRPr="005F6B33" w:rsidRDefault="00837F01" w:rsidP="004E528A">
            <w:pPr>
              <w:rPr>
                <w:sz w:val="26"/>
                <w:szCs w:val="26"/>
                <w:lang w:val="en-GB"/>
              </w:rPr>
            </w:pPr>
            <w:r w:rsidRPr="00FF237C">
              <w:rPr>
                <w:sz w:val="26"/>
                <w:szCs w:val="26"/>
              </w:rPr>
              <w:t xml:space="preserve">Câu </w:t>
            </w:r>
            <w:r>
              <w:rPr>
                <w:sz w:val="26"/>
                <w:szCs w:val="26"/>
              </w:rPr>
              <w:t>2</w:t>
            </w:r>
            <w:r w:rsidRPr="00FF237C">
              <w:rPr>
                <w:sz w:val="26"/>
                <w:szCs w:val="26"/>
              </w:rPr>
              <w:t>2: Nối các chân chức năng của chip 8051 với nhiệm vụ cụ thể:</w:t>
            </w:r>
          </w:p>
          <w:p w14:paraId="313A14ED" w14:textId="77777777" w:rsidR="00837F01" w:rsidRPr="003060AA" w:rsidRDefault="00837F01" w:rsidP="004E528A">
            <w:pPr>
              <w:rPr>
                <w:sz w:val="26"/>
                <w:szCs w:val="26"/>
                <w:lang w:val="en-GB"/>
              </w:rPr>
            </w:pPr>
            <w:r w:rsidRPr="00EF6FA5">
              <w:rPr>
                <w:noProof/>
                <w:sz w:val="26"/>
                <w:szCs w:val="26"/>
                <w:lang w:val="en-GB"/>
              </w:rPr>
              <w:drawing>
                <wp:inline distT="0" distB="0" distL="0" distR="0" wp14:anchorId="53E54DD8" wp14:editId="107F0E24">
                  <wp:extent cx="5388429" cy="1905000"/>
                  <wp:effectExtent l="0" t="0" r="3175" b="0"/>
                  <wp:docPr id="5902843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8433" name="Picture 1" descr="A table with text on it&#10;&#10;AI-generated content may be incorrect."/>
                          <pic:cNvPicPr/>
                        </pic:nvPicPr>
                        <pic:blipFill>
                          <a:blip r:embed="rId14"/>
                          <a:stretch>
                            <a:fillRect/>
                          </a:stretch>
                        </pic:blipFill>
                        <pic:spPr>
                          <a:xfrm>
                            <a:off x="0" y="0"/>
                            <a:ext cx="5393755" cy="1906883"/>
                          </a:xfrm>
                          <a:prstGeom prst="rect">
                            <a:avLst/>
                          </a:prstGeom>
                        </pic:spPr>
                      </pic:pic>
                    </a:graphicData>
                  </a:graphic>
                </wp:inline>
              </w:drawing>
            </w:r>
          </w:p>
        </w:tc>
        <w:tc>
          <w:tcPr>
            <w:tcW w:w="669" w:type="dxa"/>
            <w:tcBorders>
              <w:top w:val="outset" w:sz="6" w:space="0" w:color="auto"/>
              <w:left w:val="outset" w:sz="6" w:space="0" w:color="auto"/>
              <w:bottom w:val="outset" w:sz="6" w:space="0" w:color="auto"/>
              <w:right w:val="outset" w:sz="6" w:space="0" w:color="auto"/>
            </w:tcBorders>
            <w:vAlign w:val="center"/>
            <w:hideMark/>
          </w:tcPr>
          <w:p w14:paraId="1C418F48" w14:textId="77777777" w:rsidR="00837F01" w:rsidRDefault="00837F01" w:rsidP="004E528A">
            <w:pPr>
              <w:pStyle w:val="QFType"/>
            </w:pPr>
            <w:r>
              <w:t>MC</w:t>
            </w:r>
          </w:p>
        </w:tc>
      </w:tr>
      <w:tr w:rsidR="00837F01" w14:paraId="5D9F98C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97DE389" w14:textId="77777777" w:rsidR="00837F01" w:rsidRDefault="00837F01" w:rsidP="004E528A">
            <w:pPr>
              <w:pStyle w:val="TableRowHead"/>
              <w:jc w:val="right"/>
            </w:pPr>
            <w:r>
              <w:lastRenderedPageBreak/>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2D8EE2CD" w14:textId="77777777" w:rsidR="00837F01" w:rsidRDefault="00837F01" w:rsidP="004E528A">
            <w:pPr>
              <w:pStyle w:val="Cell"/>
            </w:pPr>
            <w:r>
              <w:t>1</w:t>
            </w:r>
          </w:p>
        </w:tc>
      </w:tr>
      <w:tr w:rsidR="00837F01" w14:paraId="520C543D"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EB40C7D"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6C4FF239" w14:textId="77777777" w:rsidR="00837F01" w:rsidRDefault="00837F01" w:rsidP="004E528A">
            <w:pPr>
              <w:pStyle w:val="Cell"/>
            </w:pPr>
            <w:r>
              <w:t>Yes</w:t>
            </w:r>
          </w:p>
        </w:tc>
      </w:tr>
      <w:tr w:rsidR="00837F01" w14:paraId="441A5DA3"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E0898C7"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6AD9E45B" w14:textId="77777777" w:rsidR="00837F01" w:rsidRDefault="00837F01" w:rsidP="004E528A">
            <w:pPr>
              <w:pStyle w:val="Cell"/>
            </w:pPr>
            <w:r>
              <w:t>D</w:t>
            </w:r>
          </w:p>
        </w:tc>
      </w:tr>
      <w:tr w:rsidR="00837F01" w14:paraId="4E6A2C74"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2870351"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509710BE" w14:textId="77777777" w:rsidR="00837F01" w:rsidRDefault="00837F01" w:rsidP="004E528A">
            <w:pPr>
              <w:pStyle w:val="Cell"/>
            </w:pPr>
            <w:r>
              <w:t>0</w:t>
            </w:r>
          </w:p>
        </w:tc>
      </w:tr>
      <w:tr w:rsidR="00837F01" w14:paraId="07CBABE0"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5A383967"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39FF0766" w14:textId="77777777" w:rsidR="00837F01" w:rsidRDefault="00837F01" w:rsidP="004E528A">
            <w:pPr>
              <w:pStyle w:val="QFID"/>
            </w:pPr>
          </w:p>
        </w:tc>
      </w:tr>
      <w:tr w:rsidR="00837F01" w14:paraId="5C7D0F89"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2B8D5F5B"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698FFBA0"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3B51399"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64BDB2B1" w14:textId="77777777" w:rsidR="00837F01" w:rsidRDefault="00837F01" w:rsidP="004E528A">
            <w:pPr>
              <w:pStyle w:val="TableHead"/>
            </w:pPr>
            <w:r>
              <w:t>Grade</w:t>
            </w:r>
          </w:p>
        </w:tc>
      </w:tr>
      <w:tr w:rsidR="00837F01" w14:paraId="35CB999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4C9CF70"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0D27DF45" w14:textId="77777777" w:rsidR="00837F01" w:rsidRPr="00E16EA2" w:rsidRDefault="00837F01" w:rsidP="004E528A">
            <w:pPr>
              <w:rPr>
                <w:sz w:val="26"/>
                <w:szCs w:val="26"/>
                <w:lang w:val="en-GB"/>
              </w:rPr>
            </w:pPr>
            <w:r w:rsidRPr="00FF237C">
              <w:rPr>
                <w:sz w:val="26"/>
                <w:szCs w:val="26"/>
              </w:rPr>
              <w:t xml:space="preserve">1-c, 2-a, 3-b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DAD1CE7"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53AA4A9" w14:textId="77777777" w:rsidR="00837F01" w:rsidRDefault="00837F01" w:rsidP="004E528A">
            <w:pPr>
              <w:pStyle w:val="QFGrade"/>
            </w:pPr>
            <w:r>
              <w:t>0</w:t>
            </w:r>
          </w:p>
        </w:tc>
      </w:tr>
      <w:tr w:rsidR="00837F01" w14:paraId="446087E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ED050E1"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8BBC0D2" w14:textId="77777777" w:rsidR="00837F01" w:rsidRPr="00EF6FA5" w:rsidRDefault="00837F01" w:rsidP="004E528A">
            <w:pPr>
              <w:rPr>
                <w:sz w:val="26"/>
                <w:szCs w:val="26"/>
                <w:lang w:val="en-GB"/>
              </w:rPr>
            </w:pPr>
            <w:r w:rsidRPr="00FF237C">
              <w:rPr>
                <w:sz w:val="26"/>
                <w:szCs w:val="26"/>
              </w:rPr>
              <w:t xml:space="preserve">1-a, 2-b, 3-c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5E12682"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98F2A8F" w14:textId="77777777" w:rsidR="00837F01" w:rsidRDefault="00837F01" w:rsidP="004E528A">
            <w:pPr>
              <w:pStyle w:val="QFGrade"/>
            </w:pPr>
            <w:r>
              <w:t>0</w:t>
            </w:r>
          </w:p>
        </w:tc>
      </w:tr>
      <w:tr w:rsidR="00837F01" w14:paraId="6F3B545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64AFF4A"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46308735" w14:textId="77777777" w:rsidR="00837F01" w:rsidRPr="00A77C7D" w:rsidRDefault="00837F01" w:rsidP="004E528A">
            <w:pPr>
              <w:rPr>
                <w:sz w:val="26"/>
                <w:szCs w:val="26"/>
                <w:lang w:val="en-GB"/>
              </w:rPr>
            </w:pPr>
            <w:r w:rsidRPr="00FF237C">
              <w:rPr>
                <w:sz w:val="26"/>
                <w:szCs w:val="26"/>
              </w:rPr>
              <w:t xml:space="preserve">1-b, 2-c, 3-a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EBFE77A"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3200A63" w14:textId="77777777" w:rsidR="00837F01" w:rsidRDefault="00837F01" w:rsidP="004E528A">
            <w:pPr>
              <w:pStyle w:val="QFGrade"/>
            </w:pPr>
            <w:r>
              <w:t>0</w:t>
            </w:r>
          </w:p>
        </w:tc>
      </w:tr>
      <w:tr w:rsidR="00837F01" w14:paraId="6CF2DB88"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21FD91C"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AD8EDE6" w14:textId="77777777" w:rsidR="00837F01" w:rsidRPr="00C744DB" w:rsidRDefault="00837F01" w:rsidP="004E528A">
            <w:pPr>
              <w:rPr>
                <w:sz w:val="26"/>
                <w:szCs w:val="26"/>
              </w:rPr>
            </w:pPr>
            <w:r w:rsidRPr="00FF237C">
              <w:rPr>
                <w:sz w:val="26"/>
                <w:szCs w:val="26"/>
              </w:rPr>
              <w:t>1-c, 2-b, 3-a</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F2B6B84"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1FC8946D" w14:textId="77777777" w:rsidR="00837F01" w:rsidRDefault="00837F01" w:rsidP="004E528A">
            <w:pPr>
              <w:pStyle w:val="QFGrade"/>
            </w:pPr>
            <w:r>
              <w:t>100</w:t>
            </w:r>
          </w:p>
        </w:tc>
      </w:tr>
      <w:tr w:rsidR="00837F01" w14:paraId="570C84B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BDCEA9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5216CC4"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E566BFB"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4792852" w14:textId="77777777" w:rsidR="00837F01" w:rsidRDefault="00837F01" w:rsidP="004E528A">
            <w:pPr>
              <w:pStyle w:val="Cell"/>
            </w:pPr>
          </w:p>
        </w:tc>
      </w:tr>
      <w:tr w:rsidR="00837F01" w14:paraId="033D709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64D344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ADB7E08"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417EC482"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74593A2" w14:textId="77777777" w:rsidR="00837F01" w:rsidRDefault="00837F01" w:rsidP="004E528A">
            <w:pPr>
              <w:pStyle w:val="Cell"/>
            </w:pPr>
          </w:p>
        </w:tc>
      </w:tr>
      <w:tr w:rsidR="00837F01" w14:paraId="5BAF0D1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7160AC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3A95D86"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2375C29C"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7B7A7D8" w14:textId="77777777" w:rsidR="00837F01" w:rsidRDefault="00837F01" w:rsidP="004E528A">
            <w:pPr>
              <w:pStyle w:val="Cell"/>
            </w:pPr>
          </w:p>
        </w:tc>
      </w:tr>
      <w:tr w:rsidR="00837F01" w14:paraId="116DF64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597174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06507C2"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EE79F2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6D26B5F" w14:textId="77777777" w:rsidR="00837F01" w:rsidRDefault="00837F01" w:rsidP="004E528A">
            <w:pPr>
              <w:pStyle w:val="Cell"/>
            </w:pPr>
          </w:p>
        </w:tc>
      </w:tr>
      <w:tr w:rsidR="00837F01" w14:paraId="424D543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28CCDD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EC0993A"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DC318CB"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309AEB9B" w14:textId="77777777" w:rsidR="00837F01" w:rsidRDefault="00837F01" w:rsidP="004E528A">
            <w:pPr>
              <w:pStyle w:val="Cell"/>
            </w:pPr>
          </w:p>
        </w:tc>
      </w:tr>
      <w:tr w:rsidR="00837F01" w14:paraId="3C7986D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BA41FE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2682EDD"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1DAC79B"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41282754" w14:textId="77777777" w:rsidR="00837F01" w:rsidRDefault="00837F01" w:rsidP="004E528A">
            <w:pPr>
              <w:pStyle w:val="Cell"/>
            </w:pPr>
          </w:p>
        </w:tc>
      </w:tr>
      <w:tr w:rsidR="00837F01" w14:paraId="5050462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D363E2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4FBD894"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CB08142"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A5B6C22" w14:textId="77777777" w:rsidR="00837F01" w:rsidRDefault="00837F01" w:rsidP="004E528A">
            <w:pPr>
              <w:pStyle w:val="Cell"/>
            </w:pPr>
          </w:p>
        </w:tc>
      </w:tr>
      <w:tr w:rsidR="00837F01" w14:paraId="099BAB72"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2A0B617"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5A765B5B" w14:textId="77777777" w:rsidR="00837F01" w:rsidRDefault="00837F01" w:rsidP="004E528A">
            <w:pPr>
              <w:pStyle w:val="Cell"/>
            </w:pPr>
          </w:p>
        </w:tc>
      </w:tr>
    </w:tbl>
    <w:p w14:paraId="340CF1C8" w14:textId="77777777" w:rsidR="00837F01" w:rsidRDefault="00837F01" w:rsidP="00837F01"/>
    <w:p w14:paraId="6FA4566D" w14:textId="77777777" w:rsidR="00837F01" w:rsidRDefault="00837F01" w:rsidP="00837F01">
      <w:pPr>
        <w:pStyle w:val="Heading2"/>
      </w:pPr>
      <w:r>
        <w:t>Question 23</w:t>
      </w:r>
    </w:p>
    <w:p w14:paraId="0E948C76"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71"/>
        <w:gridCol w:w="3201"/>
        <w:gridCol w:w="3716"/>
        <w:gridCol w:w="541"/>
      </w:tblGrid>
      <w:tr w:rsidR="00837F01" w14:paraId="60F2521A"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3DD3DE4" w14:textId="77777777" w:rsidR="00837F01" w:rsidRPr="00762AFF" w:rsidRDefault="00837F01" w:rsidP="004E528A">
            <w:pPr>
              <w:rPr>
                <w:sz w:val="26"/>
                <w:szCs w:val="26"/>
                <w:lang w:val="vi-VN"/>
              </w:rPr>
            </w:pPr>
            <w:r w:rsidRPr="00FF237C">
              <w:rPr>
                <w:sz w:val="26"/>
                <w:szCs w:val="26"/>
              </w:rPr>
              <w:t xml:space="preserve">Câu </w:t>
            </w:r>
            <w:r>
              <w:rPr>
                <w:sz w:val="26"/>
                <w:szCs w:val="26"/>
              </w:rPr>
              <w:t>2</w:t>
            </w:r>
            <w:r w:rsidRPr="00FF237C">
              <w:rPr>
                <w:sz w:val="26"/>
                <w:szCs w:val="26"/>
              </w:rPr>
              <w:t>3: Nối các hàm cơ bản trong lập trình Arduino với chức năng của chúng:</w:t>
            </w:r>
          </w:p>
          <w:p w14:paraId="099C486C" w14:textId="77777777" w:rsidR="00837F01" w:rsidRPr="003060AA" w:rsidRDefault="00837F01" w:rsidP="004E528A">
            <w:pPr>
              <w:rPr>
                <w:sz w:val="26"/>
                <w:szCs w:val="26"/>
                <w:lang w:val="en-GB"/>
              </w:rPr>
            </w:pPr>
            <w:r w:rsidRPr="00397309">
              <w:rPr>
                <w:noProof/>
                <w:sz w:val="26"/>
                <w:szCs w:val="26"/>
                <w:lang w:val="en-GB"/>
              </w:rPr>
              <w:drawing>
                <wp:inline distT="0" distB="0" distL="0" distR="0" wp14:anchorId="501F6E2F" wp14:editId="754E23E9">
                  <wp:extent cx="5421086" cy="1676400"/>
                  <wp:effectExtent l="0" t="0" r="8255" b="0"/>
                  <wp:docPr id="97666468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64683" name="Picture 1" descr="A table with text on it&#10;&#10;AI-generated content may be incorrect."/>
                          <pic:cNvPicPr/>
                        </pic:nvPicPr>
                        <pic:blipFill>
                          <a:blip r:embed="rId15"/>
                          <a:stretch>
                            <a:fillRect/>
                          </a:stretch>
                        </pic:blipFill>
                        <pic:spPr>
                          <a:xfrm>
                            <a:off x="0" y="0"/>
                            <a:ext cx="5424079" cy="1677326"/>
                          </a:xfrm>
                          <a:prstGeom prst="rect">
                            <a:avLst/>
                          </a:prstGeom>
                        </pic:spPr>
                      </pic:pic>
                    </a:graphicData>
                  </a:graphic>
                </wp:inline>
              </w:drawing>
            </w:r>
          </w:p>
        </w:tc>
        <w:tc>
          <w:tcPr>
            <w:tcW w:w="669" w:type="dxa"/>
            <w:tcBorders>
              <w:top w:val="outset" w:sz="6" w:space="0" w:color="auto"/>
              <w:left w:val="outset" w:sz="6" w:space="0" w:color="auto"/>
              <w:bottom w:val="outset" w:sz="6" w:space="0" w:color="auto"/>
              <w:right w:val="outset" w:sz="6" w:space="0" w:color="auto"/>
            </w:tcBorders>
            <w:vAlign w:val="center"/>
            <w:hideMark/>
          </w:tcPr>
          <w:p w14:paraId="4B92FCA0" w14:textId="77777777" w:rsidR="00837F01" w:rsidRDefault="00837F01" w:rsidP="004E528A">
            <w:pPr>
              <w:pStyle w:val="QFType"/>
            </w:pPr>
            <w:r>
              <w:t>MC</w:t>
            </w:r>
          </w:p>
        </w:tc>
      </w:tr>
      <w:tr w:rsidR="00837F01" w14:paraId="60511DE9"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B449054"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2061BB09" w14:textId="77777777" w:rsidR="00837F01" w:rsidRDefault="00837F01" w:rsidP="004E528A">
            <w:pPr>
              <w:pStyle w:val="Cell"/>
            </w:pPr>
            <w:r>
              <w:t>1</w:t>
            </w:r>
          </w:p>
        </w:tc>
      </w:tr>
      <w:tr w:rsidR="00837F01" w14:paraId="4ECB3ACB"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2F56517"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3B33D6FB" w14:textId="77777777" w:rsidR="00837F01" w:rsidRDefault="00837F01" w:rsidP="004E528A">
            <w:pPr>
              <w:pStyle w:val="Cell"/>
            </w:pPr>
            <w:r>
              <w:t>Yes</w:t>
            </w:r>
          </w:p>
        </w:tc>
      </w:tr>
      <w:tr w:rsidR="00837F01" w14:paraId="1B781455"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59B4EE4"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122E762B" w14:textId="77777777" w:rsidR="00837F01" w:rsidRDefault="00837F01" w:rsidP="004E528A">
            <w:pPr>
              <w:pStyle w:val="Cell"/>
            </w:pPr>
            <w:r>
              <w:t>D</w:t>
            </w:r>
          </w:p>
        </w:tc>
      </w:tr>
      <w:tr w:rsidR="00837F01" w14:paraId="521BE1B9"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8B0CA02"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6142935B" w14:textId="77777777" w:rsidR="00837F01" w:rsidRDefault="00837F01" w:rsidP="004E528A">
            <w:pPr>
              <w:pStyle w:val="Cell"/>
            </w:pPr>
            <w:r>
              <w:t>0</w:t>
            </w:r>
          </w:p>
        </w:tc>
      </w:tr>
      <w:tr w:rsidR="00837F01" w14:paraId="79B14935"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12AF63FB"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6D9B4BA1" w14:textId="77777777" w:rsidR="00837F01" w:rsidRDefault="00837F01" w:rsidP="004E528A">
            <w:pPr>
              <w:pStyle w:val="QFID"/>
            </w:pPr>
          </w:p>
        </w:tc>
      </w:tr>
      <w:tr w:rsidR="00837F01" w14:paraId="7642073F"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215281D9"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754C2497"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524AEFE"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6B59FCBE" w14:textId="77777777" w:rsidR="00837F01" w:rsidRDefault="00837F01" w:rsidP="004E528A">
            <w:pPr>
              <w:pStyle w:val="TableHead"/>
            </w:pPr>
            <w:r>
              <w:t>Grade</w:t>
            </w:r>
          </w:p>
        </w:tc>
      </w:tr>
      <w:tr w:rsidR="00837F01" w14:paraId="4F14713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E1CF066"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173F6448" w14:textId="77777777" w:rsidR="00837F01" w:rsidRPr="00E16EA2" w:rsidRDefault="00837F01" w:rsidP="004E528A">
            <w:pPr>
              <w:rPr>
                <w:sz w:val="26"/>
                <w:szCs w:val="26"/>
                <w:lang w:val="en-GB"/>
              </w:rPr>
            </w:pPr>
            <w:r w:rsidRPr="00FF237C">
              <w:rPr>
                <w:sz w:val="26"/>
                <w:szCs w:val="26"/>
              </w:rPr>
              <w:t>1-b, 2-a,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5F6CEDB"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186AAA50" w14:textId="77777777" w:rsidR="00837F01" w:rsidRDefault="00837F01" w:rsidP="004E528A">
            <w:pPr>
              <w:pStyle w:val="QFGrade"/>
            </w:pPr>
            <w:r>
              <w:t>0</w:t>
            </w:r>
          </w:p>
        </w:tc>
      </w:tr>
      <w:tr w:rsidR="00837F01" w14:paraId="6408624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E472C22"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6B74EB31" w14:textId="77777777" w:rsidR="00837F01" w:rsidRPr="00EF6FA5" w:rsidRDefault="00837F01" w:rsidP="004E528A">
            <w:pPr>
              <w:rPr>
                <w:sz w:val="26"/>
                <w:szCs w:val="26"/>
                <w:lang w:val="en-GB"/>
              </w:rPr>
            </w:pPr>
            <w:r w:rsidRPr="00FF237C">
              <w:rPr>
                <w:sz w:val="26"/>
                <w:szCs w:val="26"/>
              </w:rPr>
              <w:t xml:space="preserve">1-c, 2-b, 3-a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F6FA4A4"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90C32DE" w14:textId="77777777" w:rsidR="00837F01" w:rsidRDefault="00837F01" w:rsidP="004E528A">
            <w:pPr>
              <w:pStyle w:val="QFGrade"/>
            </w:pPr>
            <w:r>
              <w:t>0</w:t>
            </w:r>
          </w:p>
        </w:tc>
      </w:tr>
      <w:tr w:rsidR="00837F01" w14:paraId="60439BE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0AE88AC"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32BDEA47" w14:textId="77777777" w:rsidR="00837F01" w:rsidRPr="00A77C7D" w:rsidRDefault="00837F01" w:rsidP="004E528A">
            <w:pPr>
              <w:rPr>
                <w:sz w:val="26"/>
                <w:szCs w:val="26"/>
                <w:lang w:val="en-GB"/>
              </w:rPr>
            </w:pPr>
            <w:r w:rsidRPr="00FF237C">
              <w:rPr>
                <w:sz w:val="26"/>
                <w:szCs w:val="26"/>
              </w:rPr>
              <w:t xml:space="preserve">1-b, 2-c, 3-a </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AD17DAF"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11CF7EE4" w14:textId="77777777" w:rsidR="00837F01" w:rsidRDefault="00837F01" w:rsidP="004E528A">
            <w:pPr>
              <w:pStyle w:val="QFGrade"/>
            </w:pPr>
            <w:r>
              <w:t>100</w:t>
            </w:r>
          </w:p>
        </w:tc>
      </w:tr>
      <w:tr w:rsidR="00837F01" w14:paraId="76EB13B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CC1247F"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38A1D05D" w14:textId="77777777" w:rsidR="00837F01" w:rsidRPr="00C744DB" w:rsidRDefault="00837F01" w:rsidP="004E528A">
            <w:pPr>
              <w:rPr>
                <w:sz w:val="26"/>
                <w:szCs w:val="26"/>
              </w:rPr>
            </w:pPr>
            <w:r w:rsidRPr="00FF237C">
              <w:rPr>
                <w:sz w:val="26"/>
                <w:szCs w:val="26"/>
              </w:rPr>
              <w:t>1-a, 2-c, 3-b</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2C34A6A"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90A9B0E" w14:textId="77777777" w:rsidR="00837F01" w:rsidRDefault="00837F01" w:rsidP="004E528A">
            <w:pPr>
              <w:pStyle w:val="QFGrade"/>
            </w:pPr>
            <w:r>
              <w:t>0</w:t>
            </w:r>
          </w:p>
        </w:tc>
      </w:tr>
      <w:tr w:rsidR="00837F01" w14:paraId="3A7D186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35F629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D55127D"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3B33FF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EAAD368" w14:textId="77777777" w:rsidR="00837F01" w:rsidRDefault="00837F01" w:rsidP="004E528A">
            <w:pPr>
              <w:pStyle w:val="Cell"/>
            </w:pPr>
          </w:p>
        </w:tc>
      </w:tr>
      <w:tr w:rsidR="00837F01" w14:paraId="56B839B8"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C1EA05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DF9A016"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1C7F69A6"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F04D04E" w14:textId="77777777" w:rsidR="00837F01" w:rsidRDefault="00837F01" w:rsidP="004E528A">
            <w:pPr>
              <w:pStyle w:val="Cell"/>
            </w:pPr>
          </w:p>
        </w:tc>
      </w:tr>
      <w:tr w:rsidR="00837F01" w14:paraId="7D54183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48B2B9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A13772D"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77CFCBFE"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9D1B685" w14:textId="77777777" w:rsidR="00837F01" w:rsidRDefault="00837F01" w:rsidP="004E528A">
            <w:pPr>
              <w:pStyle w:val="Cell"/>
            </w:pPr>
          </w:p>
        </w:tc>
      </w:tr>
      <w:tr w:rsidR="00837F01" w14:paraId="0D06E4EE"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E3187E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D36F930"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1028B97"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9B20217" w14:textId="77777777" w:rsidR="00837F01" w:rsidRDefault="00837F01" w:rsidP="004E528A">
            <w:pPr>
              <w:pStyle w:val="Cell"/>
            </w:pPr>
          </w:p>
        </w:tc>
      </w:tr>
      <w:tr w:rsidR="00837F01" w14:paraId="6C095ED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C89374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719ACAE"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F02508C"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26D8F3B0" w14:textId="77777777" w:rsidR="00837F01" w:rsidRDefault="00837F01" w:rsidP="004E528A">
            <w:pPr>
              <w:pStyle w:val="Cell"/>
            </w:pPr>
          </w:p>
        </w:tc>
      </w:tr>
      <w:tr w:rsidR="00837F01" w14:paraId="515453D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E87FE8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23D33BB"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0F62B82"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7EEFD1E6" w14:textId="77777777" w:rsidR="00837F01" w:rsidRDefault="00837F01" w:rsidP="004E528A">
            <w:pPr>
              <w:pStyle w:val="Cell"/>
            </w:pPr>
          </w:p>
        </w:tc>
      </w:tr>
      <w:tr w:rsidR="00837F01" w14:paraId="1A2B5FB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B205BE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372AB1A"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11AB36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862322A" w14:textId="77777777" w:rsidR="00837F01" w:rsidRDefault="00837F01" w:rsidP="004E528A">
            <w:pPr>
              <w:pStyle w:val="Cell"/>
            </w:pPr>
          </w:p>
        </w:tc>
      </w:tr>
      <w:tr w:rsidR="00837F01" w14:paraId="6899DC1A"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D04670C"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7CF1F03A" w14:textId="77777777" w:rsidR="00837F01" w:rsidRDefault="00837F01" w:rsidP="004E528A">
            <w:pPr>
              <w:pStyle w:val="Cell"/>
            </w:pPr>
          </w:p>
        </w:tc>
      </w:tr>
    </w:tbl>
    <w:p w14:paraId="719DB52C" w14:textId="77777777" w:rsidR="00837F01" w:rsidRDefault="00837F01" w:rsidP="00837F01"/>
    <w:p w14:paraId="4A3C501F" w14:textId="77777777" w:rsidR="00837F01" w:rsidRDefault="00837F01" w:rsidP="00837F01">
      <w:pPr>
        <w:pStyle w:val="Heading2"/>
      </w:pPr>
      <w:r>
        <w:t>Question 24</w:t>
      </w:r>
    </w:p>
    <w:p w14:paraId="06DA87E9"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72"/>
        <w:gridCol w:w="3201"/>
        <w:gridCol w:w="3715"/>
        <w:gridCol w:w="541"/>
      </w:tblGrid>
      <w:tr w:rsidR="00837F01" w14:paraId="0C45D58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89CB689" w14:textId="77777777" w:rsidR="00837F01" w:rsidRPr="00F101F5" w:rsidRDefault="00837F01" w:rsidP="004E528A">
            <w:pPr>
              <w:rPr>
                <w:sz w:val="26"/>
                <w:szCs w:val="26"/>
              </w:rPr>
            </w:pPr>
            <w:r w:rsidRPr="00F101F5">
              <w:rPr>
                <w:sz w:val="26"/>
                <w:szCs w:val="26"/>
              </w:rPr>
              <w:lastRenderedPageBreak/>
              <w:t xml:space="preserve">Câu </w:t>
            </w:r>
            <w:r>
              <w:rPr>
                <w:sz w:val="26"/>
                <w:szCs w:val="26"/>
              </w:rPr>
              <w:t>2</w:t>
            </w:r>
            <w:r w:rsidRPr="00F101F5">
              <w:rPr>
                <w:sz w:val="26"/>
                <w:szCs w:val="26"/>
              </w:rPr>
              <w:t>4: Nối lệnh lập trình với kết quả điều khiển LED tương ứng:</w:t>
            </w:r>
          </w:p>
          <w:p w14:paraId="7F1364C8" w14:textId="77777777" w:rsidR="00837F01" w:rsidRPr="003060AA" w:rsidRDefault="00837F01" w:rsidP="004E528A">
            <w:pPr>
              <w:rPr>
                <w:sz w:val="26"/>
                <w:szCs w:val="26"/>
                <w:lang w:val="en-GB"/>
              </w:rPr>
            </w:pPr>
            <w:r w:rsidRPr="00496027">
              <w:rPr>
                <w:noProof/>
                <w:sz w:val="26"/>
                <w:szCs w:val="26"/>
                <w:lang w:val="en-GB"/>
              </w:rPr>
              <w:drawing>
                <wp:inline distT="0" distB="0" distL="0" distR="0" wp14:anchorId="16ABD796" wp14:editId="51C4A19F">
                  <wp:extent cx="5431971" cy="2038350"/>
                  <wp:effectExtent l="0" t="0" r="0" b="0"/>
                  <wp:docPr id="2082220797"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20797" name="Picture 1" descr="A white rectangular box with black text&#10;&#10;AI-generated content may be incorrect."/>
                          <pic:cNvPicPr/>
                        </pic:nvPicPr>
                        <pic:blipFill>
                          <a:blip r:embed="rId16"/>
                          <a:stretch>
                            <a:fillRect/>
                          </a:stretch>
                        </pic:blipFill>
                        <pic:spPr>
                          <a:xfrm>
                            <a:off x="0" y="0"/>
                            <a:ext cx="5434066" cy="2039136"/>
                          </a:xfrm>
                          <a:prstGeom prst="rect">
                            <a:avLst/>
                          </a:prstGeom>
                        </pic:spPr>
                      </pic:pic>
                    </a:graphicData>
                  </a:graphic>
                </wp:inline>
              </w:drawing>
            </w:r>
          </w:p>
        </w:tc>
        <w:tc>
          <w:tcPr>
            <w:tcW w:w="669" w:type="dxa"/>
            <w:tcBorders>
              <w:top w:val="outset" w:sz="6" w:space="0" w:color="auto"/>
              <w:left w:val="outset" w:sz="6" w:space="0" w:color="auto"/>
              <w:bottom w:val="outset" w:sz="6" w:space="0" w:color="auto"/>
              <w:right w:val="outset" w:sz="6" w:space="0" w:color="auto"/>
            </w:tcBorders>
            <w:vAlign w:val="center"/>
            <w:hideMark/>
          </w:tcPr>
          <w:p w14:paraId="260E43A5" w14:textId="77777777" w:rsidR="00837F01" w:rsidRDefault="00837F01" w:rsidP="004E528A">
            <w:pPr>
              <w:pStyle w:val="QFType"/>
            </w:pPr>
            <w:r>
              <w:t>MC</w:t>
            </w:r>
          </w:p>
        </w:tc>
      </w:tr>
      <w:tr w:rsidR="00837F01" w14:paraId="6D2617F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E1C710E"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542A12F5" w14:textId="77777777" w:rsidR="00837F01" w:rsidRDefault="00837F01" w:rsidP="004E528A">
            <w:pPr>
              <w:pStyle w:val="Cell"/>
            </w:pPr>
            <w:r>
              <w:t>1</w:t>
            </w:r>
          </w:p>
        </w:tc>
      </w:tr>
      <w:tr w:rsidR="00837F01" w14:paraId="7F989A1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973670E"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0B4560A0" w14:textId="77777777" w:rsidR="00837F01" w:rsidRDefault="00837F01" w:rsidP="004E528A">
            <w:pPr>
              <w:pStyle w:val="Cell"/>
            </w:pPr>
            <w:r>
              <w:t>Yes</w:t>
            </w:r>
          </w:p>
        </w:tc>
      </w:tr>
      <w:tr w:rsidR="00837F01" w14:paraId="1781815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C5D2906"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3CFB809B" w14:textId="77777777" w:rsidR="00837F01" w:rsidRDefault="00837F01" w:rsidP="004E528A">
            <w:pPr>
              <w:pStyle w:val="Cell"/>
            </w:pPr>
            <w:r>
              <w:t>D</w:t>
            </w:r>
          </w:p>
        </w:tc>
      </w:tr>
      <w:tr w:rsidR="00837F01" w14:paraId="2EF22D73"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E4BC7F0"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1C421A28" w14:textId="77777777" w:rsidR="00837F01" w:rsidRDefault="00837F01" w:rsidP="004E528A">
            <w:pPr>
              <w:pStyle w:val="Cell"/>
            </w:pPr>
            <w:r>
              <w:t>0</w:t>
            </w:r>
          </w:p>
        </w:tc>
      </w:tr>
      <w:tr w:rsidR="00837F01" w14:paraId="523EF930"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1BC6621B"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24AE6AAB" w14:textId="77777777" w:rsidR="00837F01" w:rsidRDefault="00837F01" w:rsidP="004E528A">
            <w:pPr>
              <w:pStyle w:val="QFID"/>
            </w:pPr>
          </w:p>
        </w:tc>
      </w:tr>
      <w:tr w:rsidR="00837F01" w14:paraId="03203436"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54EA82D3"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43A9B111"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FFABFE7"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31A0DBE2" w14:textId="77777777" w:rsidR="00837F01" w:rsidRDefault="00837F01" w:rsidP="004E528A">
            <w:pPr>
              <w:pStyle w:val="TableHead"/>
            </w:pPr>
            <w:r>
              <w:t>Grade</w:t>
            </w:r>
          </w:p>
        </w:tc>
      </w:tr>
      <w:tr w:rsidR="00837F01" w14:paraId="5BEFD2B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57FBD8F"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097C470" w14:textId="77777777" w:rsidR="00837F01" w:rsidRPr="00E16EA2" w:rsidRDefault="00837F01" w:rsidP="004E528A">
            <w:pPr>
              <w:rPr>
                <w:sz w:val="26"/>
                <w:szCs w:val="26"/>
                <w:lang w:val="en-GB"/>
              </w:rPr>
            </w:pPr>
            <w:r w:rsidRPr="00F101F5">
              <w:rPr>
                <w:sz w:val="26"/>
                <w:szCs w:val="26"/>
              </w:rPr>
              <w:t>1-b, 2-a,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957AA9C"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2338FA87" w14:textId="77777777" w:rsidR="00837F01" w:rsidRDefault="00837F01" w:rsidP="004E528A">
            <w:pPr>
              <w:pStyle w:val="QFGrade"/>
            </w:pPr>
            <w:r>
              <w:t>100</w:t>
            </w:r>
          </w:p>
        </w:tc>
      </w:tr>
      <w:tr w:rsidR="00837F01" w14:paraId="019D650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A7290A1"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382334D3" w14:textId="77777777" w:rsidR="00837F01" w:rsidRPr="00496027" w:rsidRDefault="00837F01" w:rsidP="004E528A">
            <w:pPr>
              <w:rPr>
                <w:sz w:val="26"/>
                <w:szCs w:val="26"/>
              </w:rPr>
            </w:pPr>
            <w:r w:rsidRPr="00F101F5">
              <w:rPr>
                <w:sz w:val="26"/>
                <w:szCs w:val="26"/>
              </w:rPr>
              <w:t>1-c, 2-a, 3-b</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9AE4F4E"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F253634" w14:textId="77777777" w:rsidR="00837F01" w:rsidRDefault="00837F01" w:rsidP="004E528A">
            <w:pPr>
              <w:pStyle w:val="QFGrade"/>
            </w:pPr>
            <w:r>
              <w:t>0</w:t>
            </w:r>
          </w:p>
        </w:tc>
      </w:tr>
      <w:tr w:rsidR="00837F01" w14:paraId="5BDF68A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E3A5674"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6F13527E" w14:textId="77777777" w:rsidR="00837F01" w:rsidRPr="00A77C7D" w:rsidRDefault="00837F01" w:rsidP="004E528A">
            <w:pPr>
              <w:rPr>
                <w:sz w:val="26"/>
                <w:szCs w:val="26"/>
                <w:lang w:val="en-GB"/>
              </w:rPr>
            </w:pPr>
            <w:r w:rsidRPr="00F101F5">
              <w:rPr>
                <w:sz w:val="26"/>
                <w:szCs w:val="26"/>
              </w:rPr>
              <w:t>1-a, 2-b,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3509383"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537E1D4" w14:textId="77777777" w:rsidR="00837F01" w:rsidRDefault="00837F01" w:rsidP="004E528A">
            <w:pPr>
              <w:pStyle w:val="QFGrade"/>
            </w:pPr>
            <w:r>
              <w:t>0</w:t>
            </w:r>
          </w:p>
        </w:tc>
      </w:tr>
      <w:tr w:rsidR="00837F01" w14:paraId="58C183C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4BF3C1E"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57721620" w14:textId="77777777" w:rsidR="00837F01" w:rsidRPr="00C744DB" w:rsidRDefault="00837F01" w:rsidP="004E528A">
            <w:pPr>
              <w:rPr>
                <w:sz w:val="26"/>
                <w:szCs w:val="26"/>
              </w:rPr>
            </w:pPr>
            <w:r w:rsidRPr="00F101F5">
              <w:rPr>
                <w:sz w:val="26"/>
                <w:szCs w:val="26"/>
              </w:rPr>
              <w:t>1-b, 2-c, 3-a</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EC7B18D"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DF34596" w14:textId="77777777" w:rsidR="00837F01" w:rsidRDefault="00837F01" w:rsidP="004E528A">
            <w:pPr>
              <w:pStyle w:val="QFGrade"/>
            </w:pPr>
            <w:r>
              <w:t>0</w:t>
            </w:r>
          </w:p>
        </w:tc>
      </w:tr>
      <w:tr w:rsidR="00837F01" w14:paraId="55CB0C7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2E84B0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493CD38"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534D095"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632CC0E" w14:textId="77777777" w:rsidR="00837F01" w:rsidRDefault="00837F01" w:rsidP="004E528A">
            <w:pPr>
              <w:pStyle w:val="Cell"/>
            </w:pPr>
          </w:p>
        </w:tc>
      </w:tr>
      <w:tr w:rsidR="00837F01" w14:paraId="6636328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9A99009"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9079791"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234E578A"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F811603" w14:textId="77777777" w:rsidR="00837F01" w:rsidRDefault="00837F01" w:rsidP="004E528A">
            <w:pPr>
              <w:pStyle w:val="Cell"/>
            </w:pPr>
          </w:p>
        </w:tc>
      </w:tr>
      <w:tr w:rsidR="00837F01" w14:paraId="0630E7E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83C484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BAE3F62"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76C28025"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EBAFAB6" w14:textId="77777777" w:rsidR="00837F01" w:rsidRDefault="00837F01" w:rsidP="004E528A">
            <w:pPr>
              <w:pStyle w:val="Cell"/>
            </w:pPr>
          </w:p>
        </w:tc>
      </w:tr>
      <w:tr w:rsidR="00837F01" w14:paraId="4E609B19"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D3DE70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AD3F9E3"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1266237"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892AF6D" w14:textId="77777777" w:rsidR="00837F01" w:rsidRDefault="00837F01" w:rsidP="004E528A">
            <w:pPr>
              <w:pStyle w:val="Cell"/>
            </w:pPr>
          </w:p>
        </w:tc>
      </w:tr>
      <w:tr w:rsidR="00837F01" w14:paraId="1A2300D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B2AF84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A82BE36"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4C80D56"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79B46F69" w14:textId="77777777" w:rsidR="00837F01" w:rsidRDefault="00837F01" w:rsidP="004E528A">
            <w:pPr>
              <w:pStyle w:val="Cell"/>
            </w:pPr>
          </w:p>
        </w:tc>
      </w:tr>
      <w:tr w:rsidR="00837F01" w14:paraId="7FB6AA1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BE2F42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CBDEFD5"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DA6B2E4"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7F29BFF9" w14:textId="77777777" w:rsidR="00837F01" w:rsidRDefault="00837F01" w:rsidP="004E528A">
            <w:pPr>
              <w:pStyle w:val="Cell"/>
            </w:pPr>
          </w:p>
        </w:tc>
      </w:tr>
      <w:tr w:rsidR="00837F01" w14:paraId="221A180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DA73CB3"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3D04F82"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986F5B5"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98D0589" w14:textId="77777777" w:rsidR="00837F01" w:rsidRDefault="00837F01" w:rsidP="004E528A">
            <w:pPr>
              <w:pStyle w:val="Cell"/>
            </w:pPr>
          </w:p>
        </w:tc>
      </w:tr>
      <w:tr w:rsidR="00837F01" w14:paraId="6BFAE0AA"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E17EA41"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56829E2C" w14:textId="77777777" w:rsidR="00837F01" w:rsidRDefault="00837F01" w:rsidP="004E528A">
            <w:pPr>
              <w:pStyle w:val="Cell"/>
            </w:pPr>
          </w:p>
        </w:tc>
      </w:tr>
    </w:tbl>
    <w:p w14:paraId="1289BC11" w14:textId="77777777" w:rsidR="00837F01" w:rsidRDefault="00837F01" w:rsidP="00837F01"/>
    <w:p w14:paraId="490097A4" w14:textId="77777777" w:rsidR="00837F01" w:rsidRDefault="00837F01" w:rsidP="00837F01">
      <w:pPr>
        <w:pStyle w:val="Heading2"/>
      </w:pPr>
      <w:r>
        <w:t>Question 25</w:t>
      </w:r>
    </w:p>
    <w:p w14:paraId="36C642A6"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71"/>
        <w:gridCol w:w="3201"/>
        <w:gridCol w:w="3716"/>
        <w:gridCol w:w="541"/>
      </w:tblGrid>
      <w:tr w:rsidR="00837F01" w14:paraId="6BD7B3A3"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EF7AC80" w14:textId="77777777" w:rsidR="00837F01" w:rsidRPr="00F101F5" w:rsidRDefault="00837F01" w:rsidP="004E528A">
            <w:pPr>
              <w:rPr>
                <w:sz w:val="26"/>
                <w:szCs w:val="26"/>
              </w:rPr>
            </w:pPr>
            <w:r w:rsidRPr="00F101F5">
              <w:rPr>
                <w:sz w:val="26"/>
                <w:szCs w:val="26"/>
              </w:rPr>
              <w:t xml:space="preserve">Câu </w:t>
            </w:r>
            <w:r>
              <w:rPr>
                <w:sz w:val="26"/>
                <w:szCs w:val="26"/>
              </w:rPr>
              <w:t>2</w:t>
            </w:r>
            <w:r w:rsidRPr="00F101F5">
              <w:rPr>
                <w:sz w:val="26"/>
                <w:szCs w:val="26"/>
              </w:rPr>
              <w:t>5: Nối kiểu dữ liệu với phạm vi giá trị trong lập trình vi điều khiển:</w:t>
            </w:r>
          </w:p>
          <w:p w14:paraId="2EA18E4E" w14:textId="77777777" w:rsidR="00837F01" w:rsidRPr="003060AA" w:rsidRDefault="00837F01" w:rsidP="004E528A">
            <w:pPr>
              <w:rPr>
                <w:sz w:val="26"/>
                <w:szCs w:val="26"/>
                <w:lang w:val="en-GB"/>
              </w:rPr>
            </w:pPr>
            <w:r w:rsidRPr="00D668E0">
              <w:rPr>
                <w:noProof/>
                <w:sz w:val="26"/>
                <w:szCs w:val="26"/>
                <w:lang w:val="en-GB"/>
              </w:rPr>
              <w:drawing>
                <wp:inline distT="0" distB="0" distL="0" distR="0" wp14:anchorId="4242CFCB" wp14:editId="7F7933E3">
                  <wp:extent cx="5421086" cy="1400175"/>
                  <wp:effectExtent l="0" t="0" r="8255" b="0"/>
                  <wp:docPr id="26406714"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6714" name="Picture 1" descr="A white paper with black text&#10;&#10;AI-generated content may be incorrect."/>
                          <pic:cNvPicPr/>
                        </pic:nvPicPr>
                        <pic:blipFill>
                          <a:blip r:embed="rId17"/>
                          <a:stretch>
                            <a:fillRect/>
                          </a:stretch>
                        </pic:blipFill>
                        <pic:spPr>
                          <a:xfrm>
                            <a:off x="0" y="0"/>
                            <a:ext cx="5421932" cy="1400394"/>
                          </a:xfrm>
                          <a:prstGeom prst="rect">
                            <a:avLst/>
                          </a:prstGeom>
                        </pic:spPr>
                      </pic:pic>
                    </a:graphicData>
                  </a:graphic>
                </wp:inline>
              </w:drawing>
            </w:r>
          </w:p>
        </w:tc>
        <w:tc>
          <w:tcPr>
            <w:tcW w:w="669" w:type="dxa"/>
            <w:tcBorders>
              <w:top w:val="outset" w:sz="6" w:space="0" w:color="auto"/>
              <w:left w:val="outset" w:sz="6" w:space="0" w:color="auto"/>
              <w:bottom w:val="outset" w:sz="6" w:space="0" w:color="auto"/>
              <w:right w:val="outset" w:sz="6" w:space="0" w:color="auto"/>
            </w:tcBorders>
            <w:vAlign w:val="center"/>
            <w:hideMark/>
          </w:tcPr>
          <w:p w14:paraId="06DD1E15" w14:textId="77777777" w:rsidR="00837F01" w:rsidRDefault="00837F01" w:rsidP="004E528A">
            <w:pPr>
              <w:pStyle w:val="QFType"/>
            </w:pPr>
            <w:r>
              <w:t>MC</w:t>
            </w:r>
          </w:p>
        </w:tc>
      </w:tr>
      <w:tr w:rsidR="00837F01" w14:paraId="4D58FFF9"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D137444" w14:textId="77777777" w:rsidR="00837F01" w:rsidRDefault="00837F01" w:rsidP="004E528A">
            <w:pPr>
              <w:pStyle w:val="TableRowHead"/>
              <w:jc w:val="right"/>
            </w:pPr>
            <w:r>
              <w:lastRenderedPageBreak/>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7E603EDF" w14:textId="77777777" w:rsidR="00837F01" w:rsidRDefault="00837F01" w:rsidP="004E528A">
            <w:pPr>
              <w:pStyle w:val="Cell"/>
            </w:pPr>
            <w:r>
              <w:t>1</w:t>
            </w:r>
          </w:p>
        </w:tc>
      </w:tr>
      <w:tr w:rsidR="00837F01" w14:paraId="436BA19F"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A60E32C"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21F80885" w14:textId="77777777" w:rsidR="00837F01" w:rsidRDefault="00837F01" w:rsidP="004E528A">
            <w:pPr>
              <w:pStyle w:val="Cell"/>
            </w:pPr>
            <w:r>
              <w:t>Yes</w:t>
            </w:r>
          </w:p>
        </w:tc>
      </w:tr>
      <w:tr w:rsidR="00837F01" w14:paraId="5A0A250B"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324194C"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6AEB257D" w14:textId="77777777" w:rsidR="00837F01" w:rsidRDefault="00837F01" w:rsidP="004E528A">
            <w:pPr>
              <w:pStyle w:val="Cell"/>
            </w:pPr>
            <w:r>
              <w:t>D</w:t>
            </w:r>
          </w:p>
        </w:tc>
      </w:tr>
      <w:tr w:rsidR="00837F01" w14:paraId="3C12F1F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23C01EB"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632275ED" w14:textId="77777777" w:rsidR="00837F01" w:rsidRDefault="00837F01" w:rsidP="004E528A">
            <w:pPr>
              <w:pStyle w:val="Cell"/>
            </w:pPr>
            <w:r>
              <w:t>0</w:t>
            </w:r>
          </w:p>
        </w:tc>
      </w:tr>
      <w:tr w:rsidR="00837F01" w14:paraId="063EA9CB"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3DD98E03"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5E29D78A" w14:textId="77777777" w:rsidR="00837F01" w:rsidRDefault="00837F01" w:rsidP="004E528A">
            <w:pPr>
              <w:pStyle w:val="QFID"/>
            </w:pPr>
          </w:p>
        </w:tc>
      </w:tr>
      <w:tr w:rsidR="00837F01" w14:paraId="5F9F7A02"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2D04905D"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2322FB6E"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01474EB"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7BD6198F" w14:textId="77777777" w:rsidR="00837F01" w:rsidRDefault="00837F01" w:rsidP="004E528A">
            <w:pPr>
              <w:pStyle w:val="TableHead"/>
            </w:pPr>
            <w:r>
              <w:t>Grade</w:t>
            </w:r>
          </w:p>
        </w:tc>
      </w:tr>
      <w:tr w:rsidR="00837F01" w14:paraId="19BFF8E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41890B2"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3D73BAB5" w14:textId="77777777" w:rsidR="00837F01" w:rsidRPr="00E16EA2" w:rsidRDefault="00837F01" w:rsidP="004E528A">
            <w:pPr>
              <w:rPr>
                <w:sz w:val="26"/>
                <w:szCs w:val="26"/>
                <w:lang w:val="en-GB"/>
              </w:rPr>
            </w:pPr>
            <w:r w:rsidRPr="00F101F5">
              <w:rPr>
                <w:sz w:val="26"/>
                <w:szCs w:val="26"/>
              </w:rPr>
              <w:t>1-b, 2-c, 3-a</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BCE7484"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A58BFB9" w14:textId="77777777" w:rsidR="00837F01" w:rsidRDefault="00837F01" w:rsidP="004E528A">
            <w:pPr>
              <w:pStyle w:val="QFGrade"/>
            </w:pPr>
            <w:r>
              <w:t>100</w:t>
            </w:r>
          </w:p>
        </w:tc>
      </w:tr>
      <w:tr w:rsidR="00837F01" w14:paraId="2262C65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4BC371D"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39B5023" w14:textId="77777777" w:rsidR="00837F01" w:rsidRPr="00496027" w:rsidRDefault="00837F01" w:rsidP="004E528A">
            <w:pPr>
              <w:rPr>
                <w:sz w:val="26"/>
                <w:szCs w:val="26"/>
              </w:rPr>
            </w:pPr>
            <w:r w:rsidRPr="00F101F5">
              <w:rPr>
                <w:sz w:val="26"/>
                <w:szCs w:val="26"/>
              </w:rPr>
              <w:t>1-a, 2-b,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85E519E"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456DDA76" w14:textId="77777777" w:rsidR="00837F01" w:rsidRDefault="00837F01" w:rsidP="004E528A">
            <w:pPr>
              <w:pStyle w:val="QFGrade"/>
            </w:pPr>
            <w:r>
              <w:t>0</w:t>
            </w:r>
          </w:p>
        </w:tc>
      </w:tr>
      <w:tr w:rsidR="00837F01" w14:paraId="65D03D1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25F0F61"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53DDE30A" w14:textId="77777777" w:rsidR="00837F01" w:rsidRPr="00A77C7D" w:rsidRDefault="00837F01" w:rsidP="004E528A">
            <w:pPr>
              <w:rPr>
                <w:sz w:val="26"/>
                <w:szCs w:val="26"/>
                <w:lang w:val="en-GB"/>
              </w:rPr>
            </w:pPr>
            <w:r w:rsidRPr="00F101F5">
              <w:rPr>
                <w:sz w:val="26"/>
                <w:szCs w:val="26"/>
              </w:rPr>
              <w:t>1-c, 2-b, 3-a</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25BD891"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188FF5AA" w14:textId="77777777" w:rsidR="00837F01" w:rsidRDefault="00837F01" w:rsidP="004E528A">
            <w:pPr>
              <w:pStyle w:val="QFGrade"/>
            </w:pPr>
            <w:r>
              <w:t>0</w:t>
            </w:r>
          </w:p>
        </w:tc>
      </w:tr>
      <w:tr w:rsidR="00837F01" w14:paraId="1D8A644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0C3C2DF"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11784A1" w14:textId="77777777" w:rsidR="00837F01" w:rsidRPr="00C744DB" w:rsidRDefault="00837F01" w:rsidP="004E528A">
            <w:pPr>
              <w:rPr>
                <w:sz w:val="26"/>
                <w:szCs w:val="26"/>
              </w:rPr>
            </w:pPr>
            <w:r w:rsidRPr="00F101F5">
              <w:rPr>
                <w:sz w:val="26"/>
                <w:szCs w:val="26"/>
              </w:rPr>
              <w:t>1-b, 2-a,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E48075B"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1C4EFE9C" w14:textId="77777777" w:rsidR="00837F01" w:rsidRDefault="00837F01" w:rsidP="004E528A">
            <w:pPr>
              <w:pStyle w:val="QFGrade"/>
            </w:pPr>
            <w:r>
              <w:t>0</w:t>
            </w:r>
          </w:p>
        </w:tc>
      </w:tr>
      <w:tr w:rsidR="00837F01" w14:paraId="6A669A8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135440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37F39F3"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2DEF9B7"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F1EC489" w14:textId="77777777" w:rsidR="00837F01" w:rsidRDefault="00837F01" w:rsidP="004E528A">
            <w:pPr>
              <w:pStyle w:val="Cell"/>
            </w:pPr>
          </w:p>
        </w:tc>
      </w:tr>
      <w:tr w:rsidR="00837F01" w14:paraId="18DEB02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D440AC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65F7D25"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0850B51C"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B409D49" w14:textId="77777777" w:rsidR="00837F01" w:rsidRDefault="00837F01" w:rsidP="004E528A">
            <w:pPr>
              <w:pStyle w:val="Cell"/>
            </w:pPr>
          </w:p>
        </w:tc>
      </w:tr>
      <w:tr w:rsidR="00837F01" w14:paraId="1FA65B2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2183EE1"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731037F"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5E5FFD18"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37D7962" w14:textId="77777777" w:rsidR="00837F01" w:rsidRDefault="00837F01" w:rsidP="004E528A">
            <w:pPr>
              <w:pStyle w:val="Cell"/>
            </w:pPr>
          </w:p>
        </w:tc>
      </w:tr>
      <w:tr w:rsidR="00837F01" w14:paraId="5D02E6A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C03A3A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2A96E18"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8F16C4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0D4C127" w14:textId="77777777" w:rsidR="00837F01" w:rsidRDefault="00837F01" w:rsidP="004E528A">
            <w:pPr>
              <w:pStyle w:val="Cell"/>
            </w:pPr>
          </w:p>
        </w:tc>
      </w:tr>
      <w:tr w:rsidR="00837F01" w14:paraId="1C91A84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358A88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B4644E6"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1CDD6B7"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70B2F5EE" w14:textId="77777777" w:rsidR="00837F01" w:rsidRDefault="00837F01" w:rsidP="004E528A">
            <w:pPr>
              <w:pStyle w:val="Cell"/>
            </w:pPr>
          </w:p>
        </w:tc>
      </w:tr>
      <w:tr w:rsidR="00837F01" w14:paraId="751CA55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AF21067"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36BFA03"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0632093"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25E59F4A" w14:textId="77777777" w:rsidR="00837F01" w:rsidRDefault="00837F01" w:rsidP="004E528A">
            <w:pPr>
              <w:pStyle w:val="Cell"/>
            </w:pPr>
          </w:p>
        </w:tc>
      </w:tr>
      <w:tr w:rsidR="00837F01" w14:paraId="3794656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6FFAAB5"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944D344"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069DF06"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89DC4D1" w14:textId="77777777" w:rsidR="00837F01" w:rsidRDefault="00837F01" w:rsidP="004E528A">
            <w:pPr>
              <w:pStyle w:val="Cell"/>
            </w:pPr>
          </w:p>
        </w:tc>
      </w:tr>
      <w:tr w:rsidR="00837F01" w14:paraId="6CCBB9A2"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3024A2D"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19E47791" w14:textId="77777777" w:rsidR="00837F01" w:rsidRDefault="00837F01" w:rsidP="004E528A">
            <w:pPr>
              <w:pStyle w:val="Cell"/>
            </w:pPr>
          </w:p>
        </w:tc>
      </w:tr>
    </w:tbl>
    <w:p w14:paraId="5E9D7263" w14:textId="77777777" w:rsidR="00837F01" w:rsidRDefault="00837F01" w:rsidP="00837F01"/>
    <w:p w14:paraId="593A2797" w14:textId="77777777" w:rsidR="00837F01" w:rsidRDefault="00837F01" w:rsidP="00837F01">
      <w:pPr>
        <w:pStyle w:val="Heading2"/>
      </w:pPr>
      <w:r>
        <w:t>Question 26</w:t>
      </w:r>
    </w:p>
    <w:p w14:paraId="270DADB7"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72"/>
        <w:gridCol w:w="3203"/>
        <w:gridCol w:w="3717"/>
        <w:gridCol w:w="537"/>
      </w:tblGrid>
      <w:tr w:rsidR="00837F01" w14:paraId="049D378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2CE017F" w14:textId="77777777" w:rsidR="00837F01" w:rsidRPr="00F101F5" w:rsidRDefault="00837F01" w:rsidP="004E528A">
            <w:pPr>
              <w:rPr>
                <w:sz w:val="26"/>
                <w:szCs w:val="26"/>
              </w:rPr>
            </w:pPr>
            <w:r w:rsidRPr="00F101F5">
              <w:rPr>
                <w:sz w:val="26"/>
                <w:szCs w:val="26"/>
              </w:rPr>
              <w:t xml:space="preserve">Câu </w:t>
            </w:r>
            <w:r>
              <w:rPr>
                <w:sz w:val="26"/>
                <w:szCs w:val="26"/>
              </w:rPr>
              <w:t>2</w:t>
            </w:r>
            <w:r w:rsidRPr="00F101F5">
              <w:rPr>
                <w:sz w:val="26"/>
                <w:szCs w:val="26"/>
              </w:rPr>
              <w:t>6: Nối các linh kiện với phương pháp lập trình điều khiển tương ứng:</w:t>
            </w:r>
          </w:p>
          <w:p w14:paraId="441C51EF" w14:textId="77777777" w:rsidR="00837F01" w:rsidRPr="003060AA" w:rsidRDefault="00837F01" w:rsidP="004E528A">
            <w:pPr>
              <w:rPr>
                <w:sz w:val="26"/>
                <w:szCs w:val="26"/>
                <w:lang w:val="en-GB"/>
              </w:rPr>
            </w:pPr>
            <w:r w:rsidRPr="004475C0">
              <w:rPr>
                <w:noProof/>
                <w:sz w:val="26"/>
                <w:szCs w:val="26"/>
                <w:lang w:val="en-GB"/>
              </w:rPr>
              <w:drawing>
                <wp:inline distT="0" distB="0" distL="0" distR="0" wp14:anchorId="30414597" wp14:editId="67C89794">
                  <wp:extent cx="5475514" cy="1590675"/>
                  <wp:effectExtent l="0" t="0" r="0" b="0"/>
                  <wp:docPr id="116423512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35122" name="Picture 1" descr="A white paper with black text&#10;&#10;AI-generated content may be incorrect."/>
                          <pic:cNvPicPr/>
                        </pic:nvPicPr>
                        <pic:blipFill>
                          <a:blip r:embed="rId18"/>
                          <a:stretch>
                            <a:fillRect/>
                          </a:stretch>
                        </pic:blipFill>
                        <pic:spPr>
                          <a:xfrm>
                            <a:off x="0" y="0"/>
                            <a:ext cx="5479154" cy="1591733"/>
                          </a:xfrm>
                          <a:prstGeom prst="rect">
                            <a:avLst/>
                          </a:prstGeom>
                        </pic:spPr>
                      </pic:pic>
                    </a:graphicData>
                  </a:graphic>
                </wp:inline>
              </w:drawing>
            </w:r>
          </w:p>
        </w:tc>
        <w:tc>
          <w:tcPr>
            <w:tcW w:w="669" w:type="dxa"/>
            <w:tcBorders>
              <w:top w:val="outset" w:sz="6" w:space="0" w:color="auto"/>
              <w:left w:val="outset" w:sz="6" w:space="0" w:color="auto"/>
              <w:bottom w:val="outset" w:sz="6" w:space="0" w:color="auto"/>
              <w:right w:val="outset" w:sz="6" w:space="0" w:color="auto"/>
            </w:tcBorders>
            <w:vAlign w:val="center"/>
            <w:hideMark/>
          </w:tcPr>
          <w:p w14:paraId="0D800DC7" w14:textId="77777777" w:rsidR="00837F01" w:rsidRDefault="00837F01" w:rsidP="004E528A">
            <w:pPr>
              <w:pStyle w:val="QFType"/>
            </w:pPr>
            <w:r>
              <w:t>MC</w:t>
            </w:r>
          </w:p>
        </w:tc>
      </w:tr>
      <w:tr w:rsidR="00837F01" w14:paraId="7EBDF9C7"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E6709C9"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71EF2727" w14:textId="77777777" w:rsidR="00837F01" w:rsidRDefault="00837F01" w:rsidP="004E528A">
            <w:pPr>
              <w:pStyle w:val="Cell"/>
            </w:pPr>
            <w:r>
              <w:t>1</w:t>
            </w:r>
          </w:p>
        </w:tc>
      </w:tr>
      <w:tr w:rsidR="00837F01" w14:paraId="45F3B443"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92435D0"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5D314367" w14:textId="77777777" w:rsidR="00837F01" w:rsidRDefault="00837F01" w:rsidP="004E528A">
            <w:pPr>
              <w:pStyle w:val="Cell"/>
            </w:pPr>
            <w:r>
              <w:t>Yes</w:t>
            </w:r>
          </w:p>
        </w:tc>
      </w:tr>
      <w:tr w:rsidR="00837F01" w14:paraId="28209308"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157531F"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7E1C8B7F" w14:textId="77777777" w:rsidR="00837F01" w:rsidRDefault="00837F01" w:rsidP="004E528A">
            <w:pPr>
              <w:pStyle w:val="Cell"/>
            </w:pPr>
            <w:r>
              <w:t>D</w:t>
            </w:r>
          </w:p>
        </w:tc>
      </w:tr>
      <w:tr w:rsidR="00837F01" w14:paraId="1A0821D3"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4B5522E"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3B1E71FF" w14:textId="77777777" w:rsidR="00837F01" w:rsidRDefault="00837F01" w:rsidP="004E528A">
            <w:pPr>
              <w:pStyle w:val="Cell"/>
            </w:pPr>
            <w:r>
              <w:t>0</w:t>
            </w:r>
          </w:p>
        </w:tc>
      </w:tr>
      <w:tr w:rsidR="00837F01" w14:paraId="72354AB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45065B7E"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1FF0C153" w14:textId="77777777" w:rsidR="00837F01" w:rsidRDefault="00837F01" w:rsidP="004E528A">
            <w:pPr>
              <w:pStyle w:val="QFID"/>
            </w:pPr>
          </w:p>
        </w:tc>
      </w:tr>
      <w:tr w:rsidR="00837F01" w14:paraId="357E6AD7"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018140B5"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569BFF99"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9A971FE"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3486E14F" w14:textId="77777777" w:rsidR="00837F01" w:rsidRDefault="00837F01" w:rsidP="004E528A">
            <w:pPr>
              <w:pStyle w:val="TableHead"/>
            </w:pPr>
            <w:r>
              <w:t>Grade</w:t>
            </w:r>
          </w:p>
        </w:tc>
      </w:tr>
      <w:tr w:rsidR="00837F01" w14:paraId="0B434D36"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DD59D76"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17068C2A" w14:textId="77777777" w:rsidR="00837F01" w:rsidRPr="00E16EA2" w:rsidRDefault="00837F01" w:rsidP="004E528A">
            <w:pPr>
              <w:rPr>
                <w:sz w:val="26"/>
                <w:szCs w:val="26"/>
                <w:lang w:val="en-GB"/>
              </w:rPr>
            </w:pPr>
            <w:r w:rsidRPr="00F101F5">
              <w:rPr>
                <w:sz w:val="26"/>
                <w:szCs w:val="26"/>
              </w:rPr>
              <w:t>1-c, 2-b, 3-a</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13BE7FE"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223FF915" w14:textId="77777777" w:rsidR="00837F01" w:rsidRDefault="00837F01" w:rsidP="004E528A">
            <w:pPr>
              <w:pStyle w:val="QFGrade"/>
            </w:pPr>
            <w:r>
              <w:t>0</w:t>
            </w:r>
          </w:p>
        </w:tc>
      </w:tr>
      <w:tr w:rsidR="00837F01" w14:paraId="4496038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FF5B509"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002ED864" w14:textId="77777777" w:rsidR="00837F01" w:rsidRPr="00496027" w:rsidRDefault="00837F01" w:rsidP="004E528A">
            <w:pPr>
              <w:rPr>
                <w:sz w:val="26"/>
                <w:szCs w:val="26"/>
              </w:rPr>
            </w:pPr>
            <w:r w:rsidRPr="00F101F5">
              <w:rPr>
                <w:sz w:val="26"/>
                <w:szCs w:val="26"/>
              </w:rPr>
              <w:t>1-b, 2-c, 3-a</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03017B2"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009D750" w14:textId="77777777" w:rsidR="00837F01" w:rsidRDefault="00837F01" w:rsidP="004E528A">
            <w:pPr>
              <w:pStyle w:val="QFGrade"/>
            </w:pPr>
            <w:r>
              <w:t>100</w:t>
            </w:r>
          </w:p>
        </w:tc>
      </w:tr>
      <w:tr w:rsidR="00837F01" w14:paraId="0EF5A59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A117E59"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C28FA4B" w14:textId="77777777" w:rsidR="00837F01" w:rsidRPr="00A77C7D" w:rsidRDefault="00837F01" w:rsidP="004E528A">
            <w:pPr>
              <w:rPr>
                <w:sz w:val="26"/>
                <w:szCs w:val="26"/>
                <w:lang w:val="en-GB"/>
              </w:rPr>
            </w:pPr>
            <w:r w:rsidRPr="00F101F5">
              <w:rPr>
                <w:sz w:val="26"/>
                <w:szCs w:val="26"/>
              </w:rPr>
              <w:t>1-a, 2-c, 3-b</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B16E08A"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7B11168" w14:textId="77777777" w:rsidR="00837F01" w:rsidRDefault="00837F01" w:rsidP="004E528A">
            <w:pPr>
              <w:pStyle w:val="QFGrade"/>
            </w:pPr>
            <w:r>
              <w:t>0</w:t>
            </w:r>
          </w:p>
        </w:tc>
      </w:tr>
      <w:tr w:rsidR="00837F01" w14:paraId="5A7D512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0DF41EB"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0FF08B99" w14:textId="77777777" w:rsidR="00837F01" w:rsidRPr="00C744DB" w:rsidRDefault="00837F01" w:rsidP="004E528A">
            <w:pPr>
              <w:rPr>
                <w:sz w:val="26"/>
                <w:szCs w:val="26"/>
              </w:rPr>
            </w:pPr>
            <w:r w:rsidRPr="00F101F5">
              <w:rPr>
                <w:sz w:val="26"/>
                <w:szCs w:val="26"/>
              </w:rPr>
              <w:t>1-b, 2-a,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A281B0B"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FA2254A" w14:textId="77777777" w:rsidR="00837F01" w:rsidRDefault="00837F01" w:rsidP="004E528A">
            <w:pPr>
              <w:pStyle w:val="QFGrade"/>
            </w:pPr>
            <w:r>
              <w:t>0</w:t>
            </w:r>
          </w:p>
        </w:tc>
      </w:tr>
      <w:tr w:rsidR="00837F01" w14:paraId="391C8D9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49E1487"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F863D63"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BEDB73D"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99B6272" w14:textId="77777777" w:rsidR="00837F01" w:rsidRDefault="00837F01" w:rsidP="004E528A">
            <w:pPr>
              <w:pStyle w:val="Cell"/>
            </w:pPr>
          </w:p>
        </w:tc>
      </w:tr>
      <w:tr w:rsidR="00837F01" w14:paraId="63EBEAC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7710CC9"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7044B91"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2AD3DDA2"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CEA4F2B" w14:textId="77777777" w:rsidR="00837F01" w:rsidRDefault="00837F01" w:rsidP="004E528A">
            <w:pPr>
              <w:pStyle w:val="Cell"/>
            </w:pPr>
          </w:p>
        </w:tc>
      </w:tr>
      <w:tr w:rsidR="00837F01" w14:paraId="136747A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C99C88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2AFAC47"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0870FEBB"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1E904BA" w14:textId="77777777" w:rsidR="00837F01" w:rsidRDefault="00837F01" w:rsidP="004E528A">
            <w:pPr>
              <w:pStyle w:val="Cell"/>
            </w:pPr>
          </w:p>
        </w:tc>
      </w:tr>
      <w:tr w:rsidR="00837F01" w14:paraId="220B4BB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C33F9A0"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0FC5EEA"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CD23783"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47A863D9" w14:textId="77777777" w:rsidR="00837F01" w:rsidRDefault="00837F01" w:rsidP="004E528A">
            <w:pPr>
              <w:pStyle w:val="Cell"/>
            </w:pPr>
          </w:p>
        </w:tc>
      </w:tr>
      <w:tr w:rsidR="00837F01" w14:paraId="7E8EB28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6642A5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BB9C976"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1729CFE"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34FD901F" w14:textId="77777777" w:rsidR="00837F01" w:rsidRDefault="00837F01" w:rsidP="004E528A">
            <w:pPr>
              <w:pStyle w:val="Cell"/>
            </w:pPr>
          </w:p>
        </w:tc>
      </w:tr>
      <w:tr w:rsidR="00837F01" w14:paraId="086F84E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364BB6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A75C206"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2A119B9"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5964BB3A" w14:textId="77777777" w:rsidR="00837F01" w:rsidRDefault="00837F01" w:rsidP="004E528A">
            <w:pPr>
              <w:pStyle w:val="Cell"/>
            </w:pPr>
          </w:p>
        </w:tc>
      </w:tr>
      <w:tr w:rsidR="00837F01" w14:paraId="222D58F6"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94B3E4E"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6A217BF"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375B2F5"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55F402A" w14:textId="77777777" w:rsidR="00837F01" w:rsidRDefault="00837F01" w:rsidP="004E528A">
            <w:pPr>
              <w:pStyle w:val="Cell"/>
            </w:pPr>
          </w:p>
        </w:tc>
      </w:tr>
      <w:tr w:rsidR="00837F01" w14:paraId="615BFC3D"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0BA96B4"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51346037" w14:textId="77777777" w:rsidR="00837F01" w:rsidRDefault="00837F01" w:rsidP="004E528A">
            <w:pPr>
              <w:pStyle w:val="Cell"/>
            </w:pPr>
          </w:p>
        </w:tc>
      </w:tr>
    </w:tbl>
    <w:p w14:paraId="20E89D55" w14:textId="77777777" w:rsidR="00837F01" w:rsidRDefault="00837F01" w:rsidP="00837F01"/>
    <w:p w14:paraId="16E8924F" w14:textId="77777777" w:rsidR="00837F01" w:rsidRDefault="00837F01" w:rsidP="00837F01">
      <w:pPr>
        <w:pStyle w:val="Heading2"/>
      </w:pPr>
      <w:r>
        <w:t>Question 27</w:t>
      </w:r>
    </w:p>
    <w:p w14:paraId="73419EAA"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71"/>
        <w:gridCol w:w="3201"/>
        <w:gridCol w:w="3716"/>
        <w:gridCol w:w="541"/>
      </w:tblGrid>
      <w:tr w:rsidR="00837F01" w14:paraId="6C1EFE06"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770C1EA" w14:textId="77777777" w:rsidR="00837F01" w:rsidRDefault="00837F01" w:rsidP="004E528A">
            <w:pPr>
              <w:rPr>
                <w:sz w:val="26"/>
                <w:szCs w:val="26"/>
              </w:rPr>
            </w:pPr>
            <w:r w:rsidRPr="00F101F5">
              <w:rPr>
                <w:sz w:val="26"/>
                <w:szCs w:val="26"/>
              </w:rPr>
              <w:t xml:space="preserve">Câu </w:t>
            </w:r>
            <w:r>
              <w:rPr>
                <w:sz w:val="26"/>
                <w:szCs w:val="26"/>
              </w:rPr>
              <w:t>2</w:t>
            </w:r>
            <w:r w:rsidRPr="00F101F5">
              <w:rPr>
                <w:sz w:val="26"/>
                <w:szCs w:val="26"/>
              </w:rPr>
              <w:t>7: Nối các thông số giao tiếp UART với ý nghĩa kỹ thuật:</w:t>
            </w:r>
          </w:p>
          <w:p w14:paraId="7BCC060C" w14:textId="77777777" w:rsidR="00837F01" w:rsidRPr="006A2741" w:rsidRDefault="00837F01" w:rsidP="004E528A">
            <w:pPr>
              <w:rPr>
                <w:sz w:val="26"/>
                <w:szCs w:val="26"/>
              </w:rPr>
            </w:pPr>
            <w:r w:rsidRPr="006A2741">
              <w:rPr>
                <w:noProof/>
                <w:sz w:val="26"/>
                <w:szCs w:val="26"/>
              </w:rPr>
              <w:drawing>
                <wp:inline distT="0" distB="0" distL="0" distR="0" wp14:anchorId="4491544D" wp14:editId="156BFC62">
                  <wp:extent cx="5421086" cy="1590675"/>
                  <wp:effectExtent l="0" t="0" r="8255" b="0"/>
                  <wp:docPr id="162248350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83508" name="Picture 1" descr="A white paper with black text&#10;&#10;AI-generated content may be incorrect."/>
                          <pic:cNvPicPr/>
                        </pic:nvPicPr>
                        <pic:blipFill>
                          <a:blip r:embed="rId19"/>
                          <a:stretch>
                            <a:fillRect/>
                          </a:stretch>
                        </pic:blipFill>
                        <pic:spPr>
                          <a:xfrm>
                            <a:off x="0" y="0"/>
                            <a:ext cx="5423696" cy="1591441"/>
                          </a:xfrm>
                          <a:prstGeom prst="rect">
                            <a:avLst/>
                          </a:prstGeom>
                        </pic:spPr>
                      </pic:pic>
                    </a:graphicData>
                  </a:graphic>
                </wp:inline>
              </w:drawing>
            </w:r>
          </w:p>
        </w:tc>
        <w:tc>
          <w:tcPr>
            <w:tcW w:w="669" w:type="dxa"/>
            <w:tcBorders>
              <w:top w:val="outset" w:sz="6" w:space="0" w:color="auto"/>
              <w:left w:val="outset" w:sz="6" w:space="0" w:color="auto"/>
              <w:bottom w:val="outset" w:sz="6" w:space="0" w:color="auto"/>
              <w:right w:val="outset" w:sz="6" w:space="0" w:color="auto"/>
            </w:tcBorders>
            <w:vAlign w:val="center"/>
            <w:hideMark/>
          </w:tcPr>
          <w:p w14:paraId="5D10E49B" w14:textId="77777777" w:rsidR="00837F01" w:rsidRDefault="00837F01" w:rsidP="004E528A">
            <w:pPr>
              <w:pStyle w:val="QFType"/>
            </w:pPr>
            <w:r>
              <w:t>MC</w:t>
            </w:r>
          </w:p>
        </w:tc>
      </w:tr>
      <w:tr w:rsidR="00837F01" w14:paraId="7A88AF5D"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C0425B6" w14:textId="77777777" w:rsidR="00837F01" w:rsidRDefault="00837F01" w:rsidP="004E528A">
            <w:pPr>
              <w:pStyle w:val="TableRowHead"/>
              <w:jc w:val="right"/>
            </w:pPr>
            <w:r>
              <w:lastRenderedPageBreak/>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4627A8EF" w14:textId="77777777" w:rsidR="00837F01" w:rsidRDefault="00837F01" w:rsidP="004E528A">
            <w:pPr>
              <w:pStyle w:val="Cell"/>
            </w:pPr>
            <w:r>
              <w:t>1</w:t>
            </w:r>
          </w:p>
        </w:tc>
      </w:tr>
      <w:tr w:rsidR="00837F01" w14:paraId="2F737FB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8BC7B1E"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21CC2350" w14:textId="77777777" w:rsidR="00837F01" w:rsidRDefault="00837F01" w:rsidP="004E528A">
            <w:pPr>
              <w:pStyle w:val="Cell"/>
            </w:pPr>
            <w:r>
              <w:t>Yes</w:t>
            </w:r>
          </w:p>
        </w:tc>
      </w:tr>
      <w:tr w:rsidR="00837F01" w14:paraId="645942CA"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CF86107"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5FAF54E8" w14:textId="77777777" w:rsidR="00837F01" w:rsidRDefault="00837F01" w:rsidP="004E528A">
            <w:pPr>
              <w:pStyle w:val="Cell"/>
            </w:pPr>
            <w:r>
              <w:t>D</w:t>
            </w:r>
          </w:p>
        </w:tc>
      </w:tr>
      <w:tr w:rsidR="00837F01" w14:paraId="2018B69D"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F64188C"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4E0E928B" w14:textId="77777777" w:rsidR="00837F01" w:rsidRDefault="00837F01" w:rsidP="004E528A">
            <w:pPr>
              <w:pStyle w:val="Cell"/>
            </w:pPr>
            <w:r>
              <w:t>0</w:t>
            </w:r>
          </w:p>
        </w:tc>
      </w:tr>
      <w:tr w:rsidR="00837F01" w14:paraId="71B2D0C3"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6F226FE3"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172B42EA" w14:textId="77777777" w:rsidR="00837F01" w:rsidRDefault="00837F01" w:rsidP="004E528A">
            <w:pPr>
              <w:pStyle w:val="QFID"/>
            </w:pPr>
          </w:p>
        </w:tc>
      </w:tr>
      <w:tr w:rsidR="00837F01" w14:paraId="4E582D45"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73FFCD29"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376E95B5"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28720551"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3942AF9F" w14:textId="77777777" w:rsidR="00837F01" w:rsidRDefault="00837F01" w:rsidP="004E528A">
            <w:pPr>
              <w:pStyle w:val="TableHead"/>
            </w:pPr>
            <w:r>
              <w:t>Grade</w:t>
            </w:r>
          </w:p>
        </w:tc>
      </w:tr>
      <w:tr w:rsidR="00837F01" w14:paraId="401D6DCA"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7CD86FC"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12C04000" w14:textId="77777777" w:rsidR="00837F01" w:rsidRPr="00E16EA2" w:rsidRDefault="00837F01" w:rsidP="004E528A">
            <w:pPr>
              <w:rPr>
                <w:sz w:val="26"/>
                <w:szCs w:val="26"/>
                <w:lang w:val="en-GB"/>
              </w:rPr>
            </w:pPr>
            <w:r w:rsidRPr="00F101F5">
              <w:rPr>
                <w:sz w:val="26"/>
                <w:szCs w:val="26"/>
              </w:rPr>
              <w:t>1-b, 2-a,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463FA4B"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A85F539" w14:textId="77777777" w:rsidR="00837F01" w:rsidRDefault="00837F01" w:rsidP="004E528A">
            <w:pPr>
              <w:pStyle w:val="QFGrade"/>
            </w:pPr>
            <w:r>
              <w:t>100</w:t>
            </w:r>
          </w:p>
        </w:tc>
      </w:tr>
      <w:tr w:rsidR="00837F01" w14:paraId="7C3E875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409AF4E"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429723C5" w14:textId="77777777" w:rsidR="00837F01" w:rsidRPr="00496027" w:rsidRDefault="00837F01" w:rsidP="004E528A">
            <w:pPr>
              <w:rPr>
                <w:sz w:val="26"/>
                <w:szCs w:val="26"/>
              </w:rPr>
            </w:pPr>
            <w:r w:rsidRPr="00F101F5">
              <w:rPr>
                <w:sz w:val="26"/>
                <w:szCs w:val="26"/>
              </w:rPr>
              <w:t>1-a, 2-b,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B440DA4"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CCC1496" w14:textId="77777777" w:rsidR="00837F01" w:rsidRDefault="00837F01" w:rsidP="004E528A">
            <w:pPr>
              <w:pStyle w:val="QFGrade"/>
            </w:pPr>
            <w:r>
              <w:t>0</w:t>
            </w:r>
          </w:p>
        </w:tc>
      </w:tr>
      <w:tr w:rsidR="00837F01" w14:paraId="4A92642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5DA43E9"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16C0382" w14:textId="77777777" w:rsidR="00837F01" w:rsidRPr="00A77C7D" w:rsidRDefault="00837F01" w:rsidP="004E528A">
            <w:pPr>
              <w:rPr>
                <w:sz w:val="26"/>
                <w:szCs w:val="26"/>
                <w:lang w:val="en-GB"/>
              </w:rPr>
            </w:pPr>
            <w:r w:rsidRPr="00F101F5">
              <w:rPr>
                <w:sz w:val="26"/>
                <w:szCs w:val="26"/>
              </w:rPr>
              <w:t>1-c, 2-a, 3-b</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7CF5F1A"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9805038" w14:textId="77777777" w:rsidR="00837F01" w:rsidRDefault="00837F01" w:rsidP="004E528A">
            <w:pPr>
              <w:pStyle w:val="QFGrade"/>
            </w:pPr>
            <w:r>
              <w:t>0</w:t>
            </w:r>
          </w:p>
        </w:tc>
      </w:tr>
      <w:tr w:rsidR="00837F01" w14:paraId="24C241E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D186CDA"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5D14D4BD" w14:textId="77777777" w:rsidR="00837F01" w:rsidRPr="00C744DB" w:rsidRDefault="00837F01" w:rsidP="004E528A">
            <w:pPr>
              <w:rPr>
                <w:sz w:val="26"/>
                <w:szCs w:val="26"/>
              </w:rPr>
            </w:pPr>
            <w:r w:rsidRPr="00F101F5">
              <w:rPr>
                <w:sz w:val="26"/>
                <w:szCs w:val="26"/>
              </w:rPr>
              <w:t>1-b, 2-c, 3-a</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3324615"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3AB74AED" w14:textId="77777777" w:rsidR="00837F01" w:rsidRDefault="00837F01" w:rsidP="004E528A">
            <w:pPr>
              <w:pStyle w:val="QFGrade"/>
            </w:pPr>
            <w:r>
              <w:t>0</w:t>
            </w:r>
          </w:p>
        </w:tc>
      </w:tr>
      <w:tr w:rsidR="00837F01" w14:paraId="3E8A780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B667F80"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63629C4"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6ED1CFE"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17E1F7A" w14:textId="77777777" w:rsidR="00837F01" w:rsidRDefault="00837F01" w:rsidP="004E528A">
            <w:pPr>
              <w:pStyle w:val="Cell"/>
            </w:pPr>
          </w:p>
        </w:tc>
      </w:tr>
      <w:tr w:rsidR="00837F01" w14:paraId="554D946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12C06F9"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1147B82"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39D33080"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5F86528" w14:textId="77777777" w:rsidR="00837F01" w:rsidRDefault="00837F01" w:rsidP="004E528A">
            <w:pPr>
              <w:pStyle w:val="Cell"/>
            </w:pPr>
          </w:p>
        </w:tc>
      </w:tr>
      <w:tr w:rsidR="00837F01" w14:paraId="6491FFF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C426053"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9761922"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02AF040C"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F3AF9E8" w14:textId="77777777" w:rsidR="00837F01" w:rsidRDefault="00837F01" w:rsidP="004E528A">
            <w:pPr>
              <w:pStyle w:val="Cell"/>
            </w:pPr>
          </w:p>
        </w:tc>
      </w:tr>
      <w:tr w:rsidR="00837F01" w14:paraId="2953CAF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014960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0CD0780"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4A59BBC"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05433CB" w14:textId="77777777" w:rsidR="00837F01" w:rsidRDefault="00837F01" w:rsidP="004E528A">
            <w:pPr>
              <w:pStyle w:val="Cell"/>
            </w:pPr>
          </w:p>
        </w:tc>
      </w:tr>
      <w:tr w:rsidR="00837F01" w14:paraId="1558C40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E9D2B03"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E87D30E"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BB88611"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70FC2D0A" w14:textId="77777777" w:rsidR="00837F01" w:rsidRDefault="00837F01" w:rsidP="004E528A">
            <w:pPr>
              <w:pStyle w:val="Cell"/>
            </w:pPr>
          </w:p>
        </w:tc>
      </w:tr>
      <w:tr w:rsidR="00837F01" w14:paraId="7EE20A7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9643F72"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5E2AD29"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4419F94D"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337DDF08" w14:textId="77777777" w:rsidR="00837F01" w:rsidRDefault="00837F01" w:rsidP="004E528A">
            <w:pPr>
              <w:pStyle w:val="Cell"/>
            </w:pPr>
          </w:p>
        </w:tc>
      </w:tr>
      <w:tr w:rsidR="00837F01" w14:paraId="3F10817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0B9AD1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2E32F87E"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473D422"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A9E1ECE" w14:textId="77777777" w:rsidR="00837F01" w:rsidRDefault="00837F01" w:rsidP="004E528A">
            <w:pPr>
              <w:pStyle w:val="Cell"/>
            </w:pPr>
          </w:p>
        </w:tc>
      </w:tr>
      <w:tr w:rsidR="00837F01" w14:paraId="6BCC4DF9"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74316F4"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63D48A58" w14:textId="77777777" w:rsidR="00837F01" w:rsidRDefault="00837F01" w:rsidP="004E528A">
            <w:pPr>
              <w:pStyle w:val="Cell"/>
            </w:pPr>
          </w:p>
        </w:tc>
      </w:tr>
    </w:tbl>
    <w:p w14:paraId="17D83AE7" w14:textId="77777777" w:rsidR="00837F01" w:rsidRDefault="00837F01" w:rsidP="00837F01"/>
    <w:p w14:paraId="5D5863B1" w14:textId="77777777" w:rsidR="00837F01" w:rsidRDefault="00837F01" w:rsidP="00837F01">
      <w:pPr>
        <w:pStyle w:val="Heading2"/>
      </w:pPr>
      <w:r>
        <w:t>Question 28</w:t>
      </w:r>
    </w:p>
    <w:p w14:paraId="22F56AD9"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72"/>
        <w:gridCol w:w="3202"/>
        <w:gridCol w:w="3716"/>
        <w:gridCol w:w="539"/>
      </w:tblGrid>
      <w:tr w:rsidR="00837F01" w14:paraId="171E74A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C10CFBD" w14:textId="77777777" w:rsidR="00837F01" w:rsidRPr="006A2741" w:rsidRDefault="00837F01" w:rsidP="004E528A">
            <w:pPr>
              <w:rPr>
                <w:sz w:val="26"/>
                <w:szCs w:val="26"/>
              </w:rPr>
            </w:pPr>
            <w:r w:rsidRPr="00F101F5">
              <w:rPr>
                <w:sz w:val="26"/>
                <w:szCs w:val="26"/>
              </w:rPr>
              <w:t xml:space="preserve">Câu </w:t>
            </w:r>
            <w:r>
              <w:rPr>
                <w:sz w:val="26"/>
                <w:szCs w:val="26"/>
              </w:rPr>
              <w:t>2</w:t>
            </w:r>
            <w:r w:rsidRPr="00F101F5">
              <w:rPr>
                <w:sz w:val="26"/>
                <w:szCs w:val="26"/>
              </w:rPr>
              <w:t>8: Nối các giá trị thanh ghi TMOD với chế độ hoạt động của Timer 8051:</w:t>
            </w:r>
            <w:r w:rsidRPr="00FA2B1D">
              <w:rPr>
                <w:noProof/>
                <w:sz w:val="26"/>
                <w:szCs w:val="26"/>
              </w:rPr>
              <w:drawing>
                <wp:inline distT="0" distB="0" distL="0" distR="0" wp14:anchorId="5CCADFE6" wp14:editId="6ABDF97D">
                  <wp:extent cx="5449060" cy="1381318"/>
                  <wp:effectExtent l="0" t="0" r="0" b="9525"/>
                  <wp:docPr id="119319657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96571" name="Picture 1" descr="A white paper with black text&#10;&#10;AI-generated content may be incorrect."/>
                          <pic:cNvPicPr/>
                        </pic:nvPicPr>
                        <pic:blipFill>
                          <a:blip r:embed="rId20"/>
                          <a:stretch>
                            <a:fillRect/>
                          </a:stretch>
                        </pic:blipFill>
                        <pic:spPr>
                          <a:xfrm>
                            <a:off x="0" y="0"/>
                            <a:ext cx="5449060" cy="1381318"/>
                          </a:xfrm>
                          <a:prstGeom prst="rect">
                            <a:avLst/>
                          </a:prstGeom>
                        </pic:spPr>
                      </pic:pic>
                    </a:graphicData>
                  </a:graphic>
                </wp:inline>
              </w:drawing>
            </w:r>
          </w:p>
        </w:tc>
        <w:tc>
          <w:tcPr>
            <w:tcW w:w="669" w:type="dxa"/>
            <w:tcBorders>
              <w:top w:val="outset" w:sz="6" w:space="0" w:color="auto"/>
              <w:left w:val="outset" w:sz="6" w:space="0" w:color="auto"/>
              <w:bottom w:val="outset" w:sz="6" w:space="0" w:color="auto"/>
              <w:right w:val="outset" w:sz="6" w:space="0" w:color="auto"/>
            </w:tcBorders>
            <w:vAlign w:val="center"/>
            <w:hideMark/>
          </w:tcPr>
          <w:p w14:paraId="6BFE5562" w14:textId="77777777" w:rsidR="00837F01" w:rsidRDefault="00837F01" w:rsidP="004E528A">
            <w:pPr>
              <w:pStyle w:val="QFType"/>
            </w:pPr>
            <w:r>
              <w:t>MC</w:t>
            </w:r>
          </w:p>
        </w:tc>
      </w:tr>
      <w:tr w:rsidR="00837F01" w14:paraId="42E19D46"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66D3137" w14:textId="77777777" w:rsidR="00837F01" w:rsidRDefault="00837F01" w:rsidP="004E528A">
            <w:pPr>
              <w:pStyle w:val="TableRowHead"/>
              <w:jc w:val="right"/>
            </w:pPr>
            <w:r>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2605AD99" w14:textId="77777777" w:rsidR="00837F01" w:rsidRDefault="00837F01" w:rsidP="004E528A">
            <w:pPr>
              <w:pStyle w:val="Cell"/>
            </w:pPr>
            <w:r>
              <w:t>1</w:t>
            </w:r>
          </w:p>
        </w:tc>
      </w:tr>
      <w:tr w:rsidR="00837F01" w14:paraId="2868953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645B6656"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2171DE44" w14:textId="77777777" w:rsidR="00837F01" w:rsidRDefault="00837F01" w:rsidP="004E528A">
            <w:pPr>
              <w:pStyle w:val="Cell"/>
            </w:pPr>
            <w:r>
              <w:t>Yes</w:t>
            </w:r>
          </w:p>
        </w:tc>
      </w:tr>
      <w:tr w:rsidR="00837F01" w14:paraId="3CE7EC4E"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4F30655F"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0EADCEEC" w14:textId="77777777" w:rsidR="00837F01" w:rsidRDefault="00837F01" w:rsidP="004E528A">
            <w:pPr>
              <w:pStyle w:val="Cell"/>
            </w:pPr>
            <w:r>
              <w:t>D</w:t>
            </w:r>
          </w:p>
        </w:tc>
      </w:tr>
      <w:tr w:rsidR="00837F01" w14:paraId="2D1E3D72"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28614B7F"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379A14D7" w14:textId="77777777" w:rsidR="00837F01" w:rsidRDefault="00837F01" w:rsidP="004E528A">
            <w:pPr>
              <w:pStyle w:val="Cell"/>
            </w:pPr>
            <w:r>
              <w:t>0</w:t>
            </w:r>
          </w:p>
        </w:tc>
      </w:tr>
      <w:tr w:rsidR="00837F01" w14:paraId="62E5872C"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7C2800DF"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25B66FA3" w14:textId="77777777" w:rsidR="00837F01" w:rsidRDefault="00837F01" w:rsidP="004E528A">
            <w:pPr>
              <w:pStyle w:val="QFID"/>
            </w:pPr>
          </w:p>
        </w:tc>
      </w:tr>
      <w:tr w:rsidR="00837F01" w14:paraId="07E7FF8C"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1A7F7D5A"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27F89B6C"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76F3AC8"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512EB524" w14:textId="77777777" w:rsidR="00837F01" w:rsidRDefault="00837F01" w:rsidP="004E528A">
            <w:pPr>
              <w:pStyle w:val="TableHead"/>
            </w:pPr>
            <w:r>
              <w:t>Grade</w:t>
            </w:r>
          </w:p>
        </w:tc>
      </w:tr>
      <w:tr w:rsidR="00837F01" w14:paraId="41CF2708"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6A434CB0" w14:textId="77777777" w:rsidR="00837F01" w:rsidRDefault="00837F01" w:rsidP="004E528A">
            <w:pPr>
              <w:pStyle w:val="QFOption"/>
              <w:spacing w:line="220" w:lineRule="atLeast"/>
            </w:pPr>
            <w:r>
              <w:lastRenderedPageBreak/>
              <w:t> </w:t>
            </w:r>
          </w:p>
        </w:tc>
        <w:tc>
          <w:tcPr>
            <w:tcW w:w="3192" w:type="dxa"/>
            <w:tcBorders>
              <w:top w:val="outset" w:sz="6" w:space="0" w:color="auto"/>
              <w:left w:val="outset" w:sz="6" w:space="0" w:color="auto"/>
              <w:bottom w:val="outset" w:sz="6" w:space="0" w:color="auto"/>
              <w:right w:val="outset" w:sz="6" w:space="0" w:color="auto"/>
            </w:tcBorders>
            <w:vAlign w:val="center"/>
          </w:tcPr>
          <w:p w14:paraId="32E1E9EF" w14:textId="77777777" w:rsidR="00837F01" w:rsidRPr="00E16EA2" w:rsidRDefault="00837F01" w:rsidP="004E528A">
            <w:pPr>
              <w:rPr>
                <w:sz w:val="26"/>
                <w:szCs w:val="26"/>
                <w:lang w:val="en-GB"/>
              </w:rPr>
            </w:pPr>
            <w:r w:rsidRPr="00F101F5">
              <w:rPr>
                <w:sz w:val="26"/>
                <w:szCs w:val="26"/>
              </w:rPr>
              <w:t>1-a, 2-c, 3-b</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FD8422E"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466F95B5" w14:textId="77777777" w:rsidR="00837F01" w:rsidRDefault="00837F01" w:rsidP="004E528A">
            <w:pPr>
              <w:pStyle w:val="QFGrade"/>
            </w:pPr>
            <w:r>
              <w:t>100</w:t>
            </w:r>
          </w:p>
        </w:tc>
      </w:tr>
      <w:tr w:rsidR="00837F01" w14:paraId="7F3E9630"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319356C"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39235012" w14:textId="77777777" w:rsidR="00837F01" w:rsidRPr="00496027" w:rsidRDefault="00837F01" w:rsidP="004E528A">
            <w:pPr>
              <w:rPr>
                <w:sz w:val="26"/>
                <w:szCs w:val="26"/>
              </w:rPr>
            </w:pPr>
            <w:r w:rsidRPr="00F101F5">
              <w:rPr>
                <w:sz w:val="26"/>
                <w:szCs w:val="26"/>
              </w:rPr>
              <w:t>1-b, 2-a,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AC3823B"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967D40B" w14:textId="77777777" w:rsidR="00837F01" w:rsidRDefault="00837F01" w:rsidP="004E528A">
            <w:pPr>
              <w:pStyle w:val="QFGrade"/>
            </w:pPr>
            <w:r>
              <w:t>0</w:t>
            </w:r>
          </w:p>
        </w:tc>
      </w:tr>
      <w:tr w:rsidR="00837F01" w14:paraId="51B1422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F14BABB"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94C652E" w14:textId="77777777" w:rsidR="00837F01" w:rsidRPr="00A77C7D" w:rsidRDefault="00837F01" w:rsidP="004E528A">
            <w:pPr>
              <w:rPr>
                <w:sz w:val="26"/>
                <w:szCs w:val="26"/>
                <w:lang w:val="en-GB"/>
              </w:rPr>
            </w:pPr>
            <w:r w:rsidRPr="00F101F5">
              <w:rPr>
                <w:sz w:val="26"/>
                <w:szCs w:val="26"/>
              </w:rPr>
              <w:t>1-c, 2-b, 3-a</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2D2A055"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655D91DA" w14:textId="77777777" w:rsidR="00837F01" w:rsidRDefault="00837F01" w:rsidP="004E528A">
            <w:pPr>
              <w:pStyle w:val="QFGrade"/>
            </w:pPr>
            <w:r>
              <w:t>0</w:t>
            </w:r>
          </w:p>
        </w:tc>
      </w:tr>
      <w:tr w:rsidR="00837F01" w14:paraId="2B0E1A3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18437024"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6E31E1BA" w14:textId="77777777" w:rsidR="00837F01" w:rsidRPr="00C744DB" w:rsidRDefault="00837F01" w:rsidP="004E528A">
            <w:pPr>
              <w:rPr>
                <w:sz w:val="26"/>
                <w:szCs w:val="26"/>
              </w:rPr>
            </w:pPr>
            <w:r w:rsidRPr="00F101F5">
              <w:rPr>
                <w:sz w:val="26"/>
                <w:szCs w:val="26"/>
              </w:rPr>
              <w:t>1-a, 2-b,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AAD95CF"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4058D5C7" w14:textId="77777777" w:rsidR="00837F01" w:rsidRDefault="00837F01" w:rsidP="004E528A">
            <w:pPr>
              <w:pStyle w:val="QFGrade"/>
            </w:pPr>
            <w:r>
              <w:t>0</w:t>
            </w:r>
          </w:p>
        </w:tc>
      </w:tr>
      <w:tr w:rsidR="00837F01" w14:paraId="1806D21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711AC6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C0F596F"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3E6E0BF"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B48EF07" w14:textId="77777777" w:rsidR="00837F01" w:rsidRDefault="00837F01" w:rsidP="004E528A">
            <w:pPr>
              <w:pStyle w:val="Cell"/>
            </w:pPr>
          </w:p>
        </w:tc>
      </w:tr>
      <w:tr w:rsidR="00837F01" w14:paraId="4227CBD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8B74B98"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ADBF4BE"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3348CD6E"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0AFDB57A" w14:textId="77777777" w:rsidR="00837F01" w:rsidRDefault="00837F01" w:rsidP="004E528A">
            <w:pPr>
              <w:pStyle w:val="Cell"/>
            </w:pPr>
          </w:p>
        </w:tc>
      </w:tr>
      <w:tr w:rsidR="00837F01" w14:paraId="41BE160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BC475CA"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AE78913"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6F824457"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3849E69" w14:textId="77777777" w:rsidR="00837F01" w:rsidRDefault="00837F01" w:rsidP="004E528A">
            <w:pPr>
              <w:pStyle w:val="Cell"/>
            </w:pPr>
          </w:p>
        </w:tc>
      </w:tr>
      <w:tr w:rsidR="00837F01" w14:paraId="7237181C"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461174A"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0BC7438F"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67777F9"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6042800B" w14:textId="77777777" w:rsidR="00837F01" w:rsidRDefault="00837F01" w:rsidP="004E528A">
            <w:pPr>
              <w:pStyle w:val="Cell"/>
            </w:pPr>
          </w:p>
        </w:tc>
      </w:tr>
      <w:tr w:rsidR="00837F01" w14:paraId="5FA14436"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6A4DC83"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3DAC6E9F"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B1CAC38"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3607ADBF" w14:textId="77777777" w:rsidR="00837F01" w:rsidRDefault="00837F01" w:rsidP="004E528A">
            <w:pPr>
              <w:pStyle w:val="Cell"/>
            </w:pPr>
          </w:p>
        </w:tc>
      </w:tr>
      <w:tr w:rsidR="00837F01" w14:paraId="18D3AD12"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8C2C4E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30994DB"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51A090D1"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17E07420" w14:textId="77777777" w:rsidR="00837F01" w:rsidRDefault="00837F01" w:rsidP="004E528A">
            <w:pPr>
              <w:pStyle w:val="Cell"/>
            </w:pPr>
          </w:p>
        </w:tc>
      </w:tr>
      <w:tr w:rsidR="00837F01" w14:paraId="57DDCEA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BA33CEC"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1064D1C0"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6CF6614"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D8BD100" w14:textId="77777777" w:rsidR="00837F01" w:rsidRDefault="00837F01" w:rsidP="004E528A">
            <w:pPr>
              <w:pStyle w:val="Cell"/>
            </w:pPr>
          </w:p>
        </w:tc>
      </w:tr>
      <w:tr w:rsidR="00837F01" w14:paraId="1F0FAAF7"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34CEA53"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68C66B4F" w14:textId="77777777" w:rsidR="00837F01" w:rsidRDefault="00837F01" w:rsidP="004E528A">
            <w:pPr>
              <w:pStyle w:val="Cell"/>
            </w:pPr>
          </w:p>
        </w:tc>
      </w:tr>
    </w:tbl>
    <w:p w14:paraId="371E8379" w14:textId="77777777" w:rsidR="00837F01" w:rsidRDefault="00837F01" w:rsidP="00837F01"/>
    <w:p w14:paraId="28A68636" w14:textId="77777777" w:rsidR="00837F01" w:rsidRDefault="00837F01" w:rsidP="00837F01">
      <w:pPr>
        <w:pStyle w:val="Heading2"/>
      </w:pPr>
      <w:r>
        <w:t>Question 29</w:t>
      </w:r>
    </w:p>
    <w:p w14:paraId="17778383"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71"/>
        <w:gridCol w:w="3199"/>
        <w:gridCol w:w="3714"/>
        <w:gridCol w:w="545"/>
      </w:tblGrid>
      <w:tr w:rsidR="00837F01" w14:paraId="62EBC395"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5EFCED6A" w14:textId="77777777" w:rsidR="00837F01" w:rsidRPr="00F101F5" w:rsidRDefault="00837F01" w:rsidP="004E528A">
            <w:pPr>
              <w:rPr>
                <w:sz w:val="26"/>
                <w:szCs w:val="26"/>
              </w:rPr>
            </w:pPr>
            <w:r w:rsidRPr="00F101F5">
              <w:rPr>
                <w:sz w:val="26"/>
                <w:szCs w:val="26"/>
              </w:rPr>
              <w:t xml:space="preserve">Câu </w:t>
            </w:r>
            <w:r>
              <w:rPr>
                <w:sz w:val="26"/>
                <w:szCs w:val="26"/>
              </w:rPr>
              <w:t>2</w:t>
            </w:r>
            <w:r w:rsidRPr="00F101F5">
              <w:rPr>
                <w:sz w:val="26"/>
                <w:szCs w:val="26"/>
              </w:rPr>
              <w:t>9: Nối linh kiện cảm biến với hàm/công thức xử lý trong Arduino:</w:t>
            </w:r>
            <w:r w:rsidRPr="00FA2B1D">
              <w:rPr>
                <w:noProof/>
                <w:sz w:val="26"/>
                <w:szCs w:val="26"/>
              </w:rPr>
              <w:drawing>
                <wp:inline distT="0" distB="0" distL="0" distR="0" wp14:anchorId="07F5ED8F" wp14:editId="151931F7">
                  <wp:extent cx="5388429" cy="2066925"/>
                  <wp:effectExtent l="0" t="0" r="3175" b="0"/>
                  <wp:docPr id="393089678"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89678" name="Picture 1" descr="A white sheet with black text&#10;&#10;AI-generated content may be incorrect."/>
                          <pic:cNvPicPr/>
                        </pic:nvPicPr>
                        <pic:blipFill>
                          <a:blip r:embed="rId21"/>
                          <a:stretch>
                            <a:fillRect/>
                          </a:stretch>
                        </pic:blipFill>
                        <pic:spPr>
                          <a:xfrm>
                            <a:off x="0" y="0"/>
                            <a:ext cx="5390608" cy="2067761"/>
                          </a:xfrm>
                          <a:prstGeom prst="rect">
                            <a:avLst/>
                          </a:prstGeom>
                        </pic:spPr>
                      </pic:pic>
                    </a:graphicData>
                  </a:graphic>
                </wp:inline>
              </w:drawing>
            </w:r>
          </w:p>
          <w:p w14:paraId="282CD786" w14:textId="77777777" w:rsidR="00837F01" w:rsidRPr="006A2741" w:rsidRDefault="00837F01" w:rsidP="004E528A">
            <w:pPr>
              <w:rPr>
                <w:sz w:val="26"/>
                <w:szCs w:val="26"/>
              </w:rPr>
            </w:pPr>
          </w:p>
        </w:tc>
        <w:tc>
          <w:tcPr>
            <w:tcW w:w="669" w:type="dxa"/>
            <w:tcBorders>
              <w:top w:val="outset" w:sz="6" w:space="0" w:color="auto"/>
              <w:left w:val="outset" w:sz="6" w:space="0" w:color="auto"/>
              <w:bottom w:val="outset" w:sz="6" w:space="0" w:color="auto"/>
              <w:right w:val="outset" w:sz="6" w:space="0" w:color="auto"/>
            </w:tcBorders>
            <w:vAlign w:val="center"/>
            <w:hideMark/>
          </w:tcPr>
          <w:p w14:paraId="5B54E541" w14:textId="77777777" w:rsidR="00837F01" w:rsidRDefault="00837F01" w:rsidP="004E528A">
            <w:pPr>
              <w:pStyle w:val="QFType"/>
            </w:pPr>
            <w:r>
              <w:t>MC</w:t>
            </w:r>
          </w:p>
        </w:tc>
      </w:tr>
      <w:tr w:rsidR="00837F01" w14:paraId="4A9E68B0"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09BB0439" w14:textId="77777777" w:rsidR="00837F01" w:rsidRDefault="00837F01" w:rsidP="004E528A">
            <w:pPr>
              <w:pStyle w:val="TableRowHead"/>
              <w:jc w:val="right"/>
            </w:pPr>
            <w:r>
              <w:lastRenderedPageBreak/>
              <w:t>Default mark:</w:t>
            </w:r>
          </w:p>
        </w:tc>
        <w:tc>
          <w:tcPr>
            <w:tcW w:w="669" w:type="dxa"/>
            <w:tcBorders>
              <w:top w:val="outset" w:sz="6" w:space="0" w:color="auto"/>
              <w:left w:val="outset" w:sz="6" w:space="0" w:color="auto"/>
              <w:bottom w:val="outset" w:sz="6" w:space="0" w:color="auto"/>
              <w:right w:val="outset" w:sz="6" w:space="0" w:color="auto"/>
            </w:tcBorders>
            <w:vAlign w:val="center"/>
            <w:hideMark/>
          </w:tcPr>
          <w:p w14:paraId="669DB10F" w14:textId="77777777" w:rsidR="00837F01" w:rsidRDefault="00837F01" w:rsidP="004E528A">
            <w:pPr>
              <w:pStyle w:val="Cell"/>
            </w:pPr>
            <w:r>
              <w:t>1</w:t>
            </w:r>
          </w:p>
        </w:tc>
      </w:tr>
      <w:tr w:rsidR="00837F01" w14:paraId="3BB71189"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A22F26B" w14:textId="77777777" w:rsidR="00837F01" w:rsidRDefault="00837F01" w:rsidP="004E528A">
            <w:pPr>
              <w:pStyle w:val="TableRowHead"/>
              <w:jc w:val="right"/>
            </w:pPr>
            <w:r>
              <w:t>Shuffle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69BABB79" w14:textId="77777777" w:rsidR="00837F01" w:rsidRDefault="00837F01" w:rsidP="004E528A">
            <w:pPr>
              <w:pStyle w:val="Cell"/>
            </w:pPr>
            <w:r>
              <w:t>Yes</w:t>
            </w:r>
          </w:p>
        </w:tc>
      </w:tr>
      <w:tr w:rsidR="00837F01" w14:paraId="27712A9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792882EB" w14:textId="77777777" w:rsidR="00837F01" w:rsidRDefault="00837F01" w:rsidP="004E528A">
            <w:pPr>
              <w:pStyle w:val="TableRowHead"/>
              <w:jc w:val="right"/>
            </w:pPr>
            <w:r>
              <w:t>Number the choices?</w:t>
            </w:r>
          </w:p>
        </w:tc>
        <w:tc>
          <w:tcPr>
            <w:tcW w:w="669" w:type="dxa"/>
            <w:tcBorders>
              <w:top w:val="outset" w:sz="6" w:space="0" w:color="auto"/>
              <w:left w:val="outset" w:sz="6" w:space="0" w:color="auto"/>
              <w:bottom w:val="outset" w:sz="6" w:space="0" w:color="auto"/>
              <w:right w:val="outset" w:sz="6" w:space="0" w:color="auto"/>
            </w:tcBorders>
            <w:vAlign w:val="center"/>
            <w:hideMark/>
          </w:tcPr>
          <w:p w14:paraId="22335C85" w14:textId="77777777" w:rsidR="00837F01" w:rsidRDefault="00837F01" w:rsidP="004E528A">
            <w:pPr>
              <w:pStyle w:val="Cell"/>
            </w:pPr>
            <w:r>
              <w:t>D</w:t>
            </w:r>
          </w:p>
        </w:tc>
      </w:tr>
      <w:tr w:rsidR="00837F01" w14:paraId="42F2666D"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3B7AC4C2" w14:textId="77777777" w:rsidR="00837F01" w:rsidRDefault="00837F01" w:rsidP="004E528A">
            <w:pPr>
              <w:pStyle w:val="TableRowHead"/>
              <w:jc w:val="right"/>
            </w:pPr>
            <w:r>
              <w:t>Penalty for each incorrect try:</w:t>
            </w:r>
          </w:p>
        </w:tc>
        <w:tc>
          <w:tcPr>
            <w:tcW w:w="669" w:type="dxa"/>
            <w:tcBorders>
              <w:top w:val="outset" w:sz="6" w:space="0" w:color="auto"/>
              <w:left w:val="outset" w:sz="6" w:space="0" w:color="auto"/>
              <w:bottom w:val="outset" w:sz="6" w:space="0" w:color="auto"/>
              <w:right w:val="outset" w:sz="6" w:space="0" w:color="auto"/>
            </w:tcBorders>
            <w:vAlign w:val="center"/>
            <w:hideMark/>
          </w:tcPr>
          <w:p w14:paraId="6FDB1646" w14:textId="77777777" w:rsidR="00837F01" w:rsidRDefault="00837F01" w:rsidP="004E528A">
            <w:pPr>
              <w:pStyle w:val="Cell"/>
            </w:pPr>
            <w:r>
              <w:t>0</w:t>
            </w:r>
          </w:p>
        </w:tc>
      </w:tr>
      <w:tr w:rsidR="00837F01" w14:paraId="6EA98C61" w14:textId="77777777" w:rsidTr="004E528A">
        <w:trPr>
          <w:cantSplit/>
          <w:tblHeader/>
        </w:trPr>
        <w:tc>
          <w:tcPr>
            <w:tcW w:w="7660" w:type="dxa"/>
            <w:gridSpan w:val="3"/>
            <w:tcBorders>
              <w:top w:val="outset" w:sz="6" w:space="0" w:color="auto"/>
              <w:left w:val="outset" w:sz="6" w:space="0" w:color="auto"/>
              <w:bottom w:val="outset" w:sz="6" w:space="0" w:color="auto"/>
              <w:right w:val="outset" w:sz="6" w:space="0" w:color="auto"/>
            </w:tcBorders>
            <w:vAlign w:val="center"/>
          </w:tcPr>
          <w:p w14:paraId="68504C1F" w14:textId="77777777" w:rsidR="00837F01" w:rsidRDefault="00837F01" w:rsidP="004E528A">
            <w:pPr>
              <w:pStyle w:val="TableRowHead"/>
              <w:jc w:val="right"/>
            </w:pPr>
            <w:r>
              <w:t>ID number:</w:t>
            </w:r>
          </w:p>
        </w:tc>
        <w:tc>
          <w:tcPr>
            <w:tcW w:w="669" w:type="dxa"/>
            <w:tcBorders>
              <w:top w:val="outset" w:sz="6" w:space="0" w:color="auto"/>
              <w:left w:val="outset" w:sz="6" w:space="0" w:color="auto"/>
              <w:bottom w:val="outset" w:sz="6" w:space="0" w:color="auto"/>
              <w:right w:val="outset" w:sz="6" w:space="0" w:color="auto"/>
            </w:tcBorders>
            <w:vAlign w:val="center"/>
          </w:tcPr>
          <w:p w14:paraId="6B852A02" w14:textId="77777777" w:rsidR="00837F01" w:rsidRDefault="00837F01" w:rsidP="004E528A">
            <w:pPr>
              <w:pStyle w:val="QFID"/>
            </w:pPr>
          </w:p>
        </w:tc>
      </w:tr>
      <w:tr w:rsidR="00837F01" w14:paraId="43AEBDFC" w14:textId="77777777" w:rsidTr="004E528A">
        <w:trPr>
          <w:cantSplit/>
          <w:trHeight w:val="74"/>
          <w:tblHeader/>
        </w:trPr>
        <w:tc>
          <w:tcPr>
            <w:tcW w:w="638" w:type="dxa"/>
            <w:tcBorders>
              <w:top w:val="outset" w:sz="6" w:space="0" w:color="auto"/>
              <w:left w:val="outset" w:sz="6" w:space="0" w:color="auto"/>
              <w:bottom w:val="outset" w:sz="6" w:space="0" w:color="auto"/>
              <w:right w:val="outset" w:sz="6" w:space="0" w:color="auto"/>
            </w:tcBorders>
            <w:vAlign w:val="center"/>
            <w:hideMark/>
          </w:tcPr>
          <w:p w14:paraId="797B569A" w14:textId="77777777" w:rsidR="00837F01" w:rsidRDefault="00837F01" w:rsidP="004E528A">
            <w:pPr>
              <w:pStyle w:val="QFOptionReset"/>
            </w:pPr>
            <w:r>
              <w:t>#</w:t>
            </w:r>
          </w:p>
        </w:tc>
        <w:tc>
          <w:tcPr>
            <w:tcW w:w="3192" w:type="dxa"/>
            <w:tcBorders>
              <w:top w:val="outset" w:sz="6" w:space="0" w:color="auto"/>
              <w:left w:val="outset" w:sz="6" w:space="0" w:color="auto"/>
              <w:bottom w:val="outset" w:sz="6" w:space="0" w:color="auto"/>
              <w:right w:val="outset" w:sz="6" w:space="0" w:color="auto"/>
            </w:tcBorders>
            <w:vAlign w:val="center"/>
            <w:hideMark/>
          </w:tcPr>
          <w:p w14:paraId="0BB64B68" w14:textId="77777777" w:rsidR="00837F01" w:rsidRDefault="00837F01" w:rsidP="004E528A">
            <w:pPr>
              <w:pStyle w:val="TableHead"/>
            </w:pPr>
            <w:r>
              <w:t>Answers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B779930" w14:textId="77777777" w:rsidR="00837F01" w:rsidRDefault="00837F01" w:rsidP="004E528A">
            <w:pPr>
              <w:pStyle w:val="TableHead"/>
            </w:pPr>
            <w:r>
              <w:t>Feedback</w:t>
            </w:r>
          </w:p>
        </w:tc>
        <w:tc>
          <w:tcPr>
            <w:tcW w:w="669" w:type="dxa"/>
            <w:tcBorders>
              <w:top w:val="outset" w:sz="6" w:space="0" w:color="auto"/>
              <w:left w:val="outset" w:sz="6" w:space="0" w:color="auto"/>
              <w:bottom w:val="outset" w:sz="6" w:space="0" w:color="auto"/>
              <w:right w:val="outset" w:sz="6" w:space="0" w:color="auto"/>
            </w:tcBorders>
            <w:vAlign w:val="center"/>
            <w:hideMark/>
          </w:tcPr>
          <w:p w14:paraId="663CC06B" w14:textId="77777777" w:rsidR="00837F01" w:rsidRDefault="00837F01" w:rsidP="004E528A">
            <w:pPr>
              <w:pStyle w:val="TableHead"/>
            </w:pPr>
            <w:r>
              <w:t>Grade</w:t>
            </w:r>
          </w:p>
        </w:tc>
      </w:tr>
      <w:tr w:rsidR="00837F01" w14:paraId="04A1618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21BB42B7"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27FB3BFA" w14:textId="77777777" w:rsidR="00837F01" w:rsidRPr="00E16EA2" w:rsidRDefault="00837F01" w:rsidP="004E528A">
            <w:pPr>
              <w:rPr>
                <w:sz w:val="26"/>
                <w:szCs w:val="26"/>
                <w:lang w:val="en-GB"/>
              </w:rPr>
            </w:pPr>
            <w:r w:rsidRPr="00F101F5">
              <w:rPr>
                <w:sz w:val="26"/>
                <w:szCs w:val="26"/>
              </w:rPr>
              <w:t>1-c, 2-a, 3-b</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C38A2F6"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53D09999" w14:textId="77777777" w:rsidR="00837F01" w:rsidRDefault="00837F01" w:rsidP="004E528A">
            <w:pPr>
              <w:pStyle w:val="QFGrade"/>
            </w:pPr>
            <w:r>
              <w:t>100</w:t>
            </w:r>
          </w:p>
        </w:tc>
      </w:tr>
      <w:tr w:rsidR="00837F01" w14:paraId="1F2F9AA1"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E26E41D"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509FA3C" w14:textId="77777777" w:rsidR="00837F01" w:rsidRPr="00496027" w:rsidRDefault="00837F01" w:rsidP="004E528A">
            <w:pPr>
              <w:rPr>
                <w:sz w:val="26"/>
                <w:szCs w:val="26"/>
              </w:rPr>
            </w:pPr>
            <w:r w:rsidRPr="00F101F5">
              <w:rPr>
                <w:sz w:val="26"/>
                <w:szCs w:val="26"/>
              </w:rPr>
              <w:t>1-a, 2-b, 3-c</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AD1B780"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7A796BF5" w14:textId="77777777" w:rsidR="00837F01" w:rsidRDefault="00837F01" w:rsidP="004E528A">
            <w:pPr>
              <w:pStyle w:val="QFGrade"/>
            </w:pPr>
            <w:r>
              <w:t>0</w:t>
            </w:r>
          </w:p>
        </w:tc>
      </w:tr>
      <w:tr w:rsidR="00837F01" w14:paraId="7ABCD15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04BD973"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78E1C4C6" w14:textId="77777777" w:rsidR="00837F01" w:rsidRPr="00A77C7D" w:rsidRDefault="00837F01" w:rsidP="004E528A">
            <w:pPr>
              <w:rPr>
                <w:sz w:val="26"/>
                <w:szCs w:val="26"/>
                <w:lang w:val="en-GB"/>
              </w:rPr>
            </w:pPr>
            <w:r w:rsidRPr="00F101F5">
              <w:rPr>
                <w:sz w:val="26"/>
                <w:szCs w:val="26"/>
              </w:rPr>
              <w:t>1-b, 2-c, 3-a</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846E263"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2267949B" w14:textId="77777777" w:rsidR="00837F01" w:rsidRDefault="00837F01" w:rsidP="004E528A">
            <w:pPr>
              <w:pStyle w:val="QFGrade"/>
            </w:pPr>
            <w:r>
              <w:t>0</w:t>
            </w:r>
          </w:p>
        </w:tc>
      </w:tr>
      <w:tr w:rsidR="00837F01" w14:paraId="03B83FA5"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8B7673F" w14:textId="77777777" w:rsidR="00837F01" w:rsidRDefault="00837F01" w:rsidP="004E528A">
            <w:pPr>
              <w:pStyle w:val="QFOption"/>
              <w:spacing w:line="220" w:lineRule="atLeast"/>
            </w:pPr>
            <w:r>
              <w:t> </w:t>
            </w:r>
          </w:p>
        </w:tc>
        <w:tc>
          <w:tcPr>
            <w:tcW w:w="3192" w:type="dxa"/>
            <w:tcBorders>
              <w:top w:val="outset" w:sz="6" w:space="0" w:color="auto"/>
              <w:left w:val="outset" w:sz="6" w:space="0" w:color="auto"/>
              <w:bottom w:val="outset" w:sz="6" w:space="0" w:color="auto"/>
              <w:right w:val="outset" w:sz="6" w:space="0" w:color="auto"/>
            </w:tcBorders>
            <w:vAlign w:val="center"/>
          </w:tcPr>
          <w:p w14:paraId="6F00ACBB" w14:textId="77777777" w:rsidR="00837F01" w:rsidRPr="00C744DB" w:rsidRDefault="00837F01" w:rsidP="004E528A">
            <w:pPr>
              <w:rPr>
                <w:sz w:val="26"/>
                <w:szCs w:val="26"/>
              </w:rPr>
            </w:pPr>
            <w:r w:rsidRPr="00F101F5">
              <w:rPr>
                <w:sz w:val="26"/>
                <w:szCs w:val="26"/>
              </w:rPr>
              <w:t>1-c, 2-b, 3-a</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7EF81C4" w14:textId="77777777" w:rsidR="00837F01" w:rsidRDefault="00837F01" w:rsidP="004E528A">
            <w:pPr>
              <w:pStyle w:val="QFFeedback"/>
            </w:pPr>
          </w:p>
        </w:tc>
        <w:tc>
          <w:tcPr>
            <w:tcW w:w="669" w:type="dxa"/>
            <w:tcBorders>
              <w:top w:val="outset" w:sz="6" w:space="0" w:color="auto"/>
              <w:left w:val="outset" w:sz="6" w:space="0" w:color="auto"/>
              <w:bottom w:val="outset" w:sz="6" w:space="0" w:color="auto"/>
              <w:right w:val="outset" w:sz="6" w:space="0" w:color="auto"/>
            </w:tcBorders>
            <w:vAlign w:val="center"/>
            <w:hideMark/>
          </w:tcPr>
          <w:p w14:paraId="0A51EB30" w14:textId="77777777" w:rsidR="00837F01" w:rsidRDefault="00837F01" w:rsidP="004E528A">
            <w:pPr>
              <w:pStyle w:val="QFGrade"/>
            </w:pPr>
            <w:r>
              <w:t>0</w:t>
            </w:r>
          </w:p>
        </w:tc>
      </w:tr>
      <w:tr w:rsidR="00837F01" w14:paraId="151CA6D8"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E6E610D"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7B8E0DD4" w14:textId="77777777" w:rsidR="00837F01" w:rsidRDefault="00837F01" w:rsidP="004E528A">
            <w:pPr>
              <w:pStyle w:val="TableRowHead"/>
            </w:pPr>
            <w:r>
              <w:t>General feedback:</w:t>
            </w:r>
          </w:p>
        </w:tc>
        <w:tc>
          <w:tcPr>
            <w:tcW w:w="3830" w:type="dxa"/>
            <w:tcBorders>
              <w:top w:val="outset" w:sz="6" w:space="0" w:color="auto"/>
              <w:left w:val="outset" w:sz="6" w:space="0" w:color="auto"/>
              <w:bottom w:val="outset" w:sz="6" w:space="0" w:color="auto"/>
              <w:right w:val="outset" w:sz="6" w:space="0" w:color="auto"/>
            </w:tcBorders>
            <w:vAlign w:val="center"/>
            <w:hideMark/>
          </w:tcPr>
          <w:p w14:paraId="13B5839E"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3586F2C8" w14:textId="77777777" w:rsidR="00837F01" w:rsidRDefault="00837F01" w:rsidP="004E528A">
            <w:pPr>
              <w:pStyle w:val="Cell"/>
            </w:pPr>
          </w:p>
        </w:tc>
      </w:tr>
      <w:tr w:rsidR="00837F01" w14:paraId="2544329F"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07396B30"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0D1C530" w14:textId="77777777" w:rsidR="00837F01" w:rsidRDefault="00837F01" w:rsidP="004E528A">
            <w:pPr>
              <w:pStyle w:val="TableRowHead"/>
            </w:pPr>
            <w:r>
              <w:t>For any 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4A86977B"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286E29BE" w14:textId="77777777" w:rsidR="00837F01" w:rsidRDefault="00837F01" w:rsidP="004E528A">
            <w:pPr>
              <w:pStyle w:val="Cell"/>
            </w:pPr>
          </w:p>
        </w:tc>
      </w:tr>
      <w:tr w:rsidR="00837F01" w14:paraId="3FC9AD27"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4456B403"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D449E0C" w14:textId="77777777" w:rsidR="00837F01" w:rsidRDefault="00837F01" w:rsidP="004E528A">
            <w:pPr>
              <w:pStyle w:val="TableRowHead"/>
            </w:pPr>
            <w:r>
              <w:t>For any incorrect response:</w:t>
            </w:r>
          </w:p>
        </w:tc>
        <w:tc>
          <w:tcPr>
            <w:tcW w:w="3830" w:type="dxa"/>
            <w:tcBorders>
              <w:top w:val="outset" w:sz="6" w:space="0" w:color="auto"/>
              <w:left w:val="outset" w:sz="6" w:space="0" w:color="auto"/>
              <w:bottom w:val="outset" w:sz="6" w:space="0" w:color="auto"/>
              <w:right w:val="outset" w:sz="6" w:space="0" w:color="auto"/>
            </w:tcBorders>
            <w:vAlign w:val="center"/>
          </w:tcPr>
          <w:p w14:paraId="5C700CB9"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51A4F14B" w14:textId="77777777" w:rsidR="00837F01" w:rsidRDefault="00837F01" w:rsidP="004E528A">
            <w:pPr>
              <w:pStyle w:val="Cell"/>
            </w:pPr>
          </w:p>
        </w:tc>
      </w:tr>
      <w:tr w:rsidR="00837F01" w14:paraId="54D2A50D"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7048204"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42FCACEB" w14:textId="77777777" w:rsidR="00837F01" w:rsidRDefault="00837F01" w:rsidP="004E528A">
            <w:pPr>
              <w:pStyle w:val="TableRowHead"/>
            </w:pPr>
            <w:r>
              <w:t>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72828890"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14BDEA4F" w14:textId="77777777" w:rsidR="00837F01" w:rsidRDefault="00837F01" w:rsidP="004E528A">
            <w:pPr>
              <w:pStyle w:val="Cell"/>
            </w:pPr>
          </w:p>
        </w:tc>
      </w:tr>
      <w:tr w:rsidR="00837F01" w14:paraId="1B6D8B9B"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3012C116"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5A8628E8" w14:textId="77777777" w:rsidR="00837F01" w:rsidRDefault="00837F01" w:rsidP="004E528A">
            <w:pPr>
              <w:pStyle w:val="TableRowHead"/>
            </w:pPr>
            <w:r>
              <w:t>Show the number of 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67DC23CC"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035628F2" w14:textId="77777777" w:rsidR="00837F01" w:rsidRDefault="00837F01" w:rsidP="004E528A">
            <w:pPr>
              <w:pStyle w:val="Cell"/>
            </w:pPr>
          </w:p>
        </w:tc>
      </w:tr>
      <w:tr w:rsidR="00837F01" w14:paraId="3E5FCE34"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54917BEB"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C4BD291" w14:textId="77777777" w:rsidR="00837F01" w:rsidRDefault="00837F01" w:rsidP="004E528A">
            <w:pPr>
              <w:pStyle w:val="TableRowHead"/>
            </w:pPr>
            <w:r>
              <w:t>Clear incorrect responses (Hint 1):</w:t>
            </w:r>
          </w:p>
        </w:tc>
        <w:tc>
          <w:tcPr>
            <w:tcW w:w="3830" w:type="dxa"/>
            <w:tcBorders>
              <w:top w:val="outset" w:sz="6" w:space="0" w:color="auto"/>
              <w:left w:val="outset" w:sz="6" w:space="0" w:color="auto"/>
              <w:bottom w:val="outset" w:sz="6" w:space="0" w:color="auto"/>
              <w:right w:val="outset" w:sz="6" w:space="0" w:color="auto"/>
            </w:tcBorders>
            <w:vAlign w:val="center"/>
            <w:hideMark/>
          </w:tcPr>
          <w:p w14:paraId="33D9E99B" w14:textId="77777777" w:rsidR="00837F01" w:rsidRDefault="00837F01" w:rsidP="004E528A">
            <w:pPr>
              <w:pStyle w:val="Cell"/>
            </w:pPr>
            <w:r>
              <w:t>No</w:t>
            </w:r>
          </w:p>
        </w:tc>
        <w:tc>
          <w:tcPr>
            <w:tcW w:w="669" w:type="dxa"/>
            <w:tcBorders>
              <w:top w:val="outset" w:sz="6" w:space="0" w:color="auto"/>
              <w:left w:val="outset" w:sz="6" w:space="0" w:color="auto"/>
              <w:bottom w:val="outset" w:sz="6" w:space="0" w:color="auto"/>
              <w:right w:val="outset" w:sz="6" w:space="0" w:color="auto"/>
            </w:tcBorders>
            <w:vAlign w:val="center"/>
            <w:hideMark/>
          </w:tcPr>
          <w:p w14:paraId="49E3AC8F" w14:textId="77777777" w:rsidR="00837F01" w:rsidRDefault="00837F01" w:rsidP="004E528A">
            <w:pPr>
              <w:pStyle w:val="Cell"/>
            </w:pPr>
          </w:p>
        </w:tc>
      </w:tr>
      <w:tr w:rsidR="00837F01" w14:paraId="1C9EE303" w14:textId="77777777" w:rsidTr="004E528A">
        <w:trPr>
          <w:cantSplit/>
        </w:trPr>
        <w:tc>
          <w:tcPr>
            <w:tcW w:w="638" w:type="dxa"/>
            <w:tcBorders>
              <w:top w:val="outset" w:sz="6" w:space="0" w:color="auto"/>
              <w:left w:val="outset" w:sz="6" w:space="0" w:color="auto"/>
              <w:bottom w:val="outset" w:sz="6" w:space="0" w:color="auto"/>
              <w:right w:val="outset" w:sz="6" w:space="0" w:color="auto"/>
            </w:tcBorders>
            <w:vAlign w:val="center"/>
            <w:hideMark/>
          </w:tcPr>
          <w:p w14:paraId="7C767C13" w14:textId="77777777" w:rsidR="00837F01" w:rsidRDefault="00837F01" w:rsidP="004E528A">
            <w:pPr>
              <w:pStyle w:val="Cell"/>
            </w:pPr>
          </w:p>
        </w:tc>
        <w:tc>
          <w:tcPr>
            <w:tcW w:w="3192" w:type="dxa"/>
            <w:tcBorders>
              <w:top w:val="outset" w:sz="6" w:space="0" w:color="auto"/>
              <w:left w:val="outset" w:sz="6" w:space="0" w:color="auto"/>
              <w:bottom w:val="outset" w:sz="6" w:space="0" w:color="auto"/>
              <w:right w:val="outset" w:sz="6" w:space="0" w:color="auto"/>
            </w:tcBorders>
            <w:vAlign w:val="center"/>
            <w:hideMark/>
          </w:tcPr>
          <w:p w14:paraId="6882E747" w14:textId="77777777" w:rsidR="00837F01" w:rsidRDefault="00837F01" w:rsidP="004E528A">
            <w:pPr>
              <w:pStyle w:val="TableRowHead"/>
            </w:pPr>
            <w:r>
              <w:t>Tags:</w:t>
            </w:r>
          </w:p>
        </w:tc>
        <w:tc>
          <w:tcPr>
            <w:tcW w:w="3830" w:type="dxa"/>
            <w:tcBorders>
              <w:top w:val="outset" w:sz="6" w:space="0" w:color="auto"/>
              <w:left w:val="outset" w:sz="6" w:space="0" w:color="auto"/>
              <w:bottom w:val="outset" w:sz="6" w:space="0" w:color="auto"/>
              <w:right w:val="outset" w:sz="6" w:space="0" w:color="auto"/>
            </w:tcBorders>
            <w:vAlign w:val="center"/>
            <w:hideMark/>
          </w:tcPr>
          <w:p w14:paraId="00EF6ABC" w14:textId="77777777" w:rsidR="00837F01" w:rsidRDefault="00837F01" w:rsidP="004E528A">
            <w:pPr>
              <w:pStyle w:val="Cell"/>
            </w:pPr>
          </w:p>
        </w:tc>
        <w:tc>
          <w:tcPr>
            <w:tcW w:w="669" w:type="dxa"/>
            <w:tcBorders>
              <w:top w:val="outset" w:sz="6" w:space="0" w:color="auto"/>
              <w:left w:val="outset" w:sz="6" w:space="0" w:color="auto"/>
              <w:bottom w:val="outset" w:sz="6" w:space="0" w:color="auto"/>
              <w:right w:val="outset" w:sz="6" w:space="0" w:color="auto"/>
            </w:tcBorders>
            <w:vAlign w:val="center"/>
            <w:hideMark/>
          </w:tcPr>
          <w:p w14:paraId="7BDE5CE6" w14:textId="77777777" w:rsidR="00837F01" w:rsidRDefault="00837F01" w:rsidP="004E528A">
            <w:pPr>
              <w:pStyle w:val="Cell"/>
            </w:pPr>
          </w:p>
        </w:tc>
      </w:tr>
      <w:tr w:rsidR="00837F01" w14:paraId="7BC43969" w14:textId="77777777" w:rsidTr="004E528A">
        <w:trPr>
          <w:cantSplit/>
        </w:trPr>
        <w:tc>
          <w:tcPr>
            <w:tcW w:w="7660" w:type="dxa"/>
            <w:gridSpan w:val="3"/>
            <w:tcBorders>
              <w:top w:val="outset" w:sz="6" w:space="0" w:color="auto"/>
              <w:left w:val="outset" w:sz="6" w:space="0" w:color="auto"/>
              <w:bottom w:val="outset" w:sz="6" w:space="0" w:color="auto"/>
              <w:right w:val="outset" w:sz="6" w:space="0" w:color="auto"/>
            </w:tcBorders>
            <w:vAlign w:val="center"/>
            <w:hideMark/>
          </w:tcPr>
          <w:p w14:paraId="1677A80F" w14:textId="77777777" w:rsidR="00837F01" w:rsidRDefault="00837F01" w:rsidP="004E528A">
            <w:pPr>
              <w:pStyle w:val="Cell"/>
            </w:pPr>
            <w:r>
              <w:rPr>
                <w:i/>
                <w:iCs/>
              </w:rPr>
              <w:t>Allows the selection of a single or multiple responses from a pre-defined list. (MC/MA)</w:t>
            </w:r>
          </w:p>
        </w:tc>
        <w:tc>
          <w:tcPr>
            <w:tcW w:w="669" w:type="dxa"/>
            <w:tcBorders>
              <w:top w:val="outset" w:sz="6" w:space="0" w:color="auto"/>
              <w:left w:val="outset" w:sz="6" w:space="0" w:color="auto"/>
              <w:bottom w:val="outset" w:sz="6" w:space="0" w:color="auto"/>
              <w:right w:val="outset" w:sz="6" w:space="0" w:color="auto"/>
            </w:tcBorders>
            <w:vAlign w:val="center"/>
            <w:hideMark/>
          </w:tcPr>
          <w:p w14:paraId="0777033F" w14:textId="77777777" w:rsidR="00837F01" w:rsidRDefault="00837F01" w:rsidP="004E528A">
            <w:pPr>
              <w:pStyle w:val="Cell"/>
            </w:pPr>
          </w:p>
        </w:tc>
      </w:tr>
    </w:tbl>
    <w:p w14:paraId="31DB73D2" w14:textId="77777777" w:rsidR="00837F01" w:rsidRDefault="00837F01" w:rsidP="00837F01"/>
    <w:p w14:paraId="4AF710BC" w14:textId="77777777" w:rsidR="00837F01" w:rsidRDefault="00837F01" w:rsidP="00837F01">
      <w:pPr>
        <w:pStyle w:val="Heading2"/>
      </w:pPr>
      <w:r>
        <w:t>Question 30</w:t>
      </w:r>
    </w:p>
    <w:p w14:paraId="0349E726"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34"/>
        <w:gridCol w:w="3233"/>
        <w:gridCol w:w="3725"/>
        <w:gridCol w:w="537"/>
      </w:tblGrid>
      <w:tr w:rsidR="00837F01" w14:paraId="06B5A756"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5355108" w14:textId="77777777" w:rsidR="00837F01" w:rsidRPr="00F101F5" w:rsidRDefault="00837F01" w:rsidP="004E528A">
            <w:pPr>
              <w:rPr>
                <w:sz w:val="26"/>
                <w:szCs w:val="26"/>
              </w:rPr>
            </w:pPr>
            <w:r w:rsidRPr="00F101F5">
              <w:rPr>
                <w:sz w:val="26"/>
                <w:szCs w:val="26"/>
              </w:rPr>
              <w:t xml:space="preserve">Câu </w:t>
            </w:r>
            <w:r>
              <w:rPr>
                <w:sz w:val="26"/>
                <w:szCs w:val="26"/>
              </w:rPr>
              <w:t>3</w:t>
            </w:r>
            <w:r w:rsidRPr="00F101F5">
              <w:rPr>
                <w:sz w:val="26"/>
                <w:szCs w:val="26"/>
              </w:rPr>
              <w:t>0: Nối các thành phần chương trình Arduino với đặc điểm thực thi:</w:t>
            </w:r>
            <w:r w:rsidRPr="00EF34EB">
              <w:rPr>
                <w:noProof/>
                <w:sz w:val="26"/>
                <w:szCs w:val="26"/>
              </w:rPr>
              <w:drawing>
                <wp:inline distT="0" distB="0" distL="0" distR="0" wp14:anchorId="2CF75C90" wp14:editId="029E8662">
                  <wp:extent cx="5475514" cy="1790700"/>
                  <wp:effectExtent l="0" t="0" r="0" b="0"/>
                  <wp:docPr id="356487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87814" name="Picture 1" descr="A screenshot of a computer&#10;&#10;AI-generated content may be incorrect."/>
                          <pic:cNvPicPr/>
                        </pic:nvPicPr>
                        <pic:blipFill>
                          <a:blip r:embed="rId22"/>
                          <a:stretch>
                            <a:fillRect/>
                          </a:stretch>
                        </pic:blipFill>
                        <pic:spPr>
                          <a:xfrm>
                            <a:off x="0" y="0"/>
                            <a:ext cx="5481066" cy="1792516"/>
                          </a:xfrm>
                          <a:prstGeom prst="rect">
                            <a:avLst/>
                          </a:prstGeom>
                        </pic:spPr>
                      </pic:pic>
                    </a:graphicData>
                  </a:graphic>
                </wp:inline>
              </w:drawing>
            </w:r>
          </w:p>
          <w:p w14:paraId="29726A8A" w14:textId="77777777" w:rsidR="00837F01" w:rsidRPr="006A2741" w:rsidRDefault="00837F01" w:rsidP="004E528A">
            <w:pPr>
              <w:rPr>
                <w:sz w:val="26"/>
                <w:szCs w:val="26"/>
              </w:rPr>
            </w:pPr>
          </w:p>
        </w:tc>
        <w:tc>
          <w:tcPr>
            <w:tcW w:w="671" w:type="dxa"/>
            <w:tcBorders>
              <w:top w:val="outset" w:sz="6" w:space="0" w:color="auto"/>
              <w:left w:val="outset" w:sz="6" w:space="0" w:color="auto"/>
              <w:bottom w:val="outset" w:sz="6" w:space="0" w:color="auto"/>
              <w:right w:val="outset" w:sz="6" w:space="0" w:color="auto"/>
            </w:tcBorders>
            <w:vAlign w:val="center"/>
            <w:hideMark/>
          </w:tcPr>
          <w:p w14:paraId="256DF751" w14:textId="77777777" w:rsidR="00837F01" w:rsidRDefault="00837F01" w:rsidP="004E528A">
            <w:pPr>
              <w:pStyle w:val="QFType"/>
            </w:pPr>
            <w:r>
              <w:t>MC</w:t>
            </w:r>
          </w:p>
        </w:tc>
      </w:tr>
      <w:tr w:rsidR="00837F01" w14:paraId="165C271C"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1E1379B"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381EF2FA" w14:textId="77777777" w:rsidR="00837F01" w:rsidRDefault="00837F01" w:rsidP="004E528A">
            <w:pPr>
              <w:pStyle w:val="Cell"/>
            </w:pPr>
            <w:r>
              <w:t>1</w:t>
            </w:r>
          </w:p>
        </w:tc>
      </w:tr>
      <w:tr w:rsidR="00837F01" w14:paraId="7ABCA06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8550FD2"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24CE367" w14:textId="77777777" w:rsidR="00837F01" w:rsidRDefault="00837F01" w:rsidP="004E528A">
            <w:pPr>
              <w:pStyle w:val="Cell"/>
            </w:pPr>
            <w:r>
              <w:t>Yes</w:t>
            </w:r>
          </w:p>
        </w:tc>
      </w:tr>
      <w:tr w:rsidR="00837F01" w14:paraId="46C84696"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162CC9D"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36506F3D" w14:textId="77777777" w:rsidR="00837F01" w:rsidRDefault="00837F01" w:rsidP="004E528A">
            <w:pPr>
              <w:pStyle w:val="Cell"/>
            </w:pPr>
            <w:r>
              <w:t>D</w:t>
            </w:r>
          </w:p>
        </w:tc>
      </w:tr>
      <w:tr w:rsidR="00837F01" w14:paraId="2FEF446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C48B0A7"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5BADA712" w14:textId="77777777" w:rsidR="00837F01" w:rsidRDefault="00837F01" w:rsidP="004E528A">
            <w:pPr>
              <w:pStyle w:val="Cell"/>
            </w:pPr>
            <w:r>
              <w:t>0</w:t>
            </w:r>
          </w:p>
        </w:tc>
      </w:tr>
      <w:tr w:rsidR="00837F01" w14:paraId="17EE9BC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09207F69"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3EC49E03" w14:textId="77777777" w:rsidR="00837F01" w:rsidRDefault="00837F01" w:rsidP="004E528A">
            <w:pPr>
              <w:pStyle w:val="QFID"/>
            </w:pPr>
          </w:p>
        </w:tc>
      </w:tr>
      <w:tr w:rsidR="00837F01" w14:paraId="7913A166"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37DAEE18"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64ECEF86"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0ADDB97"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58CE2FFB" w14:textId="77777777" w:rsidR="00837F01" w:rsidRDefault="00837F01" w:rsidP="004E528A">
            <w:pPr>
              <w:pStyle w:val="TableHead"/>
            </w:pPr>
            <w:r>
              <w:t>Grade</w:t>
            </w:r>
          </w:p>
        </w:tc>
      </w:tr>
      <w:tr w:rsidR="00837F01" w14:paraId="68D51BF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123B182"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515D679F" w14:textId="77777777" w:rsidR="00837F01" w:rsidRPr="00E16EA2" w:rsidRDefault="00837F01" w:rsidP="004E528A">
            <w:pPr>
              <w:rPr>
                <w:sz w:val="26"/>
                <w:szCs w:val="26"/>
                <w:lang w:val="en-GB"/>
              </w:rPr>
            </w:pPr>
            <w:r w:rsidRPr="00F101F5">
              <w:rPr>
                <w:sz w:val="26"/>
                <w:szCs w:val="26"/>
              </w:rPr>
              <w:t>1-b, 2-a, 3-c</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75D1CBA"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A23C1F9" w14:textId="77777777" w:rsidR="00837F01" w:rsidRDefault="00837F01" w:rsidP="004E528A">
            <w:pPr>
              <w:pStyle w:val="QFGrade"/>
            </w:pPr>
            <w:r>
              <w:t>0</w:t>
            </w:r>
          </w:p>
        </w:tc>
      </w:tr>
      <w:tr w:rsidR="00837F01" w14:paraId="55EFB67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29F8B08"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DA58EBE" w14:textId="77777777" w:rsidR="00837F01" w:rsidRPr="00496027" w:rsidRDefault="00837F01" w:rsidP="004E528A">
            <w:pPr>
              <w:rPr>
                <w:sz w:val="26"/>
                <w:szCs w:val="26"/>
              </w:rPr>
            </w:pPr>
            <w:r w:rsidRPr="00F101F5">
              <w:rPr>
                <w:sz w:val="26"/>
                <w:szCs w:val="26"/>
              </w:rPr>
              <w:t>1-c, 2-a, 3-b</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361EAE2"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E7CD477" w14:textId="77777777" w:rsidR="00837F01" w:rsidRDefault="00837F01" w:rsidP="004E528A">
            <w:pPr>
              <w:pStyle w:val="QFGrade"/>
            </w:pPr>
            <w:r>
              <w:t>100</w:t>
            </w:r>
          </w:p>
        </w:tc>
      </w:tr>
      <w:tr w:rsidR="00837F01" w14:paraId="75FBB77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836E564"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D0B0D17" w14:textId="77777777" w:rsidR="00837F01" w:rsidRPr="00A77C7D" w:rsidRDefault="00837F01" w:rsidP="004E528A">
            <w:pPr>
              <w:rPr>
                <w:sz w:val="26"/>
                <w:szCs w:val="26"/>
                <w:lang w:val="en-GB"/>
              </w:rPr>
            </w:pPr>
            <w:r w:rsidRPr="00F101F5">
              <w:rPr>
                <w:sz w:val="26"/>
                <w:szCs w:val="26"/>
              </w:rPr>
              <w:t>1-a, 2-b, 3-c</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C01E413"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F9799FF" w14:textId="77777777" w:rsidR="00837F01" w:rsidRDefault="00837F01" w:rsidP="004E528A">
            <w:pPr>
              <w:pStyle w:val="QFGrade"/>
            </w:pPr>
            <w:r>
              <w:t>0</w:t>
            </w:r>
          </w:p>
        </w:tc>
      </w:tr>
      <w:tr w:rsidR="00837F01" w14:paraId="41975FC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4B9EC07"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BA0B15D" w14:textId="77777777" w:rsidR="00837F01" w:rsidRPr="00C744DB" w:rsidRDefault="00837F01" w:rsidP="004E528A">
            <w:pPr>
              <w:rPr>
                <w:sz w:val="26"/>
                <w:szCs w:val="26"/>
              </w:rPr>
            </w:pPr>
            <w:r w:rsidRPr="00F101F5">
              <w:rPr>
                <w:sz w:val="26"/>
                <w:szCs w:val="26"/>
              </w:rPr>
              <w:t>1-c, 2-b, 3-a</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EC14168"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6F7201A" w14:textId="77777777" w:rsidR="00837F01" w:rsidRDefault="00837F01" w:rsidP="004E528A">
            <w:pPr>
              <w:pStyle w:val="QFGrade"/>
            </w:pPr>
            <w:r>
              <w:t>0</w:t>
            </w:r>
          </w:p>
        </w:tc>
      </w:tr>
      <w:tr w:rsidR="00837F01" w14:paraId="07E29C1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743644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F6B276D"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CD45171"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8455BE1" w14:textId="77777777" w:rsidR="00837F01" w:rsidRDefault="00837F01" w:rsidP="004E528A">
            <w:pPr>
              <w:pStyle w:val="Cell"/>
            </w:pPr>
          </w:p>
        </w:tc>
      </w:tr>
      <w:tr w:rsidR="00837F01" w14:paraId="58B79FA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B8AA73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13D13A3"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0F273254"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DC27962" w14:textId="77777777" w:rsidR="00837F01" w:rsidRDefault="00837F01" w:rsidP="004E528A">
            <w:pPr>
              <w:pStyle w:val="Cell"/>
            </w:pPr>
          </w:p>
        </w:tc>
      </w:tr>
      <w:tr w:rsidR="00837F01" w14:paraId="381C75E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773ED95"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56E3DE7"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0149996B"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F8F50D2" w14:textId="77777777" w:rsidR="00837F01" w:rsidRDefault="00837F01" w:rsidP="004E528A">
            <w:pPr>
              <w:pStyle w:val="Cell"/>
            </w:pPr>
          </w:p>
        </w:tc>
      </w:tr>
      <w:tr w:rsidR="00837F01" w14:paraId="67FB4EE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6E44722"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E89B4DF"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3ECC0D4"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CAE5B8F" w14:textId="77777777" w:rsidR="00837F01" w:rsidRDefault="00837F01" w:rsidP="004E528A">
            <w:pPr>
              <w:pStyle w:val="Cell"/>
            </w:pPr>
          </w:p>
        </w:tc>
      </w:tr>
      <w:tr w:rsidR="00837F01" w14:paraId="4A22404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F0F82A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11364F6"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014D841"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1AB919DF" w14:textId="77777777" w:rsidR="00837F01" w:rsidRDefault="00837F01" w:rsidP="004E528A">
            <w:pPr>
              <w:pStyle w:val="Cell"/>
            </w:pPr>
          </w:p>
        </w:tc>
      </w:tr>
      <w:tr w:rsidR="00837F01" w14:paraId="351A1CB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F099DF8"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EFDFE52"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11277B8"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3C877ED9" w14:textId="77777777" w:rsidR="00837F01" w:rsidRDefault="00837F01" w:rsidP="004E528A">
            <w:pPr>
              <w:pStyle w:val="Cell"/>
            </w:pPr>
          </w:p>
        </w:tc>
      </w:tr>
      <w:tr w:rsidR="00837F01" w14:paraId="4E2F3B9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5CD0554"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55247B9"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09666B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4F03508" w14:textId="77777777" w:rsidR="00837F01" w:rsidRDefault="00837F01" w:rsidP="004E528A">
            <w:pPr>
              <w:pStyle w:val="Cell"/>
            </w:pPr>
          </w:p>
        </w:tc>
      </w:tr>
      <w:tr w:rsidR="00837F01" w14:paraId="3C202743"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50EC95C"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234F814D" w14:textId="77777777" w:rsidR="00837F01" w:rsidRDefault="00837F01" w:rsidP="004E528A">
            <w:pPr>
              <w:pStyle w:val="Cell"/>
            </w:pPr>
          </w:p>
        </w:tc>
      </w:tr>
    </w:tbl>
    <w:p w14:paraId="388F0956" w14:textId="77777777" w:rsidR="00837F01" w:rsidRDefault="00837F01" w:rsidP="00837F01">
      <w:pPr>
        <w:pStyle w:val="Heading2"/>
      </w:pPr>
      <w:r>
        <w:t xml:space="preserve"> Question 31</w:t>
      </w:r>
    </w:p>
    <w:p w14:paraId="6265F378"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23F9969F"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7C3A2A84" w14:textId="77777777" w:rsidR="00837F01" w:rsidRPr="00211F96" w:rsidRDefault="00837F01" w:rsidP="004E528A">
            <w:pPr>
              <w:rPr>
                <w:sz w:val="26"/>
                <w:szCs w:val="26"/>
                <w:lang w:val="en-GB"/>
              </w:rPr>
            </w:pPr>
            <w:r w:rsidRPr="007701D1">
              <w:rPr>
                <w:sz w:val="26"/>
                <w:szCs w:val="26"/>
              </w:rPr>
              <w:t xml:space="preserve">Câu </w:t>
            </w:r>
            <w:r>
              <w:rPr>
                <w:sz w:val="26"/>
                <w:szCs w:val="26"/>
              </w:rPr>
              <w:t>3</w:t>
            </w:r>
            <w:r w:rsidRPr="007701D1">
              <w:rPr>
                <w:sz w:val="26"/>
                <w:szCs w:val="26"/>
              </w:rPr>
              <w:t xml:space="preserve">1: Trong kiến trúc 8051, chức năng chính của thanh ghi con trỏ ngăn xếp (Stack Pointer - SP) là gì? </w:t>
            </w:r>
          </w:p>
        </w:tc>
        <w:tc>
          <w:tcPr>
            <w:tcW w:w="671" w:type="dxa"/>
            <w:tcBorders>
              <w:top w:val="outset" w:sz="6" w:space="0" w:color="auto"/>
              <w:left w:val="outset" w:sz="6" w:space="0" w:color="auto"/>
              <w:bottom w:val="outset" w:sz="6" w:space="0" w:color="auto"/>
              <w:right w:val="outset" w:sz="6" w:space="0" w:color="auto"/>
            </w:tcBorders>
            <w:vAlign w:val="center"/>
            <w:hideMark/>
          </w:tcPr>
          <w:p w14:paraId="5E7E07AE" w14:textId="77777777" w:rsidR="00837F01" w:rsidRDefault="00837F01" w:rsidP="004E528A">
            <w:pPr>
              <w:pStyle w:val="QFType"/>
            </w:pPr>
            <w:r>
              <w:t>MC</w:t>
            </w:r>
          </w:p>
        </w:tc>
      </w:tr>
      <w:tr w:rsidR="00837F01" w14:paraId="402D8E9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91427A1"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55412B78" w14:textId="77777777" w:rsidR="00837F01" w:rsidRDefault="00837F01" w:rsidP="004E528A">
            <w:pPr>
              <w:pStyle w:val="Cell"/>
            </w:pPr>
            <w:r>
              <w:t>1</w:t>
            </w:r>
          </w:p>
        </w:tc>
      </w:tr>
      <w:tr w:rsidR="00837F01" w14:paraId="448D908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EC3CADD"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84A46DF" w14:textId="77777777" w:rsidR="00837F01" w:rsidRDefault="00837F01" w:rsidP="004E528A">
            <w:pPr>
              <w:pStyle w:val="Cell"/>
            </w:pPr>
            <w:r>
              <w:t>Yes</w:t>
            </w:r>
          </w:p>
        </w:tc>
      </w:tr>
      <w:tr w:rsidR="00837F01" w14:paraId="1BD28CF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5EEA21A"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ECD7A1E" w14:textId="77777777" w:rsidR="00837F01" w:rsidRDefault="00837F01" w:rsidP="004E528A">
            <w:pPr>
              <w:pStyle w:val="Cell"/>
            </w:pPr>
            <w:r>
              <w:t>D</w:t>
            </w:r>
          </w:p>
        </w:tc>
      </w:tr>
      <w:tr w:rsidR="00837F01" w14:paraId="6F1CD8C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777B9AC"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471AEDAD" w14:textId="77777777" w:rsidR="00837F01" w:rsidRDefault="00837F01" w:rsidP="004E528A">
            <w:pPr>
              <w:pStyle w:val="Cell"/>
            </w:pPr>
            <w:r>
              <w:t>0</w:t>
            </w:r>
          </w:p>
        </w:tc>
      </w:tr>
      <w:tr w:rsidR="00837F01" w14:paraId="7F28071F"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40B5C082"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17A71046" w14:textId="77777777" w:rsidR="00837F01" w:rsidRDefault="00837F01" w:rsidP="004E528A">
            <w:pPr>
              <w:pStyle w:val="QFID"/>
            </w:pPr>
          </w:p>
        </w:tc>
      </w:tr>
      <w:tr w:rsidR="00837F01" w14:paraId="78332D38"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3DA62B38"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2AD4E008"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3A360D5"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6DC6A19E" w14:textId="77777777" w:rsidR="00837F01" w:rsidRDefault="00837F01" w:rsidP="004E528A">
            <w:pPr>
              <w:pStyle w:val="TableHead"/>
            </w:pPr>
            <w:r>
              <w:t>Grade</w:t>
            </w:r>
          </w:p>
        </w:tc>
      </w:tr>
      <w:tr w:rsidR="00837F01" w14:paraId="3D38A23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E5AC33D"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5B00EBC7" w14:textId="77777777" w:rsidR="00837F01" w:rsidRPr="00211F96" w:rsidRDefault="00837F01" w:rsidP="004E528A">
            <w:pPr>
              <w:rPr>
                <w:sz w:val="26"/>
                <w:szCs w:val="26"/>
                <w:lang w:val="en-GB"/>
              </w:rPr>
            </w:pPr>
            <w:r w:rsidRPr="007701D1">
              <w:rPr>
                <w:sz w:val="26"/>
                <w:szCs w:val="26"/>
              </w:rPr>
              <w:t xml:space="preserve">Lưu trữ địa chỉ của lệnh tiếp theo sẽ </w:t>
            </w:r>
            <w:r>
              <w:rPr>
                <w:sz w:val="26"/>
                <w:szCs w:val="26"/>
              </w:rPr>
              <w:t xml:space="preserve">được </w:t>
            </w:r>
            <w:r w:rsidRPr="007701D1">
              <w:rPr>
                <w:sz w:val="26"/>
                <w:szCs w:val="26"/>
              </w:rPr>
              <w:t xml:space="preserve">thực thi.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D620B5B"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55A88A3" w14:textId="77777777" w:rsidR="00837F01" w:rsidRDefault="00837F01" w:rsidP="004E528A">
            <w:pPr>
              <w:pStyle w:val="QFGrade"/>
            </w:pPr>
            <w:r>
              <w:t>0</w:t>
            </w:r>
          </w:p>
        </w:tc>
      </w:tr>
      <w:tr w:rsidR="00837F01" w14:paraId="589C7BD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0B4F3DF"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8FC998F" w14:textId="77777777" w:rsidR="00837F01" w:rsidRPr="00496027" w:rsidRDefault="00837F01" w:rsidP="004E528A">
            <w:pPr>
              <w:rPr>
                <w:sz w:val="26"/>
                <w:szCs w:val="26"/>
              </w:rPr>
            </w:pPr>
            <w:r w:rsidRPr="007701D1">
              <w:rPr>
                <w:sz w:val="26"/>
                <w:szCs w:val="26"/>
              </w:rPr>
              <w:t xml:space="preserve">Lưu trữ địa chỉ của đỉnh ngăn xếp trong RAM nội.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D9C0434"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559FF1B" w14:textId="77777777" w:rsidR="00837F01" w:rsidRDefault="00837F01" w:rsidP="004E528A">
            <w:pPr>
              <w:pStyle w:val="QFGrade"/>
            </w:pPr>
            <w:r>
              <w:t>100</w:t>
            </w:r>
          </w:p>
        </w:tc>
      </w:tr>
      <w:tr w:rsidR="00837F01" w14:paraId="0525C4B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6479018"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026FA9E9" w14:textId="77777777" w:rsidR="00837F01" w:rsidRPr="00A77C7D" w:rsidRDefault="00837F01" w:rsidP="004E528A">
            <w:pPr>
              <w:rPr>
                <w:sz w:val="26"/>
                <w:szCs w:val="26"/>
                <w:lang w:val="en-GB"/>
              </w:rPr>
            </w:pPr>
            <w:r w:rsidRPr="007701D1">
              <w:rPr>
                <w:sz w:val="26"/>
                <w:szCs w:val="26"/>
              </w:rPr>
              <w:t xml:space="preserve">Trỏ đến địa chỉ của bộ nhớ chương trình ngoài.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0D6042C"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D6ACC1F" w14:textId="77777777" w:rsidR="00837F01" w:rsidRDefault="00837F01" w:rsidP="004E528A">
            <w:pPr>
              <w:pStyle w:val="QFGrade"/>
            </w:pPr>
            <w:r>
              <w:t>0</w:t>
            </w:r>
          </w:p>
        </w:tc>
      </w:tr>
      <w:tr w:rsidR="00837F01" w14:paraId="47B73FC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4F75E7E"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0F0D758" w14:textId="77777777" w:rsidR="00837F01" w:rsidRPr="00C744DB" w:rsidRDefault="00837F01" w:rsidP="004E528A">
            <w:pPr>
              <w:rPr>
                <w:sz w:val="26"/>
                <w:szCs w:val="26"/>
              </w:rPr>
            </w:pPr>
            <w:r w:rsidRPr="007701D1">
              <w:rPr>
                <w:sz w:val="26"/>
                <w:szCs w:val="26"/>
              </w:rPr>
              <w:t>Chứa kết quả của các phép toán logic.</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282476C"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AFAEF33" w14:textId="77777777" w:rsidR="00837F01" w:rsidRDefault="00837F01" w:rsidP="004E528A">
            <w:pPr>
              <w:pStyle w:val="QFGrade"/>
            </w:pPr>
            <w:r>
              <w:t>0</w:t>
            </w:r>
          </w:p>
        </w:tc>
      </w:tr>
      <w:tr w:rsidR="00837F01" w14:paraId="17D7E60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C15D33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C54A15F"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5BFA2C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3D4DABB" w14:textId="77777777" w:rsidR="00837F01" w:rsidRDefault="00837F01" w:rsidP="004E528A">
            <w:pPr>
              <w:pStyle w:val="Cell"/>
            </w:pPr>
          </w:p>
        </w:tc>
      </w:tr>
      <w:tr w:rsidR="00837F01" w14:paraId="4EBD2FF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09FF62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3B21F31"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03634E0E"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3B62BDB" w14:textId="77777777" w:rsidR="00837F01" w:rsidRDefault="00837F01" w:rsidP="004E528A">
            <w:pPr>
              <w:pStyle w:val="Cell"/>
            </w:pPr>
          </w:p>
        </w:tc>
      </w:tr>
      <w:tr w:rsidR="00837F01" w14:paraId="678E7B7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AE54A6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963418E"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4FD6C804"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DC41CB6" w14:textId="77777777" w:rsidR="00837F01" w:rsidRDefault="00837F01" w:rsidP="004E528A">
            <w:pPr>
              <w:pStyle w:val="Cell"/>
            </w:pPr>
          </w:p>
        </w:tc>
      </w:tr>
      <w:tr w:rsidR="00837F01" w14:paraId="6548BCD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02335C2"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1D22FCA"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78029D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AD194DD" w14:textId="77777777" w:rsidR="00837F01" w:rsidRDefault="00837F01" w:rsidP="004E528A">
            <w:pPr>
              <w:pStyle w:val="Cell"/>
            </w:pPr>
          </w:p>
        </w:tc>
      </w:tr>
      <w:tr w:rsidR="00837F01" w14:paraId="5D983BB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282A80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97404E7"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2ED0A41"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6AAF2E83" w14:textId="77777777" w:rsidR="00837F01" w:rsidRDefault="00837F01" w:rsidP="004E528A">
            <w:pPr>
              <w:pStyle w:val="Cell"/>
            </w:pPr>
          </w:p>
        </w:tc>
      </w:tr>
      <w:tr w:rsidR="00837F01" w14:paraId="0D0C4E0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436E8E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9923D43"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A450E87"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064B2D0F" w14:textId="77777777" w:rsidR="00837F01" w:rsidRDefault="00837F01" w:rsidP="004E528A">
            <w:pPr>
              <w:pStyle w:val="Cell"/>
            </w:pPr>
          </w:p>
        </w:tc>
      </w:tr>
      <w:tr w:rsidR="00837F01" w14:paraId="2CC59CC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C1A112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F10B7E4"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F6BA4E8"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FA23485" w14:textId="77777777" w:rsidR="00837F01" w:rsidRDefault="00837F01" w:rsidP="004E528A">
            <w:pPr>
              <w:pStyle w:val="Cell"/>
            </w:pPr>
          </w:p>
        </w:tc>
      </w:tr>
      <w:tr w:rsidR="00837F01" w14:paraId="45649ED0"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41D06B7"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589774B1" w14:textId="77777777" w:rsidR="00837F01" w:rsidRDefault="00837F01" w:rsidP="004E528A">
            <w:pPr>
              <w:pStyle w:val="Cell"/>
            </w:pPr>
          </w:p>
        </w:tc>
      </w:tr>
    </w:tbl>
    <w:p w14:paraId="402D7CB6" w14:textId="77777777" w:rsidR="00837F01" w:rsidRDefault="00837F01" w:rsidP="00837F01">
      <w:pPr>
        <w:pStyle w:val="Heading2"/>
      </w:pPr>
      <w:r>
        <w:t>Question 32</w:t>
      </w:r>
    </w:p>
    <w:p w14:paraId="2C162238"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0F21C50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682B787C" w14:textId="77777777" w:rsidR="00837F01" w:rsidRPr="00303075" w:rsidRDefault="00837F01" w:rsidP="004E528A">
            <w:pPr>
              <w:rPr>
                <w:sz w:val="26"/>
                <w:szCs w:val="26"/>
                <w:lang w:val="en-GB"/>
              </w:rPr>
            </w:pPr>
            <w:r w:rsidRPr="007701D1">
              <w:rPr>
                <w:sz w:val="26"/>
                <w:szCs w:val="26"/>
              </w:rPr>
              <w:t xml:space="preserve">Câu </w:t>
            </w:r>
            <w:r>
              <w:rPr>
                <w:sz w:val="26"/>
                <w:szCs w:val="26"/>
              </w:rPr>
              <w:t>3</w:t>
            </w:r>
            <w:r w:rsidRPr="007701D1">
              <w:rPr>
                <w:sz w:val="26"/>
                <w:szCs w:val="26"/>
              </w:rPr>
              <w:t xml:space="preserve">2: Board mạch Arduino Uno R3 sử dụng chip Atmega328P có bao nhiêu chân có khả năng xuất tín hiệu xung PWM? </w:t>
            </w:r>
          </w:p>
        </w:tc>
        <w:tc>
          <w:tcPr>
            <w:tcW w:w="671" w:type="dxa"/>
            <w:tcBorders>
              <w:top w:val="outset" w:sz="6" w:space="0" w:color="auto"/>
              <w:left w:val="outset" w:sz="6" w:space="0" w:color="auto"/>
              <w:bottom w:val="outset" w:sz="6" w:space="0" w:color="auto"/>
              <w:right w:val="outset" w:sz="6" w:space="0" w:color="auto"/>
            </w:tcBorders>
            <w:vAlign w:val="center"/>
            <w:hideMark/>
          </w:tcPr>
          <w:p w14:paraId="66BA2B73" w14:textId="77777777" w:rsidR="00837F01" w:rsidRDefault="00837F01" w:rsidP="004E528A">
            <w:pPr>
              <w:pStyle w:val="QFType"/>
            </w:pPr>
            <w:r>
              <w:t>MC</w:t>
            </w:r>
          </w:p>
        </w:tc>
      </w:tr>
      <w:tr w:rsidR="00837F01" w14:paraId="0F73CF1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D9066C0"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7C298FC" w14:textId="77777777" w:rsidR="00837F01" w:rsidRDefault="00837F01" w:rsidP="004E528A">
            <w:pPr>
              <w:pStyle w:val="Cell"/>
            </w:pPr>
            <w:r>
              <w:t>1</w:t>
            </w:r>
          </w:p>
        </w:tc>
      </w:tr>
      <w:tr w:rsidR="00837F01" w14:paraId="11B46D81"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8DC937F"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71136FC9" w14:textId="77777777" w:rsidR="00837F01" w:rsidRDefault="00837F01" w:rsidP="004E528A">
            <w:pPr>
              <w:pStyle w:val="Cell"/>
            </w:pPr>
            <w:r>
              <w:t>Yes</w:t>
            </w:r>
          </w:p>
        </w:tc>
      </w:tr>
      <w:tr w:rsidR="00837F01" w14:paraId="292341F1"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1D9AE87"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7094185" w14:textId="77777777" w:rsidR="00837F01" w:rsidRDefault="00837F01" w:rsidP="004E528A">
            <w:pPr>
              <w:pStyle w:val="Cell"/>
            </w:pPr>
            <w:r>
              <w:t>D</w:t>
            </w:r>
          </w:p>
        </w:tc>
      </w:tr>
      <w:tr w:rsidR="00837F01" w14:paraId="7CC2361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8A57DFC"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0FDF18AC" w14:textId="77777777" w:rsidR="00837F01" w:rsidRDefault="00837F01" w:rsidP="004E528A">
            <w:pPr>
              <w:pStyle w:val="Cell"/>
            </w:pPr>
            <w:r>
              <w:t>0</w:t>
            </w:r>
          </w:p>
        </w:tc>
      </w:tr>
      <w:tr w:rsidR="00837F01" w14:paraId="682A806D"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41A194ED"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6EDB2515" w14:textId="77777777" w:rsidR="00837F01" w:rsidRDefault="00837F01" w:rsidP="004E528A">
            <w:pPr>
              <w:pStyle w:val="QFID"/>
            </w:pPr>
          </w:p>
        </w:tc>
      </w:tr>
      <w:tr w:rsidR="00837F01" w14:paraId="1DE6BF0B"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418DC1B8"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764D8DCD"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845E923"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D0D9A56" w14:textId="77777777" w:rsidR="00837F01" w:rsidRDefault="00837F01" w:rsidP="004E528A">
            <w:pPr>
              <w:pStyle w:val="TableHead"/>
            </w:pPr>
            <w:r>
              <w:t>Grade</w:t>
            </w:r>
          </w:p>
        </w:tc>
      </w:tr>
      <w:tr w:rsidR="00837F01" w14:paraId="06DB228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83BCEC1"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6977A012" w14:textId="77777777" w:rsidR="00837F01" w:rsidRPr="00303075" w:rsidRDefault="00837F01" w:rsidP="004E528A">
            <w:pPr>
              <w:rPr>
                <w:sz w:val="26"/>
                <w:szCs w:val="26"/>
                <w:lang w:val="en-GB"/>
              </w:rPr>
            </w:pPr>
            <w:r>
              <w:rPr>
                <w:sz w:val="26"/>
                <w:szCs w:val="26"/>
              </w:rPr>
              <w:t>1</w:t>
            </w:r>
            <w:r w:rsidRPr="007701D1">
              <w:rPr>
                <w:sz w:val="26"/>
                <w:szCs w:val="26"/>
              </w:rPr>
              <w:t xml:space="preserve">4 chân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D44CA33"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30DE370" w14:textId="77777777" w:rsidR="00837F01" w:rsidRDefault="00837F01" w:rsidP="004E528A">
            <w:pPr>
              <w:pStyle w:val="QFGrade"/>
            </w:pPr>
            <w:r>
              <w:t>0</w:t>
            </w:r>
          </w:p>
        </w:tc>
      </w:tr>
      <w:tr w:rsidR="00837F01" w14:paraId="2DA317C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FC81233"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96EE5C0" w14:textId="77777777" w:rsidR="00837F01" w:rsidRPr="00303075" w:rsidRDefault="00837F01" w:rsidP="004E528A">
            <w:pPr>
              <w:rPr>
                <w:sz w:val="26"/>
                <w:szCs w:val="26"/>
                <w:lang w:val="vi-VN"/>
              </w:rPr>
            </w:pPr>
            <w:r w:rsidRPr="007701D1">
              <w:rPr>
                <w:sz w:val="26"/>
                <w:szCs w:val="26"/>
              </w:rPr>
              <w:t xml:space="preserve">20 chân .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E70CB92"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83E6B32" w14:textId="77777777" w:rsidR="00837F01" w:rsidRDefault="00837F01" w:rsidP="004E528A">
            <w:pPr>
              <w:pStyle w:val="QFGrade"/>
            </w:pPr>
            <w:r>
              <w:t>0</w:t>
            </w:r>
          </w:p>
        </w:tc>
      </w:tr>
      <w:tr w:rsidR="00837F01" w14:paraId="2EF5A0F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4D348F6"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8A2FD41" w14:textId="77777777" w:rsidR="00837F01" w:rsidRPr="00303075" w:rsidRDefault="00837F01" w:rsidP="004E528A">
            <w:pPr>
              <w:rPr>
                <w:sz w:val="26"/>
                <w:szCs w:val="26"/>
                <w:lang w:val="en-GB"/>
              </w:rPr>
            </w:pPr>
            <w:r>
              <w:rPr>
                <w:sz w:val="26"/>
                <w:szCs w:val="26"/>
              </w:rPr>
              <w:t>6</w:t>
            </w:r>
            <w:r w:rsidRPr="007701D1">
              <w:rPr>
                <w:sz w:val="26"/>
                <w:szCs w:val="26"/>
              </w:rPr>
              <w:t xml:space="preserve"> chân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FDA7211"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A56CCA5" w14:textId="77777777" w:rsidR="00837F01" w:rsidRDefault="00837F01" w:rsidP="004E528A">
            <w:pPr>
              <w:pStyle w:val="QFGrade"/>
            </w:pPr>
            <w:r>
              <w:t>100</w:t>
            </w:r>
          </w:p>
        </w:tc>
      </w:tr>
      <w:tr w:rsidR="00837F01" w14:paraId="06BED1B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02C36F0"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B44528D" w14:textId="77777777" w:rsidR="00837F01" w:rsidRPr="00C744DB" w:rsidRDefault="00837F01" w:rsidP="004E528A">
            <w:pPr>
              <w:rPr>
                <w:sz w:val="26"/>
                <w:szCs w:val="26"/>
              </w:rPr>
            </w:pPr>
            <w:r>
              <w:rPr>
                <w:sz w:val="26"/>
                <w:szCs w:val="26"/>
              </w:rPr>
              <w:t>8 chân</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71FE25B"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D3BB5EB" w14:textId="77777777" w:rsidR="00837F01" w:rsidRDefault="00837F01" w:rsidP="004E528A">
            <w:pPr>
              <w:pStyle w:val="QFGrade"/>
            </w:pPr>
            <w:r>
              <w:t>0</w:t>
            </w:r>
          </w:p>
        </w:tc>
      </w:tr>
      <w:tr w:rsidR="00837F01" w14:paraId="5A4C64A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17F143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3369209"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F8D553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C0BC334" w14:textId="77777777" w:rsidR="00837F01" w:rsidRDefault="00837F01" w:rsidP="004E528A">
            <w:pPr>
              <w:pStyle w:val="Cell"/>
            </w:pPr>
          </w:p>
        </w:tc>
      </w:tr>
      <w:tr w:rsidR="00837F01" w14:paraId="1A1955F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FBE2E70"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E085B5F"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21A63FC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1EA71B8" w14:textId="77777777" w:rsidR="00837F01" w:rsidRDefault="00837F01" w:rsidP="004E528A">
            <w:pPr>
              <w:pStyle w:val="Cell"/>
            </w:pPr>
          </w:p>
        </w:tc>
      </w:tr>
      <w:tr w:rsidR="00837F01" w14:paraId="6E39A3E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902DDF0"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E09136E"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1D3B5B9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935C0FF" w14:textId="77777777" w:rsidR="00837F01" w:rsidRDefault="00837F01" w:rsidP="004E528A">
            <w:pPr>
              <w:pStyle w:val="Cell"/>
            </w:pPr>
          </w:p>
        </w:tc>
      </w:tr>
      <w:tr w:rsidR="00837F01" w14:paraId="48865CD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45156F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F8131CB"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A60153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31A71A4" w14:textId="77777777" w:rsidR="00837F01" w:rsidRDefault="00837F01" w:rsidP="004E528A">
            <w:pPr>
              <w:pStyle w:val="Cell"/>
            </w:pPr>
          </w:p>
        </w:tc>
      </w:tr>
      <w:tr w:rsidR="00837F01" w14:paraId="6DB2A20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5A3BFA0"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5FB4713"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3E27799"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4212FE4D" w14:textId="77777777" w:rsidR="00837F01" w:rsidRDefault="00837F01" w:rsidP="004E528A">
            <w:pPr>
              <w:pStyle w:val="Cell"/>
            </w:pPr>
          </w:p>
        </w:tc>
      </w:tr>
      <w:tr w:rsidR="00837F01" w14:paraId="672BC6B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8FE6FA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40F6CB5"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ECA3764"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5EBBD6C9" w14:textId="77777777" w:rsidR="00837F01" w:rsidRDefault="00837F01" w:rsidP="004E528A">
            <w:pPr>
              <w:pStyle w:val="Cell"/>
            </w:pPr>
          </w:p>
        </w:tc>
      </w:tr>
      <w:tr w:rsidR="00837F01" w14:paraId="155536D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5744C2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99B3C6E"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36A18E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8497688" w14:textId="77777777" w:rsidR="00837F01" w:rsidRDefault="00837F01" w:rsidP="004E528A">
            <w:pPr>
              <w:pStyle w:val="Cell"/>
            </w:pPr>
          </w:p>
        </w:tc>
      </w:tr>
      <w:tr w:rsidR="00837F01" w14:paraId="163CB1ED"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125C47B"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20EF4527" w14:textId="77777777" w:rsidR="00837F01" w:rsidRDefault="00837F01" w:rsidP="004E528A">
            <w:pPr>
              <w:pStyle w:val="Cell"/>
            </w:pPr>
          </w:p>
        </w:tc>
      </w:tr>
    </w:tbl>
    <w:p w14:paraId="31829E63" w14:textId="77777777" w:rsidR="00837F01" w:rsidRDefault="00837F01" w:rsidP="00837F01">
      <w:pPr>
        <w:pStyle w:val="Heading2"/>
      </w:pPr>
      <w:r>
        <w:t>Question 33</w:t>
      </w:r>
    </w:p>
    <w:p w14:paraId="7B031085"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47"/>
        <w:gridCol w:w="3217"/>
        <w:gridCol w:w="3607"/>
        <w:gridCol w:w="658"/>
      </w:tblGrid>
      <w:tr w:rsidR="00837F01" w14:paraId="1E8CF24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3F9DAAA0" w14:textId="77777777" w:rsidR="00837F01" w:rsidRPr="00B70453" w:rsidRDefault="00837F01" w:rsidP="004E528A">
            <w:pPr>
              <w:rPr>
                <w:sz w:val="26"/>
                <w:szCs w:val="26"/>
                <w:lang w:val="en-GB"/>
              </w:rPr>
            </w:pPr>
            <w:r w:rsidRPr="007701D1">
              <w:rPr>
                <w:sz w:val="26"/>
                <w:szCs w:val="26"/>
              </w:rPr>
              <w:t xml:space="preserve">Câu </w:t>
            </w:r>
            <w:r>
              <w:rPr>
                <w:sz w:val="26"/>
                <w:szCs w:val="26"/>
              </w:rPr>
              <w:t>3</w:t>
            </w:r>
            <w:r w:rsidRPr="007701D1">
              <w:rPr>
                <w:sz w:val="26"/>
                <w:szCs w:val="26"/>
              </w:rPr>
              <w:t xml:space="preserve">3: Trong IDE Arduino, hàm nào được sử dụng để cấu hình một chân Digital làm đầu vào hoặc đầu ra? </w:t>
            </w:r>
          </w:p>
        </w:tc>
        <w:tc>
          <w:tcPr>
            <w:tcW w:w="671" w:type="dxa"/>
            <w:tcBorders>
              <w:top w:val="outset" w:sz="6" w:space="0" w:color="auto"/>
              <w:left w:val="outset" w:sz="6" w:space="0" w:color="auto"/>
              <w:bottom w:val="outset" w:sz="6" w:space="0" w:color="auto"/>
              <w:right w:val="outset" w:sz="6" w:space="0" w:color="auto"/>
            </w:tcBorders>
            <w:vAlign w:val="center"/>
            <w:hideMark/>
          </w:tcPr>
          <w:p w14:paraId="1EA7985D" w14:textId="77777777" w:rsidR="00837F01" w:rsidRDefault="00837F01" w:rsidP="004E528A">
            <w:pPr>
              <w:pStyle w:val="QFType"/>
            </w:pPr>
            <w:r>
              <w:t>MC</w:t>
            </w:r>
          </w:p>
        </w:tc>
      </w:tr>
      <w:tr w:rsidR="00837F01" w14:paraId="4AF70A2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036E350"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74BB27E9" w14:textId="77777777" w:rsidR="00837F01" w:rsidRDefault="00837F01" w:rsidP="004E528A">
            <w:pPr>
              <w:pStyle w:val="Cell"/>
            </w:pPr>
            <w:r>
              <w:t>1</w:t>
            </w:r>
          </w:p>
        </w:tc>
      </w:tr>
      <w:tr w:rsidR="00837F01" w14:paraId="6FB2BB1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24D8BC2"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73F7422D" w14:textId="77777777" w:rsidR="00837F01" w:rsidRDefault="00837F01" w:rsidP="004E528A">
            <w:pPr>
              <w:pStyle w:val="Cell"/>
            </w:pPr>
            <w:r>
              <w:t>Yes</w:t>
            </w:r>
          </w:p>
        </w:tc>
      </w:tr>
      <w:tr w:rsidR="00837F01" w14:paraId="0BA6818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6C09D80"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1667153D" w14:textId="77777777" w:rsidR="00837F01" w:rsidRDefault="00837F01" w:rsidP="004E528A">
            <w:pPr>
              <w:pStyle w:val="Cell"/>
            </w:pPr>
            <w:r>
              <w:t>D</w:t>
            </w:r>
          </w:p>
        </w:tc>
      </w:tr>
      <w:tr w:rsidR="00837F01" w14:paraId="397F36E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DC4E780"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55F1D4D8" w14:textId="77777777" w:rsidR="00837F01" w:rsidRDefault="00837F01" w:rsidP="004E528A">
            <w:pPr>
              <w:pStyle w:val="Cell"/>
            </w:pPr>
            <w:r>
              <w:t>0</w:t>
            </w:r>
          </w:p>
        </w:tc>
      </w:tr>
      <w:tr w:rsidR="00837F01" w14:paraId="586D928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606A7DAE"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706471C5" w14:textId="77777777" w:rsidR="00837F01" w:rsidRDefault="00837F01" w:rsidP="004E528A">
            <w:pPr>
              <w:pStyle w:val="QFID"/>
            </w:pPr>
          </w:p>
        </w:tc>
      </w:tr>
      <w:tr w:rsidR="00837F01" w14:paraId="7CD58C71"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7E9BC19F"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385FFCE1"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57510FD"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07199E2B" w14:textId="77777777" w:rsidR="00837F01" w:rsidRDefault="00837F01" w:rsidP="004E528A">
            <w:pPr>
              <w:pStyle w:val="TableHead"/>
            </w:pPr>
            <w:r>
              <w:t>Grade</w:t>
            </w:r>
          </w:p>
        </w:tc>
      </w:tr>
      <w:tr w:rsidR="00837F01" w14:paraId="3C62CB7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779CD6E"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06CAAA8A" w14:textId="77777777" w:rsidR="00837F01" w:rsidRPr="00303075" w:rsidRDefault="00837F01" w:rsidP="004E528A">
            <w:pPr>
              <w:rPr>
                <w:sz w:val="26"/>
                <w:szCs w:val="26"/>
                <w:lang w:val="en-GB"/>
              </w:rPr>
            </w:pPr>
            <w:r>
              <w:rPr>
                <w:sz w:val="26"/>
                <w:szCs w:val="26"/>
              </w:rPr>
              <w:t>digitalWrite()</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7FD1EBD"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49111C0" w14:textId="77777777" w:rsidR="00837F01" w:rsidRDefault="00837F01" w:rsidP="004E528A">
            <w:pPr>
              <w:pStyle w:val="QFGrade"/>
            </w:pPr>
            <w:r>
              <w:t>0</w:t>
            </w:r>
          </w:p>
        </w:tc>
      </w:tr>
      <w:tr w:rsidR="00837F01" w14:paraId="7AB6553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5247078"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1FB7612" w14:textId="77777777" w:rsidR="00837F01" w:rsidRPr="00B70453" w:rsidRDefault="00837F01" w:rsidP="004E528A">
            <w:pPr>
              <w:rPr>
                <w:sz w:val="26"/>
                <w:szCs w:val="26"/>
                <w:lang w:val="en-GB"/>
              </w:rPr>
            </w:pPr>
            <w:r>
              <w:rPr>
                <w:sz w:val="26"/>
                <w:szCs w:val="26"/>
                <w:lang w:val="en-GB"/>
              </w:rPr>
              <w:t>pinMode()</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6ED7F82"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0417871" w14:textId="77777777" w:rsidR="00837F01" w:rsidRDefault="00837F01" w:rsidP="004E528A">
            <w:pPr>
              <w:pStyle w:val="QFGrade"/>
            </w:pPr>
            <w:r>
              <w:t>100</w:t>
            </w:r>
          </w:p>
        </w:tc>
      </w:tr>
      <w:tr w:rsidR="00837F01" w14:paraId="0E9AF31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FEF70AD"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FC26D18" w14:textId="77777777" w:rsidR="00837F01" w:rsidRPr="00303075" w:rsidRDefault="00837F01" w:rsidP="004E528A">
            <w:pPr>
              <w:rPr>
                <w:sz w:val="26"/>
                <w:szCs w:val="26"/>
                <w:lang w:val="en-GB"/>
              </w:rPr>
            </w:pPr>
            <w:r>
              <w:rPr>
                <w:sz w:val="26"/>
                <w:szCs w:val="26"/>
                <w:lang w:val="en-GB"/>
              </w:rPr>
              <w:t>analogRead()</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0E0202A"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13EBB0E" w14:textId="77777777" w:rsidR="00837F01" w:rsidRDefault="00837F01" w:rsidP="004E528A">
            <w:pPr>
              <w:pStyle w:val="QFGrade"/>
            </w:pPr>
            <w:r>
              <w:t>0</w:t>
            </w:r>
          </w:p>
        </w:tc>
      </w:tr>
      <w:tr w:rsidR="00837F01" w14:paraId="203BE2D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96C5527"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C0BA1EA" w14:textId="77777777" w:rsidR="00837F01" w:rsidRPr="00C744DB" w:rsidRDefault="00837F01" w:rsidP="004E528A">
            <w:pPr>
              <w:rPr>
                <w:sz w:val="26"/>
                <w:szCs w:val="26"/>
              </w:rPr>
            </w:pPr>
            <w:r>
              <w:rPr>
                <w:sz w:val="26"/>
                <w:szCs w:val="26"/>
              </w:rPr>
              <w:t>Setup()</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54F8BA9"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7ADC3C3" w14:textId="77777777" w:rsidR="00837F01" w:rsidRDefault="00837F01" w:rsidP="004E528A">
            <w:pPr>
              <w:pStyle w:val="QFGrade"/>
            </w:pPr>
            <w:r>
              <w:t>0</w:t>
            </w:r>
          </w:p>
        </w:tc>
      </w:tr>
      <w:tr w:rsidR="00837F01" w14:paraId="7A5C2A7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47AF5A7"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C2ED870"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C32398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DD68941" w14:textId="77777777" w:rsidR="00837F01" w:rsidRDefault="00837F01" w:rsidP="004E528A">
            <w:pPr>
              <w:pStyle w:val="Cell"/>
            </w:pPr>
          </w:p>
        </w:tc>
      </w:tr>
      <w:tr w:rsidR="00837F01" w14:paraId="2476BA1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CD6561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5B0E2F5"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6DFF927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0A3BC2D" w14:textId="77777777" w:rsidR="00837F01" w:rsidRDefault="00837F01" w:rsidP="004E528A">
            <w:pPr>
              <w:pStyle w:val="Cell"/>
            </w:pPr>
          </w:p>
        </w:tc>
      </w:tr>
      <w:tr w:rsidR="00837F01" w14:paraId="26CD49F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9CD5FC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6E0BB82"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06865AD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B57EA88" w14:textId="77777777" w:rsidR="00837F01" w:rsidRDefault="00837F01" w:rsidP="004E528A">
            <w:pPr>
              <w:pStyle w:val="Cell"/>
            </w:pPr>
          </w:p>
        </w:tc>
      </w:tr>
      <w:tr w:rsidR="00837F01" w14:paraId="3CB611B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C9C15A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AF7579E"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DE95230"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B02FD23" w14:textId="77777777" w:rsidR="00837F01" w:rsidRDefault="00837F01" w:rsidP="004E528A">
            <w:pPr>
              <w:pStyle w:val="Cell"/>
            </w:pPr>
          </w:p>
        </w:tc>
      </w:tr>
      <w:tr w:rsidR="00837F01" w14:paraId="746CF89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FD35A6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A3FD39E"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DA6490F"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4F4DBD88" w14:textId="77777777" w:rsidR="00837F01" w:rsidRDefault="00837F01" w:rsidP="004E528A">
            <w:pPr>
              <w:pStyle w:val="Cell"/>
            </w:pPr>
          </w:p>
        </w:tc>
      </w:tr>
      <w:tr w:rsidR="00837F01" w14:paraId="32DB3E4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38AF36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4A7C7BF"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3A6DFB9"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73E1A747" w14:textId="77777777" w:rsidR="00837F01" w:rsidRDefault="00837F01" w:rsidP="004E528A">
            <w:pPr>
              <w:pStyle w:val="Cell"/>
            </w:pPr>
          </w:p>
        </w:tc>
      </w:tr>
      <w:tr w:rsidR="00837F01" w14:paraId="5FA512F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FF15B27"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9429879"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AE0215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36CCA98" w14:textId="77777777" w:rsidR="00837F01" w:rsidRDefault="00837F01" w:rsidP="004E528A">
            <w:pPr>
              <w:pStyle w:val="Cell"/>
            </w:pPr>
          </w:p>
        </w:tc>
      </w:tr>
      <w:tr w:rsidR="00837F01" w14:paraId="13596DE2"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AD48CB4"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2726B779" w14:textId="77777777" w:rsidR="00837F01" w:rsidRDefault="00837F01" w:rsidP="004E528A">
            <w:pPr>
              <w:pStyle w:val="Cell"/>
            </w:pPr>
          </w:p>
        </w:tc>
      </w:tr>
    </w:tbl>
    <w:p w14:paraId="68D9312B" w14:textId="77777777" w:rsidR="00837F01" w:rsidRDefault="00837F01" w:rsidP="00837F01">
      <w:pPr>
        <w:pStyle w:val="Heading2"/>
      </w:pPr>
      <w:r>
        <w:t>Question 34</w:t>
      </w:r>
    </w:p>
    <w:p w14:paraId="6F40360E"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5D8E85D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0D66A575" w14:textId="77777777" w:rsidR="00837F01" w:rsidRPr="007B49AE" w:rsidRDefault="00837F01" w:rsidP="004E528A">
            <w:pPr>
              <w:rPr>
                <w:sz w:val="26"/>
                <w:szCs w:val="26"/>
                <w:lang w:val="en-GB"/>
              </w:rPr>
            </w:pPr>
            <w:r w:rsidRPr="007701D1">
              <w:rPr>
                <w:sz w:val="26"/>
                <w:szCs w:val="26"/>
              </w:rPr>
              <w:t xml:space="preserve">Câu </w:t>
            </w:r>
            <w:r>
              <w:rPr>
                <w:sz w:val="26"/>
                <w:szCs w:val="26"/>
              </w:rPr>
              <w:t>3</w:t>
            </w:r>
            <w:r w:rsidRPr="007701D1">
              <w:rPr>
                <w:sz w:val="26"/>
                <w:szCs w:val="26"/>
              </w:rPr>
              <w:t xml:space="preserve">4: Giao tiếp UART trên Arduino Uno sử dụng các chân Digital nào? </w:t>
            </w:r>
          </w:p>
        </w:tc>
        <w:tc>
          <w:tcPr>
            <w:tcW w:w="671" w:type="dxa"/>
            <w:tcBorders>
              <w:top w:val="outset" w:sz="6" w:space="0" w:color="auto"/>
              <w:left w:val="outset" w:sz="6" w:space="0" w:color="auto"/>
              <w:bottom w:val="outset" w:sz="6" w:space="0" w:color="auto"/>
              <w:right w:val="outset" w:sz="6" w:space="0" w:color="auto"/>
            </w:tcBorders>
            <w:vAlign w:val="center"/>
            <w:hideMark/>
          </w:tcPr>
          <w:p w14:paraId="35E64269" w14:textId="77777777" w:rsidR="00837F01" w:rsidRDefault="00837F01" w:rsidP="004E528A">
            <w:pPr>
              <w:pStyle w:val="QFType"/>
            </w:pPr>
            <w:r>
              <w:t>MC</w:t>
            </w:r>
          </w:p>
        </w:tc>
      </w:tr>
      <w:tr w:rsidR="00837F01" w14:paraId="49E8A026"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FB279AE"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3CF2CE7F" w14:textId="77777777" w:rsidR="00837F01" w:rsidRDefault="00837F01" w:rsidP="004E528A">
            <w:pPr>
              <w:pStyle w:val="Cell"/>
            </w:pPr>
            <w:r>
              <w:t>1</w:t>
            </w:r>
          </w:p>
        </w:tc>
      </w:tr>
      <w:tr w:rsidR="00837F01" w14:paraId="59B6831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C54AC9D"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576F08EE" w14:textId="77777777" w:rsidR="00837F01" w:rsidRDefault="00837F01" w:rsidP="004E528A">
            <w:pPr>
              <w:pStyle w:val="Cell"/>
            </w:pPr>
            <w:r>
              <w:t>Yes</w:t>
            </w:r>
          </w:p>
        </w:tc>
      </w:tr>
      <w:tr w:rsidR="00837F01" w14:paraId="656FBEB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9CF7054"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36152D18" w14:textId="77777777" w:rsidR="00837F01" w:rsidRDefault="00837F01" w:rsidP="004E528A">
            <w:pPr>
              <w:pStyle w:val="Cell"/>
            </w:pPr>
            <w:r>
              <w:t>D</w:t>
            </w:r>
          </w:p>
        </w:tc>
      </w:tr>
      <w:tr w:rsidR="00837F01" w14:paraId="6F475AB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AF574BD"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058C37DA" w14:textId="77777777" w:rsidR="00837F01" w:rsidRDefault="00837F01" w:rsidP="004E528A">
            <w:pPr>
              <w:pStyle w:val="Cell"/>
            </w:pPr>
            <w:r>
              <w:t>0</w:t>
            </w:r>
          </w:p>
        </w:tc>
      </w:tr>
      <w:tr w:rsidR="00837F01" w14:paraId="6790BECC"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1F702B59"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2D3BBB64" w14:textId="77777777" w:rsidR="00837F01" w:rsidRDefault="00837F01" w:rsidP="004E528A">
            <w:pPr>
              <w:pStyle w:val="QFID"/>
            </w:pPr>
          </w:p>
        </w:tc>
      </w:tr>
      <w:tr w:rsidR="00837F01" w14:paraId="7373DAC3"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36F47F49"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5CC3F1EE"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4250C34"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7C52116F" w14:textId="77777777" w:rsidR="00837F01" w:rsidRDefault="00837F01" w:rsidP="004E528A">
            <w:pPr>
              <w:pStyle w:val="TableHead"/>
            </w:pPr>
            <w:r>
              <w:t>Grade</w:t>
            </w:r>
          </w:p>
        </w:tc>
      </w:tr>
      <w:tr w:rsidR="00837F01" w14:paraId="1694948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E9C6C64"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11F7146B" w14:textId="77777777" w:rsidR="00837F01" w:rsidRPr="007B49AE" w:rsidRDefault="00837F01" w:rsidP="004E528A">
            <w:pPr>
              <w:rPr>
                <w:sz w:val="26"/>
                <w:szCs w:val="26"/>
                <w:lang w:val="en-GB"/>
              </w:rPr>
            </w:pPr>
            <w:r w:rsidRPr="007701D1">
              <w:rPr>
                <w:sz w:val="26"/>
                <w:szCs w:val="26"/>
              </w:rPr>
              <w:t xml:space="preserve">Chân 2 (RX) và Chân 3 (TX)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ED7096A"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A90F85B" w14:textId="77777777" w:rsidR="00837F01" w:rsidRDefault="00837F01" w:rsidP="004E528A">
            <w:pPr>
              <w:pStyle w:val="QFGrade"/>
            </w:pPr>
            <w:r>
              <w:t>0</w:t>
            </w:r>
          </w:p>
        </w:tc>
      </w:tr>
      <w:tr w:rsidR="00837F01" w14:paraId="1297676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D12ADDF"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30A53202" w14:textId="77777777" w:rsidR="00837F01" w:rsidRPr="00B70453" w:rsidRDefault="00837F01" w:rsidP="004E528A">
            <w:pPr>
              <w:rPr>
                <w:sz w:val="26"/>
                <w:szCs w:val="26"/>
                <w:lang w:val="en-GB"/>
              </w:rPr>
            </w:pPr>
            <w:r w:rsidRPr="007701D1">
              <w:rPr>
                <w:sz w:val="26"/>
                <w:szCs w:val="26"/>
              </w:rPr>
              <w:t xml:space="preserve">Chân A4 (SDA) và Chân A5 (SCL)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C7C4314"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62633A0" w14:textId="77777777" w:rsidR="00837F01" w:rsidRDefault="00837F01" w:rsidP="004E528A">
            <w:pPr>
              <w:pStyle w:val="QFGrade"/>
            </w:pPr>
            <w:r>
              <w:t>0</w:t>
            </w:r>
          </w:p>
        </w:tc>
      </w:tr>
      <w:tr w:rsidR="00837F01" w14:paraId="3779F22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566B1EF"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FC4FDA8" w14:textId="77777777" w:rsidR="00837F01" w:rsidRPr="00303075" w:rsidRDefault="00837F01" w:rsidP="004E528A">
            <w:pPr>
              <w:rPr>
                <w:sz w:val="26"/>
                <w:szCs w:val="26"/>
                <w:lang w:val="en-GB"/>
              </w:rPr>
            </w:pPr>
            <w:r w:rsidRPr="007701D1">
              <w:rPr>
                <w:sz w:val="26"/>
                <w:szCs w:val="26"/>
              </w:rPr>
              <w:t xml:space="preserve">Chân 0 (RX) và Chân 1 (TX)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343FC16"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022A9A9C" w14:textId="77777777" w:rsidR="00837F01" w:rsidRDefault="00837F01" w:rsidP="004E528A">
            <w:pPr>
              <w:pStyle w:val="QFGrade"/>
            </w:pPr>
            <w:r>
              <w:t>100</w:t>
            </w:r>
          </w:p>
        </w:tc>
      </w:tr>
      <w:tr w:rsidR="00837F01" w14:paraId="1B87F46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C4B3402"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C1714E8" w14:textId="77777777" w:rsidR="00837F01" w:rsidRPr="00C744DB" w:rsidRDefault="00837F01" w:rsidP="004E528A">
            <w:pPr>
              <w:rPr>
                <w:sz w:val="26"/>
                <w:szCs w:val="26"/>
              </w:rPr>
            </w:pPr>
            <w:r w:rsidRPr="007701D1">
              <w:rPr>
                <w:sz w:val="26"/>
                <w:szCs w:val="26"/>
              </w:rPr>
              <w:t>Chân 10 (SS) và Chân 11 (MOSI)</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C89DC81"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FDCFAA2" w14:textId="77777777" w:rsidR="00837F01" w:rsidRDefault="00837F01" w:rsidP="004E528A">
            <w:pPr>
              <w:pStyle w:val="QFGrade"/>
            </w:pPr>
            <w:r>
              <w:t>0</w:t>
            </w:r>
          </w:p>
        </w:tc>
      </w:tr>
      <w:tr w:rsidR="00837F01" w14:paraId="16EFA1B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9B85EF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1214A55"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52D75B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C0A01B1" w14:textId="77777777" w:rsidR="00837F01" w:rsidRDefault="00837F01" w:rsidP="004E528A">
            <w:pPr>
              <w:pStyle w:val="Cell"/>
            </w:pPr>
          </w:p>
        </w:tc>
      </w:tr>
      <w:tr w:rsidR="00837F01" w14:paraId="5BEE2FD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21BCF1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FE43E27"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72316317"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BB3631D" w14:textId="77777777" w:rsidR="00837F01" w:rsidRDefault="00837F01" w:rsidP="004E528A">
            <w:pPr>
              <w:pStyle w:val="Cell"/>
            </w:pPr>
          </w:p>
        </w:tc>
      </w:tr>
      <w:tr w:rsidR="00837F01" w14:paraId="3776143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BAD4E80"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2A95BB8"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563065C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9BE6003" w14:textId="77777777" w:rsidR="00837F01" w:rsidRDefault="00837F01" w:rsidP="004E528A">
            <w:pPr>
              <w:pStyle w:val="Cell"/>
            </w:pPr>
          </w:p>
        </w:tc>
      </w:tr>
      <w:tr w:rsidR="00837F01" w14:paraId="22B4163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7F1E2C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59709D3"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E60A95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D4D1F3C" w14:textId="77777777" w:rsidR="00837F01" w:rsidRDefault="00837F01" w:rsidP="004E528A">
            <w:pPr>
              <w:pStyle w:val="Cell"/>
            </w:pPr>
          </w:p>
        </w:tc>
      </w:tr>
      <w:tr w:rsidR="00837F01" w14:paraId="6C6DBA3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1C51884"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14A664E"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E439CF9"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52E9BFBE" w14:textId="77777777" w:rsidR="00837F01" w:rsidRDefault="00837F01" w:rsidP="004E528A">
            <w:pPr>
              <w:pStyle w:val="Cell"/>
            </w:pPr>
          </w:p>
        </w:tc>
      </w:tr>
      <w:tr w:rsidR="00837F01" w14:paraId="70E286E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88D6975"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4137E0D"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AD79CAE"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2CA27EAD" w14:textId="77777777" w:rsidR="00837F01" w:rsidRDefault="00837F01" w:rsidP="004E528A">
            <w:pPr>
              <w:pStyle w:val="Cell"/>
            </w:pPr>
          </w:p>
        </w:tc>
      </w:tr>
      <w:tr w:rsidR="00837F01" w14:paraId="4A93A45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D5EB79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5B5198D"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FA23B4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DC99CDD" w14:textId="77777777" w:rsidR="00837F01" w:rsidRDefault="00837F01" w:rsidP="004E528A">
            <w:pPr>
              <w:pStyle w:val="Cell"/>
            </w:pPr>
          </w:p>
        </w:tc>
      </w:tr>
      <w:tr w:rsidR="00837F01" w14:paraId="738D60D5"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D14D0E9"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429F47AC" w14:textId="77777777" w:rsidR="00837F01" w:rsidRDefault="00837F01" w:rsidP="004E528A">
            <w:pPr>
              <w:pStyle w:val="Cell"/>
            </w:pPr>
          </w:p>
        </w:tc>
      </w:tr>
    </w:tbl>
    <w:p w14:paraId="11C8B2EF" w14:textId="77777777" w:rsidR="00837F01" w:rsidRDefault="00837F01" w:rsidP="00837F01">
      <w:pPr>
        <w:pStyle w:val="Heading2"/>
      </w:pPr>
      <w:r>
        <w:t>Question 35</w:t>
      </w:r>
    </w:p>
    <w:p w14:paraId="5B852F7F"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262F4E5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1F7C0F94" w14:textId="77777777" w:rsidR="00837F01" w:rsidRPr="004E756C" w:rsidRDefault="00837F01" w:rsidP="004E528A">
            <w:pPr>
              <w:rPr>
                <w:sz w:val="26"/>
                <w:szCs w:val="26"/>
                <w:lang w:val="en-GB"/>
              </w:rPr>
            </w:pPr>
            <w:r w:rsidRPr="007701D1">
              <w:rPr>
                <w:sz w:val="26"/>
                <w:szCs w:val="26"/>
              </w:rPr>
              <w:t xml:space="preserve">Câu </w:t>
            </w:r>
            <w:r>
              <w:rPr>
                <w:sz w:val="26"/>
                <w:szCs w:val="26"/>
              </w:rPr>
              <w:t>3</w:t>
            </w:r>
            <w:r w:rsidRPr="007701D1">
              <w:rPr>
                <w:sz w:val="26"/>
                <w:szCs w:val="26"/>
              </w:rPr>
              <w:t xml:space="preserve">5: Độ phân giải của bộ chuyển đổi ADC trên Arduino Uno R3 là bao nhiêu bit? </w:t>
            </w:r>
          </w:p>
        </w:tc>
        <w:tc>
          <w:tcPr>
            <w:tcW w:w="671" w:type="dxa"/>
            <w:tcBorders>
              <w:top w:val="outset" w:sz="6" w:space="0" w:color="auto"/>
              <w:left w:val="outset" w:sz="6" w:space="0" w:color="auto"/>
              <w:bottom w:val="outset" w:sz="6" w:space="0" w:color="auto"/>
              <w:right w:val="outset" w:sz="6" w:space="0" w:color="auto"/>
            </w:tcBorders>
            <w:vAlign w:val="center"/>
            <w:hideMark/>
          </w:tcPr>
          <w:p w14:paraId="756E5E94" w14:textId="77777777" w:rsidR="00837F01" w:rsidRDefault="00837F01" w:rsidP="004E528A">
            <w:pPr>
              <w:pStyle w:val="QFType"/>
            </w:pPr>
            <w:r>
              <w:t>MC</w:t>
            </w:r>
          </w:p>
        </w:tc>
      </w:tr>
      <w:tr w:rsidR="00837F01" w14:paraId="6CC02062"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FDD8C76"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71628CCA" w14:textId="77777777" w:rsidR="00837F01" w:rsidRDefault="00837F01" w:rsidP="004E528A">
            <w:pPr>
              <w:pStyle w:val="Cell"/>
            </w:pPr>
            <w:r>
              <w:t>1</w:t>
            </w:r>
          </w:p>
        </w:tc>
      </w:tr>
      <w:tr w:rsidR="00837F01" w14:paraId="00515A0D"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1A74B4F"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A00EB58" w14:textId="77777777" w:rsidR="00837F01" w:rsidRDefault="00837F01" w:rsidP="004E528A">
            <w:pPr>
              <w:pStyle w:val="Cell"/>
            </w:pPr>
            <w:r>
              <w:t>Yes</w:t>
            </w:r>
          </w:p>
        </w:tc>
      </w:tr>
      <w:tr w:rsidR="00837F01" w14:paraId="7E89561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BF85859"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11622DF2" w14:textId="77777777" w:rsidR="00837F01" w:rsidRDefault="00837F01" w:rsidP="004E528A">
            <w:pPr>
              <w:pStyle w:val="Cell"/>
            </w:pPr>
            <w:r>
              <w:t>D</w:t>
            </w:r>
          </w:p>
        </w:tc>
      </w:tr>
      <w:tr w:rsidR="00837F01" w14:paraId="02C37CC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5B8542B"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3B81EF3B" w14:textId="77777777" w:rsidR="00837F01" w:rsidRDefault="00837F01" w:rsidP="004E528A">
            <w:pPr>
              <w:pStyle w:val="Cell"/>
            </w:pPr>
            <w:r>
              <w:t>0</w:t>
            </w:r>
          </w:p>
        </w:tc>
      </w:tr>
      <w:tr w:rsidR="00837F01" w14:paraId="273843B2"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2096D009"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54B7B8C5" w14:textId="77777777" w:rsidR="00837F01" w:rsidRDefault="00837F01" w:rsidP="004E528A">
            <w:pPr>
              <w:pStyle w:val="QFID"/>
            </w:pPr>
          </w:p>
        </w:tc>
      </w:tr>
      <w:tr w:rsidR="00837F01" w14:paraId="674A7CF1"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3489CD3F"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2593AB9A"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D2AF1E3"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638E5B1E" w14:textId="77777777" w:rsidR="00837F01" w:rsidRDefault="00837F01" w:rsidP="004E528A">
            <w:pPr>
              <w:pStyle w:val="TableHead"/>
            </w:pPr>
            <w:r>
              <w:t>Grade</w:t>
            </w:r>
          </w:p>
        </w:tc>
      </w:tr>
      <w:tr w:rsidR="00837F01" w14:paraId="29EEC1A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FA80ABC"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5CB09853" w14:textId="77777777" w:rsidR="00837F01" w:rsidRPr="007B49AE" w:rsidRDefault="00837F01" w:rsidP="004E528A">
            <w:pPr>
              <w:rPr>
                <w:sz w:val="26"/>
                <w:szCs w:val="26"/>
                <w:lang w:val="en-GB"/>
              </w:rPr>
            </w:pPr>
            <w:r>
              <w:rPr>
                <w:sz w:val="26"/>
                <w:szCs w:val="26"/>
              </w:rPr>
              <w:t>8 bit</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DD093AC"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5BE206D" w14:textId="77777777" w:rsidR="00837F01" w:rsidRDefault="00837F01" w:rsidP="004E528A">
            <w:pPr>
              <w:pStyle w:val="QFGrade"/>
            </w:pPr>
            <w:r>
              <w:t>0</w:t>
            </w:r>
          </w:p>
        </w:tc>
      </w:tr>
      <w:tr w:rsidR="00837F01" w14:paraId="746828E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787E528"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36EFFEE" w14:textId="77777777" w:rsidR="00837F01" w:rsidRPr="00B70453" w:rsidRDefault="00837F01" w:rsidP="004E528A">
            <w:pPr>
              <w:rPr>
                <w:sz w:val="26"/>
                <w:szCs w:val="26"/>
                <w:lang w:val="en-GB"/>
              </w:rPr>
            </w:pPr>
            <w:r>
              <w:rPr>
                <w:sz w:val="26"/>
                <w:szCs w:val="26"/>
              </w:rPr>
              <w:t>10 bit</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45D237B"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426ED3D" w14:textId="77777777" w:rsidR="00837F01" w:rsidRDefault="00837F01" w:rsidP="004E528A">
            <w:pPr>
              <w:pStyle w:val="QFGrade"/>
            </w:pPr>
            <w:r>
              <w:t>100</w:t>
            </w:r>
          </w:p>
        </w:tc>
      </w:tr>
      <w:tr w:rsidR="00837F01" w14:paraId="4F6206E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AF62DC3"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314677D2" w14:textId="77777777" w:rsidR="00837F01" w:rsidRPr="00303075" w:rsidRDefault="00837F01" w:rsidP="004E528A">
            <w:pPr>
              <w:rPr>
                <w:sz w:val="26"/>
                <w:szCs w:val="26"/>
                <w:lang w:val="en-GB"/>
              </w:rPr>
            </w:pPr>
            <w:r>
              <w:rPr>
                <w:sz w:val="26"/>
                <w:szCs w:val="26"/>
              </w:rPr>
              <w:t>12 bit</w:t>
            </w:r>
            <w:r w:rsidRPr="007701D1">
              <w:rPr>
                <w:sz w:val="26"/>
                <w:szCs w:val="26"/>
              </w:rPr>
              <w:t xml:space="preserv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76F6EEE"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08FF90C8" w14:textId="77777777" w:rsidR="00837F01" w:rsidRDefault="00837F01" w:rsidP="004E528A">
            <w:pPr>
              <w:pStyle w:val="QFGrade"/>
            </w:pPr>
            <w:r>
              <w:t>0</w:t>
            </w:r>
          </w:p>
        </w:tc>
      </w:tr>
      <w:tr w:rsidR="00837F01" w14:paraId="792364E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EB06366"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FE22DD3" w14:textId="77777777" w:rsidR="00837F01" w:rsidRPr="00C744DB" w:rsidRDefault="00837F01" w:rsidP="004E528A">
            <w:pPr>
              <w:rPr>
                <w:sz w:val="26"/>
                <w:szCs w:val="26"/>
              </w:rPr>
            </w:pPr>
            <w:r>
              <w:rPr>
                <w:sz w:val="26"/>
                <w:szCs w:val="26"/>
              </w:rPr>
              <w:t>16 bit</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304D58A"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B80D976" w14:textId="77777777" w:rsidR="00837F01" w:rsidRDefault="00837F01" w:rsidP="004E528A">
            <w:pPr>
              <w:pStyle w:val="QFGrade"/>
            </w:pPr>
            <w:r>
              <w:t>0</w:t>
            </w:r>
          </w:p>
        </w:tc>
      </w:tr>
      <w:tr w:rsidR="00837F01" w14:paraId="4EE258F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DE2AE02"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C3A76A4"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9E64B58"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2E539AD" w14:textId="77777777" w:rsidR="00837F01" w:rsidRDefault="00837F01" w:rsidP="004E528A">
            <w:pPr>
              <w:pStyle w:val="Cell"/>
            </w:pPr>
          </w:p>
        </w:tc>
      </w:tr>
      <w:tr w:rsidR="00837F01" w14:paraId="088AB54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C7CFC7C"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1EF16AF"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0C46182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819958A" w14:textId="77777777" w:rsidR="00837F01" w:rsidRDefault="00837F01" w:rsidP="004E528A">
            <w:pPr>
              <w:pStyle w:val="Cell"/>
            </w:pPr>
          </w:p>
        </w:tc>
      </w:tr>
      <w:tr w:rsidR="00837F01" w14:paraId="1435D36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C5894F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D58C350"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5149DB9B"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97AB9C7" w14:textId="77777777" w:rsidR="00837F01" w:rsidRDefault="00837F01" w:rsidP="004E528A">
            <w:pPr>
              <w:pStyle w:val="Cell"/>
            </w:pPr>
          </w:p>
        </w:tc>
      </w:tr>
      <w:tr w:rsidR="00837F01" w14:paraId="6721596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FFC9EB0"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960B894"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E95DC4F"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63194AB" w14:textId="77777777" w:rsidR="00837F01" w:rsidRDefault="00837F01" w:rsidP="004E528A">
            <w:pPr>
              <w:pStyle w:val="Cell"/>
            </w:pPr>
          </w:p>
        </w:tc>
      </w:tr>
      <w:tr w:rsidR="00837F01" w14:paraId="5CAB78D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56EE8C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AE514E1"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15EB583"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796617C9" w14:textId="77777777" w:rsidR="00837F01" w:rsidRDefault="00837F01" w:rsidP="004E528A">
            <w:pPr>
              <w:pStyle w:val="Cell"/>
            </w:pPr>
          </w:p>
        </w:tc>
      </w:tr>
      <w:tr w:rsidR="00837F01" w14:paraId="110C1AD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948F0C8"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E4A0678"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8E6ECF4"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0E1D31CC" w14:textId="77777777" w:rsidR="00837F01" w:rsidRDefault="00837F01" w:rsidP="004E528A">
            <w:pPr>
              <w:pStyle w:val="Cell"/>
            </w:pPr>
          </w:p>
        </w:tc>
      </w:tr>
      <w:tr w:rsidR="00837F01" w14:paraId="5714119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86E07F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033629F"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E5B3ED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D865FBF" w14:textId="77777777" w:rsidR="00837F01" w:rsidRDefault="00837F01" w:rsidP="004E528A">
            <w:pPr>
              <w:pStyle w:val="Cell"/>
            </w:pPr>
          </w:p>
        </w:tc>
      </w:tr>
      <w:tr w:rsidR="00837F01" w14:paraId="6E61C285"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7F349E3"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0B664B41" w14:textId="77777777" w:rsidR="00837F01" w:rsidRDefault="00837F01" w:rsidP="004E528A">
            <w:pPr>
              <w:pStyle w:val="Cell"/>
            </w:pPr>
          </w:p>
        </w:tc>
      </w:tr>
    </w:tbl>
    <w:p w14:paraId="37705437" w14:textId="77777777" w:rsidR="00837F01" w:rsidRDefault="00837F01" w:rsidP="00837F01">
      <w:pPr>
        <w:pStyle w:val="Heading2"/>
      </w:pPr>
      <w:r>
        <w:t>Question 36</w:t>
      </w:r>
    </w:p>
    <w:p w14:paraId="6B5B8B09"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41"/>
        <w:gridCol w:w="3266"/>
        <w:gridCol w:w="3565"/>
        <w:gridCol w:w="657"/>
      </w:tblGrid>
      <w:tr w:rsidR="00837F01" w14:paraId="6408E906"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31F1B5EE" w14:textId="77777777" w:rsidR="00837F01" w:rsidRPr="00BD52A7" w:rsidRDefault="00837F01" w:rsidP="004E528A">
            <w:pPr>
              <w:rPr>
                <w:sz w:val="26"/>
                <w:szCs w:val="26"/>
                <w:lang w:val="en-GB"/>
              </w:rPr>
            </w:pPr>
            <w:r w:rsidRPr="005837FF">
              <w:rPr>
                <w:sz w:val="26"/>
                <w:szCs w:val="26"/>
              </w:rPr>
              <w:t xml:space="preserve">Câu </w:t>
            </w:r>
            <w:r>
              <w:rPr>
                <w:sz w:val="26"/>
                <w:szCs w:val="26"/>
              </w:rPr>
              <w:t>3</w:t>
            </w:r>
            <w:r w:rsidRPr="005837FF">
              <w:rPr>
                <w:sz w:val="26"/>
                <w:szCs w:val="26"/>
              </w:rPr>
              <w:t xml:space="preserve">6: Để đọc giá trị từ một cảm biến nhiệt độ LM35 nối vào chân A2 của Arduino, bạn sử dụng đoạn mã nào? </w:t>
            </w:r>
          </w:p>
        </w:tc>
        <w:tc>
          <w:tcPr>
            <w:tcW w:w="671" w:type="dxa"/>
            <w:tcBorders>
              <w:top w:val="outset" w:sz="6" w:space="0" w:color="auto"/>
              <w:left w:val="outset" w:sz="6" w:space="0" w:color="auto"/>
              <w:bottom w:val="outset" w:sz="6" w:space="0" w:color="auto"/>
              <w:right w:val="outset" w:sz="6" w:space="0" w:color="auto"/>
            </w:tcBorders>
            <w:vAlign w:val="center"/>
            <w:hideMark/>
          </w:tcPr>
          <w:p w14:paraId="20DD4766" w14:textId="77777777" w:rsidR="00837F01" w:rsidRDefault="00837F01" w:rsidP="004E528A">
            <w:pPr>
              <w:pStyle w:val="QFType"/>
            </w:pPr>
            <w:r>
              <w:t>MC</w:t>
            </w:r>
          </w:p>
        </w:tc>
      </w:tr>
      <w:tr w:rsidR="00837F01" w14:paraId="3D936BE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4E06445"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6F7383C7" w14:textId="77777777" w:rsidR="00837F01" w:rsidRDefault="00837F01" w:rsidP="004E528A">
            <w:pPr>
              <w:pStyle w:val="Cell"/>
            </w:pPr>
            <w:r>
              <w:t>1</w:t>
            </w:r>
          </w:p>
        </w:tc>
      </w:tr>
      <w:tr w:rsidR="00837F01" w14:paraId="73F6F37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B9EFABE"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7D0640F5" w14:textId="77777777" w:rsidR="00837F01" w:rsidRDefault="00837F01" w:rsidP="004E528A">
            <w:pPr>
              <w:pStyle w:val="Cell"/>
            </w:pPr>
            <w:r>
              <w:t>Yes</w:t>
            </w:r>
          </w:p>
        </w:tc>
      </w:tr>
      <w:tr w:rsidR="00837F01" w14:paraId="11321743"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3E6C477"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70BF7E7" w14:textId="77777777" w:rsidR="00837F01" w:rsidRDefault="00837F01" w:rsidP="004E528A">
            <w:pPr>
              <w:pStyle w:val="Cell"/>
            </w:pPr>
            <w:r>
              <w:t>D</w:t>
            </w:r>
          </w:p>
        </w:tc>
      </w:tr>
      <w:tr w:rsidR="00837F01" w14:paraId="174ECEF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9B31D9C"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7783D351" w14:textId="77777777" w:rsidR="00837F01" w:rsidRDefault="00837F01" w:rsidP="004E528A">
            <w:pPr>
              <w:pStyle w:val="Cell"/>
            </w:pPr>
            <w:r>
              <w:t>0</w:t>
            </w:r>
          </w:p>
        </w:tc>
      </w:tr>
      <w:tr w:rsidR="00837F01" w14:paraId="15488E66"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45670CBC"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1D605FD1" w14:textId="77777777" w:rsidR="00837F01" w:rsidRDefault="00837F01" w:rsidP="004E528A">
            <w:pPr>
              <w:pStyle w:val="QFID"/>
            </w:pPr>
          </w:p>
        </w:tc>
      </w:tr>
      <w:tr w:rsidR="00837F01" w14:paraId="52A4C8E0"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1B8B9EBF"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5655C7FF"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3E66DD6"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2A10694F" w14:textId="77777777" w:rsidR="00837F01" w:rsidRDefault="00837F01" w:rsidP="004E528A">
            <w:pPr>
              <w:pStyle w:val="TableHead"/>
            </w:pPr>
            <w:r>
              <w:t>Grade</w:t>
            </w:r>
          </w:p>
        </w:tc>
      </w:tr>
      <w:tr w:rsidR="00837F01" w14:paraId="4F10D29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6BB16AA"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226130B5" w14:textId="77777777" w:rsidR="00837F01" w:rsidRPr="007B49AE" w:rsidRDefault="00837F01" w:rsidP="004E528A">
            <w:pPr>
              <w:rPr>
                <w:sz w:val="26"/>
                <w:szCs w:val="26"/>
                <w:lang w:val="en-GB"/>
              </w:rPr>
            </w:pPr>
            <w:r w:rsidRPr="005837FF">
              <w:rPr>
                <w:sz w:val="26"/>
                <w:szCs w:val="26"/>
              </w:rPr>
              <w:t xml:space="preserve">int v = digitalRead(A2);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5964508"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0E2FD00" w14:textId="77777777" w:rsidR="00837F01" w:rsidRDefault="00837F01" w:rsidP="004E528A">
            <w:pPr>
              <w:pStyle w:val="QFGrade"/>
            </w:pPr>
            <w:r>
              <w:t>0</w:t>
            </w:r>
          </w:p>
        </w:tc>
      </w:tr>
      <w:tr w:rsidR="00837F01" w14:paraId="4E9BF3C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36B28B1"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104FF97" w14:textId="77777777" w:rsidR="00837F01" w:rsidRPr="00B70453" w:rsidRDefault="00837F01" w:rsidP="004E528A">
            <w:pPr>
              <w:rPr>
                <w:sz w:val="26"/>
                <w:szCs w:val="26"/>
                <w:lang w:val="en-GB"/>
              </w:rPr>
            </w:pPr>
            <w:r w:rsidRPr="005837FF">
              <w:rPr>
                <w:sz w:val="26"/>
                <w:szCs w:val="26"/>
              </w:rPr>
              <w:t xml:space="preserve">int v = analogRead(A2);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7CE3645"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D04DCEB" w14:textId="77777777" w:rsidR="00837F01" w:rsidRDefault="00837F01" w:rsidP="004E528A">
            <w:pPr>
              <w:pStyle w:val="QFGrade"/>
            </w:pPr>
            <w:r>
              <w:t>100</w:t>
            </w:r>
          </w:p>
        </w:tc>
      </w:tr>
      <w:tr w:rsidR="00837F01" w14:paraId="601DD98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FE3A295"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AE11C0C" w14:textId="77777777" w:rsidR="00837F01" w:rsidRPr="00303075" w:rsidRDefault="00837F01" w:rsidP="004E528A">
            <w:pPr>
              <w:rPr>
                <w:sz w:val="26"/>
                <w:szCs w:val="26"/>
                <w:lang w:val="en-GB"/>
              </w:rPr>
            </w:pPr>
            <w:r w:rsidRPr="005837FF">
              <w:rPr>
                <w:sz w:val="26"/>
                <w:szCs w:val="26"/>
              </w:rPr>
              <w:t xml:space="preserve">float v = analogWrite(A2);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8FDE41B"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F24C171" w14:textId="77777777" w:rsidR="00837F01" w:rsidRDefault="00837F01" w:rsidP="004E528A">
            <w:pPr>
              <w:pStyle w:val="QFGrade"/>
            </w:pPr>
            <w:r>
              <w:t>0</w:t>
            </w:r>
          </w:p>
        </w:tc>
      </w:tr>
      <w:tr w:rsidR="00837F01" w14:paraId="48EC198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42EE2D6"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5C120EE" w14:textId="77777777" w:rsidR="00837F01" w:rsidRPr="00C744DB" w:rsidRDefault="00837F01" w:rsidP="004E528A">
            <w:pPr>
              <w:rPr>
                <w:sz w:val="26"/>
                <w:szCs w:val="26"/>
              </w:rPr>
            </w:pPr>
            <w:r w:rsidRPr="005837FF">
              <w:rPr>
                <w:sz w:val="26"/>
                <w:szCs w:val="26"/>
              </w:rPr>
              <w:t>int v = pulseIn(A2, HIGH);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D192799"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6910E9F4" w14:textId="77777777" w:rsidR="00837F01" w:rsidRDefault="00837F01" w:rsidP="004E528A">
            <w:pPr>
              <w:pStyle w:val="QFGrade"/>
            </w:pPr>
            <w:r>
              <w:t>0</w:t>
            </w:r>
          </w:p>
        </w:tc>
      </w:tr>
      <w:tr w:rsidR="00837F01" w14:paraId="6165A36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49BE207"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B3AF0CD"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F349C2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0582A8F" w14:textId="77777777" w:rsidR="00837F01" w:rsidRDefault="00837F01" w:rsidP="004E528A">
            <w:pPr>
              <w:pStyle w:val="Cell"/>
            </w:pPr>
          </w:p>
        </w:tc>
      </w:tr>
      <w:tr w:rsidR="00837F01" w14:paraId="43763F0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33AEFD4"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70F5515"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023FE1E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7C9CACE" w14:textId="77777777" w:rsidR="00837F01" w:rsidRDefault="00837F01" w:rsidP="004E528A">
            <w:pPr>
              <w:pStyle w:val="Cell"/>
            </w:pPr>
          </w:p>
        </w:tc>
      </w:tr>
      <w:tr w:rsidR="00837F01" w14:paraId="387EBB1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A5C68C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62D4CFA"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02EED7C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FD7E527" w14:textId="77777777" w:rsidR="00837F01" w:rsidRDefault="00837F01" w:rsidP="004E528A">
            <w:pPr>
              <w:pStyle w:val="Cell"/>
            </w:pPr>
          </w:p>
        </w:tc>
      </w:tr>
      <w:tr w:rsidR="00837F01" w14:paraId="4B24F8E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0DB9154"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2634405"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5353B13"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62817C8" w14:textId="77777777" w:rsidR="00837F01" w:rsidRDefault="00837F01" w:rsidP="004E528A">
            <w:pPr>
              <w:pStyle w:val="Cell"/>
            </w:pPr>
          </w:p>
        </w:tc>
      </w:tr>
      <w:tr w:rsidR="00837F01" w14:paraId="5F16DF4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46D4D98"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046A958"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1DB68BD"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194DF759" w14:textId="77777777" w:rsidR="00837F01" w:rsidRDefault="00837F01" w:rsidP="004E528A">
            <w:pPr>
              <w:pStyle w:val="Cell"/>
            </w:pPr>
          </w:p>
        </w:tc>
      </w:tr>
      <w:tr w:rsidR="00837F01" w14:paraId="46AC6E9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B7FBD3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E8AE9CE"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2386338"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78433DF2" w14:textId="77777777" w:rsidR="00837F01" w:rsidRDefault="00837F01" w:rsidP="004E528A">
            <w:pPr>
              <w:pStyle w:val="Cell"/>
            </w:pPr>
          </w:p>
        </w:tc>
      </w:tr>
      <w:tr w:rsidR="00837F01" w14:paraId="6221134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01C670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CAA851D"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4C17B21"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3D9D99C6" w14:textId="77777777" w:rsidR="00837F01" w:rsidRDefault="00837F01" w:rsidP="004E528A">
            <w:pPr>
              <w:pStyle w:val="Cell"/>
            </w:pPr>
          </w:p>
        </w:tc>
      </w:tr>
      <w:tr w:rsidR="00837F01" w14:paraId="204C552C"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9ED562C"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110FA57D" w14:textId="77777777" w:rsidR="00837F01" w:rsidRDefault="00837F01" w:rsidP="004E528A">
            <w:pPr>
              <w:pStyle w:val="Cell"/>
            </w:pPr>
          </w:p>
        </w:tc>
      </w:tr>
    </w:tbl>
    <w:p w14:paraId="2B6C4BA2" w14:textId="77777777" w:rsidR="00837F01" w:rsidRDefault="00837F01" w:rsidP="00837F01">
      <w:pPr>
        <w:pStyle w:val="Heading2"/>
      </w:pPr>
      <w:r>
        <w:t>Question 37</w:t>
      </w:r>
    </w:p>
    <w:p w14:paraId="749E46BD"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38A8EE7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770CA609" w14:textId="77777777" w:rsidR="00837F01" w:rsidRPr="0070576B" w:rsidRDefault="00837F01" w:rsidP="004E528A">
            <w:pPr>
              <w:rPr>
                <w:sz w:val="26"/>
                <w:szCs w:val="26"/>
                <w:lang w:val="en-GB"/>
              </w:rPr>
            </w:pPr>
            <w:r w:rsidRPr="005837FF">
              <w:rPr>
                <w:sz w:val="26"/>
                <w:szCs w:val="26"/>
              </w:rPr>
              <w:t xml:space="preserve">Câu </w:t>
            </w:r>
            <w:r>
              <w:rPr>
                <w:sz w:val="26"/>
                <w:szCs w:val="26"/>
              </w:rPr>
              <w:t>3</w:t>
            </w:r>
            <w:r w:rsidRPr="005837FF">
              <w:rPr>
                <w:sz w:val="26"/>
                <w:szCs w:val="26"/>
              </w:rPr>
              <w:t xml:space="preserve">7: Trong lập trình 8051, muốn khởi động Timer 0 bắt đầu đếm ở Mode 1, ta cần tác động vào bit nào? </w:t>
            </w:r>
          </w:p>
        </w:tc>
        <w:tc>
          <w:tcPr>
            <w:tcW w:w="671" w:type="dxa"/>
            <w:tcBorders>
              <w:top w:val="outset" w:sz="6" w:space="0" w:color="auto"/>
              <w:left w:val="outset" w:sz="6" w:space="0" w:color="auto"/>
              <w:bottom w:val="outset" w:sz="6" w:space="0" w:color="auto"/>
              <w:right w:val="outset" w:sz="6" w:space="0" w:color="auto"/>
            </w:tcBorders>
            <w:vAlign w:val="center"/>
            <w:hideMark/>
          </w:tcPr>
          <w:p w14:paraId="3B4A9E55" w14:textId="77777777" w:rsidR="00837F01" w:rsidRDefault="00837F01" w:rsidP="004E528A">
            <w:pPr>
              <w:pStyle w:val="QFType"/>
            </w:pPr>
            <w:r>
              <w:t>MC</w:t>
            </w:r>
          </w:p>
        </w:tc>
      </w:tr>
      <w:tr w:rsidR="00837F01" w14:paraId="6FEE64A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3D1C916"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621C3A1D" w14:textId="77777777" w:rsidR="00837F01" w:rsidRDefault="00837F01" w:rsidP="004E528A">
            <w:pPr>
              <w:pStyle w:val="Cell"/>
            </w:pPr>
            <w:r>
              <w:t>1</w:t>
            </w:r>
          </w:p>
        </w:tc>
      </w:tr>
      <w:tr w:rsidR="00837F01" w14:paraId="13DD78B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798D0CF"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C8F6333" w14:textId="77777777" w:rsidR="00837F01" w:rsidRDefault="00837F01" w:rsidP="004E528A">
            <w:pPr>
              <w:pStyle w:val="Cell"/>
            </w:pPr>
            <w:r>
              <w:t>Yes</w:t>
            </w:r>
          </w:p>
        </w:tc>
      </w:tr>
      <w:tr w:rsidR="00837F01" w14:paraId="76160F8F"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26DC300"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37DEB6C2" w14:textId="77777777" w:rsidR="00837F01" w:rsidRDefault="00837F01" w:rsidP="004E528A">
            <w:pPr>
              <w:pStyle w:val="Cell"/>
            </w:pPr>
            <w:r>
              <w:t>D</w:t>
            </w:r>
          </w:p>
        </w:tc>
      </w:tr>
      <w:tr w:rsidR="00837F01" w14:paraId="104BA561"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75FCE0B"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417067D1" w14:textId="77777777" w:rsidR="00837F01" w:rsidRDefault="00837F01" w:rsidP="004E528A">
            <w:pPr>
              <w:pStyle w:val="Cell"/>
            </w:pPr>
            <w:r>
              <w:t>0</w:t>
            </w:r>
          </w:p>
        </w:tc>
      </w:tr>
      <w:tr w:rsidR="00837F01" w14:paraId="2C1D64F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411435A8"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3F5B4972" w14:textId="77777777" w:rsidR="00837F01" w:rsidRDefault="00837F01" w:rsidP="004E528A">
            <w:pPr>
              <w:pStyle w:val="QFID"/>
            </w:pPr>
          </w:p>
        </w:tc>
      </w:tr>
      <w:tr w:rsidR="00837F01" w14:paraId="17F76A29"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7EB74DAA"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592B6F36"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2565F94"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769D9F5B" w14:textId="77777777" w:rsidR="00837F01" w:rsidRDefault="00837F01" w:rsidP="004E528A">
            <w:pPr>
              <w:pStyle w:val="TableHead"/>
            </w:pPr>
            <w:r>
              <w:t>Grade</w:t>
            </w:r>
          </w:p>
        </w:tc>
      </w:tr>
      <w:tr w:rsidR="00837F01" w14:paraId="7C6F438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9B0635E"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4EE0B0AA" w14:textId="77777777" w:rsidR="00837F01" w:rsidRPr="007B49AE" w:rsidRDefault="00837F01" w:rsidP="004E528A">
            <w:pPr>
              <w:rPr>
                <w:sz w:val="26"/>
                <w:szCs w:val="26"/>
                <w:lang w:val="en-GB"/>
              </w:rPr>
            </w:pPr>
            <w:r w:rsidRPr="005837FF">
              <w:rPr>
                <w:sz w:val="26"/>
                <w:szCs w:val="26"/>
              </w:rPr>
              <w:t xml:space="preserve">SETB TR0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CE64759"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94BCFCA" w14:textId="77777777" w:rsidR="00837F01" w:rsidRDefault="00837F01" w:rsidP="004E528A">
            <w:pPr>
              <w:pStyle w:val="QFGrade"/>
            </w:pPr>
            <w:r>
              <w:t>100</w:t>
            </w:r>
          </w:p>
        </w:tc>
      </w:tr>
      <w:tr w:rsidR="00837F01" w14:paraId="44D8568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37EBFBA"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08E1E35" w14:textId="77777777" w:rsidR="00837F01" w:rsidRPr="00B70453" w:rsidRDefault="00837F01" w:rsidP="004E528A">
            <w:pPr>
              <w:rPr>
                <w:sz w:val="26"/>
                <w:szCs w:val="26"/>
                <w:lang w:val="en-GB"/>
              </w:rPr>
            </w:pPr>
            <w:r w:rsidRPr="005837FF">
              <w:rPr>
                <w:sz w:val="26"/>
                <w:szCs w:val="26"/>
              </w:rPr>
              <w:t xml:space="preserve">SETB TF0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729B6B7"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06534DB2" w14:textId="77777777" w:rsidR="00837F01" w:rsidRDefault="00837F01" w:rsidP="004E528A">
            <w:pPr>
              <w:pStyle w:val="QFGrade"/>
            </w:pPr>
            <w:r>
              <w:t>0</w:t>
            </w:r>
          </w:p>
        </w:tc>
      </w:tr>
      <w:tr w:rsidR="00837F01" w14:paraId="4F99C59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A7BF047"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3FBDA3F7" w14:textId="77777777" w:rsidR="00837F01" w:rsidRPr="00303075" w:rsidRDefault="00837F01" w:rsidP="004E528A">
            <w:pPr>
              <w:rPr>
                <w:sz w:val="26"/>
                <w:szCs w:val="26"/>
                <w:lang w:val="en-GB"/>
              </w:rPr>
            </w:pPr>
            <w:r w:rsidRPr="005837FF">
              <w:rPr>
                <w:sz w:val="26"/>
                <w:szCs w:val="26"/>
              </w:rPr>
              <w:t xml:space="preserve">MOV TMOD, #01H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9482234"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0F551F2D" w14:textId="77777777" w:rsidR="00837F01" w:rsidRDefault="00837F01" w:rsidP="004E528A">
            <w:pPr>
              <w:pStyle w:val="QFGrade"/>
            </w:pPr>
            <w:r>
              <w:t>0</w:t>
            </w:r>
          </w:p>
        </w:tc>
      </w:tr>
      <w:tr w:rsidR="00837F01" w14:paraId="4357DB6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93EB75B"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60CF50D" w14:textId="77777777" w:rsidR="00837F01" w:rsidRPr="00C744DB" w:rsidRDefault="00837F01" w:rsidP="004E528A">
            <w:pPr>
              <w:rPr>
                <w:sz w:val="26"/>
                <w:szCs w:val="26"/>
              </w:rPr>
            </w:pPr>
            <w:r w:rsidRPr="005837FF">
              <w:rPr>
                <w:sz w:val="26"/>
                <w:szCs w:val="26"/>
              </w:rPr>
              <w:t>CLR TR0</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A21C924"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0D2E469E" w14:textId="77777777" w:rsidR="00837F01" w:rsidRDefault="00837F01" w:rsidP="004E528A">
            <w:pPr>
              <w:pStyle w:val="QFGrade"/>
            </w:pPr>
            <w:r>
              <w:t>0</w:t>
            </w:r>
          </w:p>
        </w:tc>
      </w:tr>
      <w:tr w:rsidR="00837F01" w14:paraId="68889FC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C884374"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2906E7E"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9EB97D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E2CD233" w14:textId="77777777" w:rsidR="00837F01" w:rsidRDefault="00837F01" w:rsidP="004E528A">
            <w:pPr>
              <w:pStyle w:val="Cell"/>
            </w:pPr>
          </w:p>
        </w:tc>
      </w:tr>
      <w:tr w:rsidR="00837F01" w14:paraId="5C84D4B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C6595E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03513F0"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4F4AC78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2D5BB73" w14:textId="77777777" w:rsidR="00837F01" w:rsidRDefault="00837F01" w:rsidP="004E528A">
            <w:pPr>
              <w:pStyle w:val="Cell"/>
            </w:pPr>
          </w:p>
        </w:tc>
      </w:tr>
      <w:tr w:rsidR="00837F01" w14:paraId="20D5BA1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EE225B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4CD99CB"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0E92097E"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382ED49" w14:textId="77777777" w:rsidR="00837F01" w:rsidRDefault="00837F01" w:rsidP="004E528A">
            <w:pPr>
              <w:pStyle w:val="Cell"/>
            </w:pPr>
          </w:p>
        </w:tc>
      </w:tr>
      <w:tr w:rsidR="00837F01" w14:paraId="66C4FFB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250395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AB5125B"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F8DECA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2BD647D" w14:textId="77777777" w:rsidR="00837F01" w:rsidRDefault="00837F01" w:rsidP="004E528A">
            <w:pPr>
              <w:pStyle w:val="Cell"/>
            </w:pPr>
          </w:p>
        </w:tc>
      </w:tr>
      <w:tr w:rsidR="00837F01" w14:paraId="44EA248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E93673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7EAE731"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9B43092"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50B82ED9" w14:textId="77777777" w:rsidR="00837F01" w:rsidRDefault="00837F01" w:rsidP="004E528A">
            <w:pPr>
              <w:pStyle w:val="Cell"/>
            </w:pPr>
          </w:p>
        </w:tc>
      </w:tr>
      <w:tr w:rsidR="00837F01" w14:paraId="3ED6D06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58940B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D8574BD"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3DC6DF2"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1A72BD59" w14:textId="77777777" w:rsidR="00837F01" w:rsidRDefault="00837F01" w:rsidP="004E528A">
            <w:pPr>
              <w:pStyle w:val="Cell"/>
            </w:pPr>
          </w:p>
        </w:tc>
      </w:tr>
      <w:tr w:rsidR="00837F01" w14:paraId="02EABED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205EDC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8802737"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76D31B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3319E173" w14:textId="77777777" w:rsidR="00837F01" w:rsidRDefault="00837F01" w:rsidP="004E528A">
            <w:pPr>
              <w:pStyle w:val="Cell"/>
            </w:pPr>
          </w:p>
        </w:tc>
      </w:tr>
      <w:tr w:rsidR="00837F01" w14:paraId="72D62A27"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2A7EB37"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7EF75DCB" w14:textId="77777777" w:rsidR="00837F01" w:rsidRDefault="00837F01" w:rsidP="004E528A">
            <w:pPr>
              <w:pStyle w:val="Cell"/>
            </w:pPr>
          </w:p>
        </w:tc>
      </w:tr>
    </w:tbl>
    <w:p w14:paraId="1D1C04A5" w14:textId="77777777" w:rsidR="00837F01" w:rsidRDefault="00837F01" w:rsidP="00837F01">
      <w:pPr>
        <w:pStyle w:val="Heading2"/>
      </w:pPr>
      <w:r>
        <w:t>Question 38</w:t>
      </w:r>
    </w:p>
    <w:p w14:paraId="56EAE5C3"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44"/>
        <w:gridCol w:w="3237"/>
        <w:gridCol w:w="3591"/>
        <w:gridCol w:w="657"/>
      </w:tblGrid>
      <w:tr w:rsidR="00837F01" w14:paraId="175A667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0C7D500C" w14:textId="77777777" w:rsidR="00837F01" w:rsidRPr="005055B8" w:rsidRDefault="00837F01" w:rsidP="004E528A">
            <w:pPr>
              <w:rPr>
                <w:sz w:val="26"/>
                <w:szCs w:val="26"/>
                <w:lang w:val="en-GB"/>
              </w:rPr>
            </w:pPr>
            <w:r w:rsidRPr="005837FF">
              <w:rPr>
                <w:sz w:val="26"/>
                <w:szCs w:val="26"/>
              </w:rPr>
              <w:t xml:space="preserve">Câu </w:t>
            </w:r>
            <w:r>
              <w:rPr>
                <w:sz w:val="26"/>
                <w:szCs w:val="26"/>
              </w:rPr>
              <w:t>3</w:t>
            </w:r>
            <w:r w:rsidRPr="005837FF">
              <w:rPr>
                <w:sz w:val="26"/>
                <w:szCs w:val="26"/>
              </w:rPr>
              <w:t xml:space="preserve">8: Câu lệnh nào trong Arduino dùng để điều chỉnh độ sáng của một đèn LED nối tại chân số 9 (chân PWM)? </w:t>
            </w:r>
          </w:p>
        </w:tc>
        <w:tc>
          <w:tcPr>
            <w:tcW w:w="671" w:type="dxa"/>
            <w:tcBorders>
              <w:top w:val="outset" w:sz="6" w:space="0" w:color="auto"/>
              <w:left w:val="outset" w:sz="6" w:space="0" w:color="auto"/>
              <w:bottom w:val="outset" w:sz="6" w:space="0" w:color="auto"/>
              <w:right w:val="outset" w:sz="6" w:space="0" w:color="auto"/>
            </w:tcBorders>
            <w:vAlign w:val="center"/>
            <w:hideMark/>
          </w:tcPr>
          <w:p w14:paraId="3E74868B" w14:textId="77777777" w:rsidR="00837F01" w:rsidRDefault="00837F01" w:rsidP="004E528A">
            <w:pPr>
              <w:pStyle w:val="QFType"/>
            </w:pPr>
            <w:r>
              <w:t>MC</w:t>
            </w:r>
          </w:p>
        </w:tc>
      </w:tr>
      <w:tr w:rsidR="00837F01" w14:paraId="433484A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2192F76"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1B3E61A4" w14:textId="77777777" w:rsidR="00837F01" w:rsidRDefault="00837F01" w:rsidP="004E528A">
            <w:pPr>
              <w:pStyle w:val="Cell"/>
            </w:pPr>
            <w:r>
              <w:t>1</w:t>
            </w:r>
          </w:p>
        </w:tc>
      </w:tr>
      <w:tr w:rsidR="00837F01" w14:paraId="05BC3DEF"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0D1F4BA"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1A6594A" w14:textId="77777777" w:rsidR="00837F01" w:rsidRDefault="00837F01" w:rsidP="004E528A">
            <w:pPr>
              <w:pStyle w:val="Cell"/>
            </w:pPr>
            <w:r>
              <w:t>Yes</w:t>
            </w:r>
          </w:p>
        </w:tc>
      </w:tr>
      <w:tr w:rsidR="00837F01" w14:paraId="55CD8B20"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1A0A955"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B8CDB80" w14:textId="77777777" w:rsidR="00837F01" w:rsidRDefault="00837F01" w:rsidP="004E528A">
            <w:pPr>
              <w:pStyle w:val="Cell"/>
            </w:pPr>
            <w:r>
              <w:t>D</w:t>
            </w:r>
          </w:p>
        </w:tc>
      </w:tr>
      <w:tr w:rsidR="00837F01" w14:paraId="588B173F"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95F2B5B"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630F2F01" w14:textId="77777777" w:rsidR="00837F01" w:rsidRDefault="00837F01" w:rsidP="004E528A">
            <w:pPr>
              <w:pStyle w:val="Cell"/>
            </w:pPr>
            <w:r>
              <w:t>0</w:t>
            </w:r>
          </w:p>
        </w:tc>
      </w:tr>
      <w:tr w:rsidR="00837F01" w14:paraId="2DDA26A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6B07BC94"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22DA5ACD" w14:textId="77777777" w:rsidR="00837F01" w:rsidRDefault="00837F01" w:rsidP="004E528A">
            <w:pPr>
              <w:pStyle w:val="QFID"/>
            </w:pPr>
          </w:p>
        </w:tc>
      </w:tr>
      <w:tr w:rsidR="00837F01" w14:paraId="5AC8741E"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250935F3"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6D6772FB"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4B300DE"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52351DE3" w14:textId="77777777" w:rsidR="00837F01" w:rsidRDefault="00837F01" w:rsidP="004E528A">
            <w:pPr>
              <w:pStyle w:val="TableHead"/>
            </w:pPr>
            <w:r>
              <w:t>Grade</w:t>
            </w:r>
          </w:p>
        </w:tc>
      </w:tr>
      <w:tr w:rsidR="00837F01" w14:paraId="7613913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71B76E4"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53ACFA6B" w14:textId="77777777" w:rsidR="00837F01" w:rsidRPr="007B49AE" w:rsidRDefault="00837F01" w:rsidP="004E528A">
            <w:pPr>
              <w:rPr>
                <w:sz w:val="26"/>
                <w:szCs w:val="26"/>
                <w:lang w:val="en-GB"/>
              </w:rPr>
            </w:pPr>
            <w:r w:rsidRPr="005837FF">
              <w:rPr>
                <w:sz w:val="26"/>
                <w:szCs w:val="26"/>
              </w:rPr>
              <w:t xml:space="preserve">digitalWrite(9, 128);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E0FC2CC"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DB0E37A" w14:textId="77777777" w:rsidR="00837F01" w:rsidRDefault="00837F01" w:rsidP="004E528A">
            <w:pPr>
              <w:pStyle w:val="QFGrade"/>
            </w:pPr>
            <w:r>
              <w:t>0</w:t>
            </w:r>
          </w:p>
        </w:tc>
      </w:tr>
      <w:tr w:rsidR="00837F01" w14:paraId="1A86E79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7B6D946"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CBA3AA7" w14:textId="77777777" w:rsidR="00837F01" w:rsidRPr="00B70453" w:rsidRDefault="00837F01" w:rsidP="004E528A">
            <w:pPr>
              <w:rPr>
                <w:sz w:val="26"/>
                <w:szCs w:val="26"/>
                <w:lang w:val="en-GB"/>
              </w:rPr>
            </w:pPr>
            <w:r w:rsidRPr="005837FF">
              <w:rPr>
                <w:sz w:val="26"/>
                <w:szCs w:val="26"/>
              </w:rPr>
              <w:t xml:space="preserve">analogRead(9);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F690BE8"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BFAAB35" w14:textId="77777777" w:rsidR="00837F01" w:rsidRDefault="00837F01" w:rsidP="004E528A">
            <w:pPr>
              <w:pStyle w:val="QFGrade"/>
            </w:pPr>
            <w:r>
              <w:t>0</w:t>
            </w:r>
          </w:p>
        </w:tc>
      </w:tr>
      <w:tr w:rsidR="00837F01" w14:paraId="5F4DAD4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47090A9"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2D6A6B54" w14:textId="77777777" w:rsidR="00837F01" w:rsidRPr="00303075" w:rsidRDefault="00837F01" w:rsidP="004E528A">
            <w:pPr>
              <w:rPr>
                <w:sz w:val="26"/>
                <w:szCs w:val="26"/>
                <w:lang w:val="en-GB"/>
              </w:rPr>
            </w:pPr>
            <w:r w:rsidRPr="005837FF">
              <w:rPr>
                <w:sz w:val="26"/>
                <w:szCs w:val="26"/>
              </w:rPr>
              <w:t xml:space="preserve">analogWrite(9, 128);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6A43760"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4ED511D" w14:textId="77777777" w:rsidR="00837F01" w:rsidRDefault="00837F01" w:rsidP="004E528A">
            <w:pPr>
              <w:pStyle w:val="QFGrade"/>
            </w:pPr>
            <w:r>
              <w:t>100</w:t>
            </w:r>
          </w:p>
        </w:tc>
      </w:tr>
      <w:tr w:rsidR="00837F01" w14:paraId="66CF9D7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1FE9F7E"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0397EE9" w14:textId="77777777" w:rsidR="00837F01" w:rsidRPr="00C744DB" w:rsidRDefault="00837F01" w:rsidP="004E528A">
            <w:pPr>
              <w:rPr>
                <w:sz w:val="26"/>
                <w:szCs w:val="26"/>
              </w:rPr>
            </w:pPr>
            <w:r w:rsidRPr="005837FF">
              <w:rPr>
                <w:sz w:val="26"/>
                <w:szCs w:val="26"/>
              </w:rPr>
              <w:t>analogWrite(9, 1023);</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8C69E31"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6AF86B5" w14:textId="77777777" w:rsidR="00837F01" w:rsidRDefault="00837F01" w:rsidP="004E528A">
            <w:pPr>
              <w:pStyle w:val="QFGrade"/>
            </w:pPr>
            <w:r>
              <w:t>0</w:t>
            </w:r>
          </w:p>
        </w:tc>
      </w:tr>
      <w:tr w:rsidR="00837F01" w14:paraId="5E10745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5D9355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8E083FB"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833F633"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C78B6FB" w14:textId="77777777" w:rsidR="00837F01" w:rsidRDefault="00837F01" w:rsidP="004E528A">
            <w:pPr>
              <w:pStyle w:val="Cell"/>
            </w:pPr>
          </w:p>
        </w:tc>
      </w:tr>
      <w:tr w:rsidR="00837F01" w14:paraId="2210605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84C913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C6CA441"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1EE63C50"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1A495B8" w14:textId="77777777" w:rsidR="00837F01" w:rsidRDefault="00837F01" w:rsidP="004E528A">
            <w:pPr>
              <w:pStyle w:val="Cell"/>
            </w:pPr>
          </w:p>
        </w:tc>
      </w:tr>
      <w:tr w:rsidR="00837F01" w14:paraId="342067C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94D327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196C9ED"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20CD697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353779D" w14:textId="77777777" w:rsidR="00837F01" w:rsidRDefault="00837F01" w:rsidP="004E528A">
            <w:pPr>
              <w:pStyle w:val="Cell"/>
            </w:pPr>
          </w:p>
        </w:tc>
      </w:tr>
      <w:tr w:rsidR="00837F01" w14:paraId="4B294DA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A3AEBE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179ECBE"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D7C025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972FB8D" w14:textId="77777777" w:rsidR="00837F01" w:rsidRDefault="00837F01" w:rsidP="004E528A">
            <w:pPr>
              <w:pStyle w:val="Cell"/>
            </w:pPr>
          </w:p>
        </w:tc>
      </w:tr>
      <w:tr w:rsidR="00837F01" w14:paraId="373B791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A94DC35"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BD09D3F"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D2D3202"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29E45271" w14:textId="77777777" w:rsidR="00837F01" w:rsidRDefault="00837F01" w:rsidP="004E528A">
            <w:pPr>
              <w:pStyle w:val="Cell"/>
            </w:pPr>
          </w:p>
        </w:tc>
      </w:tr>
      <w:tr w:rsidR="00837F01" w14:paraId="1F36E42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FA232FC"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C8AEB81"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8797460"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76726FC6" w14:textId="77777777" w:rsidR="00837F01" w:rsidRDefault="00837F01" w:rsidP="004E528A">
            <w:pPr>
              <w:pStyle w:val="Cell"/>
            </w:pPr>
          </w:p>
        </w:tc>
      </w:tr>
      <w:tr w:rsidR="00837F01" w14:paraId="6891E08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7DBBBA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3BAEFCD"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58E682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33EBAD3" w14:textId="77777777" w:rsidR="00837F01" w:rsidRDefault="00837F01" w:rsidP="004E528A">
            <w:pPr>
              <w:pStyle w:val="Cell"/>
            </w:pPr>
          </w:p>
        </w:tc>
      </w:tr>
      <w:tr w:rsidR="00837F01" w14:paraId="50246E83"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F5F9DDE"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52382D08" w14:textId="77777777" w:rsidR="00837F01" w:rsidRDefault="00837F01" w:rsidP="004E528A">
            <w:pPr>
              <w:pStyle w:val="Cell"/>
            </w:pPr>
          </w:p>
        </w:tc>
      </w:tr>
    </w:tbl>
    <w:p w14:paraId="20B072EE" w14:textId="77777777" w:rsidR="00837F01" w:rsidRDefault="00837F01" w:rsidP="00837F01">
      <w:pPr>
        <w:pStyle w:val="Heading2"/>
      </w:pPr>
      <w:r>
        <w:t>Question 39</w:t>
      </w:r>
    </w:p>
    <w:p w14:paraId="2C35D80C"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0754FEE3"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28AE180E" w14:textId="77777777" w:rsidR="00837F01" w:rsidRPr="001A2C40" w:rsidRDefault="00837F01" w:rsidP="004E528A">
            <w:pPr>
              <w:rPr>
                <w:sz w:val="26"/>
                <w:szCs w:val="26"/>
                <w:lang w:val="en-GB"/>
              </w:rPr>
            </w:pPr>
            <w:r w:rsidRPr="005837FF">
              <w:rPr>
                <w:sz w:val="26"/>
                <w:szCs w:val="26"/>
              </w:rPr>
              <w:t xml:space="preserve">Câu </w:t>
            </w:r>
            <w:r>
              <w:rPr>
                <w:sz w:val="26"/>
                <w:szCs w:val="26"/>
              </w:rPr>
              <w:t>3</w:t>
            </w:r>
            <w:r w:rsidRPr="005837FF">
              <w:rPr>
                <w:sz w:val="26"/>
                <w:szCs w:val="26"/>
              </w:rPr>
              <w:t xml:space="preserve">9: Khi lập trình cho Arduino, biến có kiểu dữ liệu 'boolean' chiếm bao nhiêu không gian bộ nhớ? </w:t>
            </w:r>
          </w:p>
        </w:tc>
        <w:tc>
          <w:tcPr>
            <w:tcW w:w="671" w:type="dxa"/>
            <w:tcBorders>
              <w:top w:val="outset" w:sz="6" w:space="0" w:color="auto"/>
              <w:left w:val="outset" w:sz="6" w:space="0" w:color="auto"/>
              <w:bottom w:val="outset" w:sz="6" w:space="0" w:color="auto"/>
              <w:right w:val="outset" w:sz="6" w:space="0" w:color="auto"/>
            </w:tcBorders>
            <w:vAlign w:val="center"/>
            <w:hideMark/>
          </w:tcPr>
          <w:p w14:paraId="39DDA6CE" w14:textId="77777777" w:rsidR="00837F01" w:rsidRDefault="00837F01" w:rsidP="004E528A">
            <w:pPr>
              <w:pStyle w:val="QFType"/>
            </w:pPr>
            <w:r>
              <w:t>MC</w:t>
            </w:r>
          </w:p>
        </w:tc>
      </w:tr>
      <w:tr w:rsidR="00837F01" w14:paraId="2DA3EFE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2C2F9F8"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6CFC7F13" w14:textId="77777777" w:rsidR="00837F01" w:rsidRDefault="00837F01" w:rsidP="004E528A">
            <w:pPr>
              <w:pStyle w:val="Cell"/>
            </w:pPr>
            <w:r>
              <w:t>1</w:t>
            </w:r>
          </w:p>
        </w:tc>
      </w:tr>
      <w:tr w:rsidR="00837F01" w14:paraId="4C002F13"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536DE91"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50500E6" w14:textId="77777777" w:rsidR="00837F01" w:rsidRDefault="00837F01" w:rsidP="004E528A">
            <w:pPr>
              <w:pStyle w:val="Cell"/>
            </w:pPr>
            <w:r>
              <w:t>Yes</w:t>
            </w:r>
          </w:p>
        </w:tc>
      </w:tr>
      <w:tr w:rsidR="00837F01" w14:paraId="7D7D3DB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E1ADC98"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78D9441" w14:textId="77777777" w:rsidR="00837F01" w:rsidRDefault="00837F01" w:rsidP="004E528A">
            <w:pPr>
              <w:pStyle w:val="Cell"/>
            </w:pPr>
            <w:r>
              <w:t>D</w:t>
            </w:r>
          </w:p>
        </w:tc>
      </w:tr>
      <w:tr w:rsidR="00837F01" w14:paraId="6C59243C"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8B51628"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661FC86E" w14:textId="77777777" w:rsidR="00837F01" w:rsidRDefault="00837F01" w:rsidP="004E528A">
            <w:pPr>
              <w:pStyle w:val="Cell"/>
            </w:pPr>
            <w:r>
              <w:t>0</w:t>
            </w:r>
          </w:p>
        </w:tc>
      </w:tr>
      <w:tr w:rsidR="00837F01" w14:paraId="6218F07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32D010CD"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73215DD0" w14:textId="77777777" w:rsidR="00837F01" w:rsidRDefault="00837F01" w:rsidP="004E528A">
            <w:pPr>
              <w:pStyle w:val="QFID"/>
            </w:pPr>
          </w:p>
        </w:tc>
      </w:tr>
      <w:tr w:rsidR="00837F01" w14:paraId="6E781B4F"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71CEFC65"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2CB59ABD"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DFE1BCD"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287D6AD4" w14:textId="77777777" w:rsidR="00837F01" w:rsidRDefault="00837F01" w:rsidP="004E528A">
            <w:pPr>
              <w:pStyle w:val="TableHead"/>
            </w:pPr>
            <w:r>
              <w:t>Grade</w:t>
            </w:r>
          </w:p>
        </w:tc>
      </w:tr>
      <w:tr w:rsidR="00837F01" w14:paraId="5CFDDCA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0BC8CCE"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2C726BEA" w14:textId="77777777" w:rsidR="00837F01" w:rsidRPr="007B49AE" w:rsidRDefault="00837F01" w:rsidP="004E528A">
            <w:pPr>
              <w:rPr>
                <w:sz w:val="26"/>
                <w:szCs w:val="26"/>
                <w:lang w:val="en-GB"/>
              </w:rPr>
            </w:pPr>
            <w:r w:rsidRPr="005837FF">
              <w:rPr>
                <w:sz w:val="26"/>
                <w:szCs w:val="26"/>
              </w:rPr>
              <w:t xml:space="preserve">1 bit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CA2C8E0"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C00FD2F" w14:textId="77777777" w:rsidR="00837F01" w:rsidRDefault="00837F01" w:rsidP="004E528A">
            <w:pPr>
              <w:pStyle w:val="QFGrade"/>
            </w:pPr>
            <w:r>
              <w:t>0</w:t>
            </w:r>
          </w:p>
        </w:tc>
      </w:tr>
      <w:tr w:rsidR="00837F01" w14:paraId="6D48EB3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207A235"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9E67810" w14:textId="77777777" w:rsidR="00837F01" w:rsidRPr="00B70453" w:rsidRDefault="00837F01" w:rsidP="004E528A">
            <w:pPr>
              <w:rPr>
                <w:sz w:val="26"/>
                <w:szCs w:val="26"/>
                <w:lang w:val="en-GB"/>
              </w:rPr>
            </w:pPr>
            <w:r w:rsidRPr="005837FF">
              <w:rPr>
                <w:sz w:val="26"/>
                <w:szCs w:val="26"/>
              </w:rPr>
              <w:t xml:space="preserve">1 byte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998C91E"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65684C6D" w14:textId="77777777" w:rsidR="00837F01" w:rsidRDefault="00837F01" w:rsidP="004E528A">
            <w:pPr>
              <w:pStyle w:val="QFGrade"/>
            </w:pPr>
            <w:r>
              <w:t>100</w:t>
            </w:r>
          </w:p>
        </w:tc>
      </w:tr>
      <w:tr w:rsidR="00837F01" w14:paraId="2543BC2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1742287"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F5D5999" w14:textId="77777777" w:rsidR="00837F01" w:rsidRPr="00303075" w:rsidRDefault="00837F01" w:rsidP="004E528A">
            <w:pPr>
              <w:rPr>
                <w:sz w:val="26"/>
                <w:szCs w:val="26"/>
                <w:lang w:val="en-GB"/>
              </w:rPr>
            </w:pPr>
            <w:r w:rsidRPr="005837FF">
              <w:rPr>
                <w:sz w:val="26"/>
                <w:szCs w:val="26"/>
              </w:rPr>
              <w:t xml:space="preserve">2 byte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B434A81"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F8DFD86" w14:textId="77777777" w:rsidR="00837F01" w:rsidRDefault="00837F01" w:rsidP="004E528A">
            <w:pPr>
              <w:pStyle w:val="QFGrade"/>
            </w:pPr>
            <w:r>
              <w:t>0</w:t>
            </w:r>
          </w:p>
        </w:tc>
      </w:tr>
      <w:tr w:rsidR="00837F01" w14:paraId="3708C24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296AA31"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90BFB35" w14:textId="77777777" w:rsidR="00837F01" w:rsidRPr="00C744DB" w:rsidRDefault="00837F01" w:rsidP="004E528A">
            <w:pPr>
              <w:rPr>
                <w:sz w:val="26"/>
                <w:szCs w:val="26"/>
              </w:rPr>
            </w:pPr>
            <w:r>
              <w:rPr>
                <w:sz w:val="26"/>
                <w:szCs w:val="26"/>
              </w:rPr>
              <w:t>4</w:t>
            </w:r>
            <w:r w:rsidRPr="005837FF">
              <w:rPr>
                <w:sz w:val="26"/>
                <w:szCs w:val="26"/>
              </w:rPr>
              <w:t xml:space="preserve"> byte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BB0FF30"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03AB39A" w14:textId="77777777" w:rsidR="00837F01" w:rsidRDefault="00837F01" w:rsidP="004E528A">
            <w:pPr>
              <w:pStyle w:val="QFGrade"/>
            </w:pPr>
            <w:r>
              <w:t>0</w:t>
            </w:r>
          </w:p>
        </w:tc>
      </w:tr>
      <w:tr w:rsidR="00837F01" w14:paraId="30CC082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6122BD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2295962"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756E2D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B49FF19" w14:textId="77777777" w:rsidR="00837F01" w:rsidRDefault="00837F01" w:rsidP="004E528A">
            <w:pPr>
              <w:pStyle w:val="Cell"/>
            </w:pPr>
          </w:p>
        </w:tc>
      </w:tr>
      <w:tr w:rsidR="00837F01" w14:paraId="40D2262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E6157C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77102BA"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65824B1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287DA65" w14:textId="77777777" w:rsidR="00837F01" w:rsidRDefault="00837F01" w:rsidP="004E528A">
            <w:pPr>
              <w:pStyle w:val="Cell"/>
            </w:pPr>
          </w:p>
        </w:tc>
      </w:tr>
      <w:tr w:rsidR="00837F01" w14:paraId="35CFA36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90DF790"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7DF29E8"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17574D8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B46CA68" w14:textId="77777777" w:rsidR="00837F01" w:rsidRDefault="00837F01" w:rsidP="004E528A">
            <w:pPr>
              <w:pStyle w:val="Cell"/>
            </w:pPr>
          </w:p>
        </w:tc>
      </w:tr>
      <w:tr w:rsidR="00837F01" w14:paraId="274C87E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9BC023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CAE4F2D"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6203E9A"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E0E57D7" w14:textId="77777777" w:rsidR="00837F01" w:rsidRDefault="00837F01" w:rsidP="004E528A">
            <w:pPr>
              <w:pStyle w:val="Cell"/>
            </w:pPr>
          </w:p>
        </w:tc>
      </w:tr>
      <w:tr w:rsidR="00837F01" w14:paraId="5780AD4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E07917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364AAE5"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7FCE82A"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0C6345FD" w14:textId="77777777" w:rsidR="00837F01" w:rsidRDefault="00837F01" w:rsidP="004E528A">
            <w:pPr>
              <w:pStyle w:val="Cell"/>
            </w:pPr>
          </w:p>
        </w:tc>
      </w:tr>
      <w:tr w:rsidR="00837F01" w14:paraId="286702D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E83BF9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F595B3F"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20E48A4"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3905A3BB" w14:textId="77777777" w:rsidR="00837F01" w:rsidRDefault="00837F01" w:rsidP="004E528A">
            <w:pPr>
              <w:pStyle w:val="Cell"/>
            </w:pPr>
          </w:p>
        </w:tc>
      </w:tr>
      <w:tr w:rsidR="00837F01" w14:paraId="7FDDACE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2E4DE0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125956A"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9E20788"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F47C857" w14:textId="77777777" w:rsidR="00837F01" w:rsidRDefault="00837F01" w:rsidP="004E528A">
            <w:pPr>
              <w:pStyle w:val="Cell"/>
            </w:pPr>
          </w:p>
        </w:tc>
      </w:tr>
      <w:tr w:rsidR="00837F01" w14:paraId="5037C331"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6404C6D"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1BC0D854" w14:textId="77777777" w:rsidR="00837F01" w:rsidRDefault="00837F01" w:rsidP="004E528A">
            <w:pPr>
              <w:pStyle w:val="Cell"/>
            </w:pPr>
          </w:p>
        </w:tc>
      </w:tr>
    </w:tbl>
    <w:p w14:paraId="0647FCE1" w14:textId="77777777" w:rsidR="00837F01" w:rsidRDefault="00837F01" w:rsidP="00837F01">
      <w:pPr>
        <w:pStyle w:val="Heading2"/>
      </w:pPr>
      <w:r>
        <w:t>Question 40</w:t>
      </w:r>
    </w:p>
    <w:p w14:paraId="12BD018F"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727943B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77F178CD" w14:textId="77777777" w:rsidR="00837F01" w:rsidRPr="00CF3E8D" w:rsidRDefault="00837F01" w:rsidP="004E528A">
            <w:pPr>
              <w:rPr>
                <w:sz w:val="26"/>
                <w:szCs w:val="26"/>
                <w:lang w:val="en-GB"/>
              </w:rPr>
            </w:pPr>
            <w:r w:rsidRPr="005837FF">
              <w:rPr>
                <w:sz w:val="26"/>
                <w:szCs w:val="26"/>
              </w:rPr>
              <w:t xml:space="preserve">Câu </w:t>
            </w:r>
            <w:r>
              <w:rPr>
                <w:sz w:val="26"/>
                <w:szCs w:val="26"/>
              </w:rPr>
              <w:t>4</w:t>
            </w:r>
            <w:r w:rsidRPr="005837FF">
              <w:rPr>
                <w:sz w:val="26"/>
                <w:szCs w:val="26"/>
              </w:rPr>
              <w:t xml:space="preserve">0: Để giao tiếp I2C giữa hai board Arduino, bạn phải kết nối các chân nào với nhau? </w:t>
            </w:r>
          </w:p>
        </w:tc>
        <w:tc>
          <w:tcPr>
            <w:tcW w:w="671" w:type="dxa"/>
            <w:tcBorders>
              <w:top w:val="outset" w:sz="6" w:space="0" w:color="auto"/>
              <w:left w:val="outset" w:sz="6" w:space="0" w:color="auto"/>
              <w:bottom w:val="outset" w:sz="6" w:space="0" w:color="auto"/>
              <w:right w:val="outset" w:sz="6" w:space="0" w:color="auto"/>
            </w:tcBorders>
            <w:vAlign w:val="center"/>
            <w:hideMark/>
          </w:tcPr>
          <w:p w14:paraId="05B456F9" w14:textId="77777777" w:rsidR="00837F01" w:rsidRDefault="00837F01" w:rsidP="004E528A">
            <w:pPr>
              <w:pStyle w:val="QFType"/>
            </w:pPr>
            <w:r>
              <w:t>MC</w:t>
            </w:r>
          </w:p>
        </w:tc>
      </w:tr>
      <w:tr w:rsidR="00837F01" w14:paraId="293881E1"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1283C65"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6FA1B20D" w14:textId="77777777" w:rsidR="00837F01" w:rsidRDefault="00837F01" w:rsidP="004E528A">
            <w:pPr>
              <w:pStyle w:val="Cell"/>
            </w:pPr>
            <w:r>
              <w:t>1</w:t>
            </w:r>
          </w:p>
        </w:tc>
      </w:tr>
      <w:tr w:rsidR="00837F01" w14:paraId="08282EF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7DB509A"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33B0292B" w14:textId="77777777" w:rsidR="00837F01" w:rsidRDefault="00837F01" w:rsidP="004E528A">
            <w:pPr>
              <w:pStyle w:val="Cell"/>
            </w:pPr>
            <w:r>
              <w:t>Yes</w:t>
            </w:r>
          </w:p>
        </w:tc>
      </w:tr>
      <w:tr w:rsidR="00837F01" w14:paraId="1C1E19D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89E7321"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41B371B6" w14:textId="77777777" w:rsidR="00837F01" w:rsidRDefault="00837F01" w:rsidP="004E528A">
            <w:pPr>
              <w:pStyle w:val="Cell"/>
            </w:pPr>
            <w:r>
              <w:t>D</w:t>
            </w:r>
          </w:p>
        </w:tc>
      </w:tr>
      <w:tr w:rsidR="00837F01" w14:paraId="36CEA0A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9D285A7"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2C5E401F" w14:textId="77777777" w:rsidR="00837F01" w:rsidRDefault="00837F01" w:rsidP="004E528A">
            <w:pPr>
              <w:pStyle w:val="Cell"/>
            </w:pPr>
            <w:r>
              <w:t>0</w:t>
            </w:r>
          </w:p>
        </w:tc>
      </w:tr>
      <w:tr w:rsidR="00837F01" w14:paraId="6CEA14C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2FF70EA0"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33F8DAAE" w14:textId="77777777" w:rsidR="00837F01" w:rsidRDefault="00837F01" w:rsidP="004E528A">
            <w:pPr>
              <w:pStyle w:val="QFID"/>
            </w:pPr>
          </w:p>
        </w:tc>
      </w:tr>
      <w:tr w:rsidR="00837F01" w14:paraId="3B972BF4"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6B2C391C"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1A97DC23"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EE4F305"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04BEB85" w14:textId="77777777" w:rsidR="00837F01" w:rsidRDefault="00837F01" w:rsidP="004E528A">
            <w:pPr>
              <w:pStyle w:val="TableHead"/>
            </w:pPr>
            <w:r>
              <w:t>Grade</w:t>
            </w:r>
          </w:p>
        </w:tc>
      </w:tr>
      <w:tr w:rsidR="00837F01" w14:paraId="67CD4F0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17DF2ED"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47DD4C48" w14:textId="77777777" w:rsidR="00837F01" w:rsidRPr="00CF3E8D" w:rsidRDefault="00837F01" w:rsidP="004E528A">
            <w:pPr>
              <w:rPr>
                <w:sz w:val="26"/>
                <w:szCs w:val="26"/>
                <w:lang w:val="en-GB"/>
              </w:rPr>
            </w:pPr>
            <w:r w:rsidRPr="005837FF">
              <w:rPr>
                <w:sz w:val="26"/>
                <w:szCs w:val="26"/>
              </w:rPr>
              <w:t xml:space="preserve">Chân 10 với 10, chân 11 với 11.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FC44C5D"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8B235F7" w14:textId="77777777" w:rsidR="00837F01" w:rsidRDefault="00837F01" w:rsidP="004E528A">
            <w:pPr>
              <w:pStyle w:val="QFGrade"/>
            </w:pPr>
            <w:r>
              <w:t>0</w:t>
            </w:r>
          </w:p>
        </w:tc>
      </w:tr>
      <w:tr w:rsidR="00837F01" w14:paraId="79A5415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A5E6530"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225CB682" w14:textId="77777777" w:rsidR="00837F01" w:rsidRPr="00B70453" w:rsidRDefault="00837F01" w:rsidP="004E528A">
            <w:pPr>
              <w:rPr>
                <w:sz w:val="26"/>
                <w:szCs w:val="26"/>
                <w:lang w:val="en-GB"/>
              </w:rPr>
            </w:pPr>
            <w:r w:rsidRPr="005837FF">
              <w:rPr>
                <w:sz w:val="26"/>
                <w:szCs w:val="26"/>
              </w:rPr>
              <w:t xml:space="preserve">Chân A4 (SDA) với A4, chân A5 (SCL) với A5.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9D26B6C"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86FF209" w14:textId="77777777" w:rsidR="00837F01" w:rsidRDefault="00837F01" w:rsidP="004E528A">
            <w:pPr>
              <w:pStyle w:val="QFGrade"/>
            </w:pPr>
            <w:r>
              <w:t>100</w:t>
            </w:r>
          </w:p>
        </w:tc>
      </w:tr>
      <w:tr w:rsidR="00837F01" w14:paraId="0CE9DDF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3C9CE53"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FFD26E2" w14:textId="77777777" w:rsidR="00837F01" w:rsidRPr="00303075" w:rsidRDefault="00837F01" w:rsidP="004E528A">
            <w:pPr>
              <w:rPr>
                <w:sz w:val="26"/>
                <w:szCs w:val="26"/>
                <w:lang w:val="en-GB"/>
              </w:rPr>
            </w:pPr>
            <w:r w:rsidRPr="005837FF">
              <w:rPr>
                <w:sz w:val="26"/>
                <w:szCs w:val="26"/>
              </w:rPr>
              <w:t xml:space="preserve">Chân 0 (RX) với 1 (TX).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DC9990C"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A013F65" w14:textId="77777777" w:rsidR="00837F01" w:rsidRDefault="00837F01" w:rsidP="004E528A">
            <w:pPr>
              <w:pStyle w:val="QFGrade"/>
            </w:pPr>
            <w:r>
              <w:t>0</w:t>
            </w:r>
          </w:p>
        </w:tc>
      </w:tr>
      <w:tr w:rsidR="00837F01" w14:paraId="1B86653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2F4D8CC"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062DC6F4" w14:textId="77777777" w:rsidR="00837F01" w:rsidRPr="00C744DB" w:rsidRDefault="00837F01" w:rsidP="004E528A">
            <w:pPr>
              <w:rPr>
                <w:sz w:val="26"/>
                <w:szCs w:val="26"/>
              </w:rPr>
            </w:pPr>
            <w:r w:rsidRPr="005837FF">
              <w:rPr>
                <w:sz w:val="26"/>
                <w:szCs w:val="26"/>
              </w:rPr>
              <w:t>Chân Digital 2 với Digital 3.</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5364501"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E01F0FA" w14:textId="77777777" w:rsidR="00837F01" w:rsidRDefault="00837F01" w:rsidP="004E528A">
            <w:pPr>
              <w:pStyle w:val="QFGrade"/>
            </w:pPr>
            <w:r>
              <w:t>0</w:t>
            </w:r>
          </w:p>
        </w:tc>
      </w:tr>
      <w:tr w:rsidR="00837F01" w14:paraId="54D4645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DE52478"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AB4BDA4"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2DBF49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B4302EE" w14:textId="77777777" w:rsidR="00837F01" w:rsidRDefault="00837F01" w:rsidP="004E528A">
            <w:pPr>
              <w:pStyle w:val="Cell"/>
            </w:pPr>
          </w:p>
        </w:tc>
      </w:tr>
      <w:tr w:rsidR="00837F01" w14:paraId="370D7DC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31B2005"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2A850A8"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3E2B2C2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9499608" w14:textId="77777777" w:rsidR="00837F01" w:rsidRDefault="00837F01" w:rsidP="004E528A">
            <w:pPr>
              <w:pStyle w:val="Cell"/>
            </w:pPr>
          </w:p>
        </w:tc>
      </w:tr>
      <w:tr w:rsidR="00837F01" w14:paraId="2680750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B9F496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8D0F0C1"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12B0F641"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9E3E2CC" w14:textId="77777777" w:rsidR="00837F01" w:rsidRDefault="00837F01" w:rsidP="004E528A">
            <w:pPr>
              <w:pStyle w:val="Cell"/>
            </w:pPr>
          </w:p>
        </w:tc>
      </w:tr>
      <w:tr w:rsidR="00837F01" w14:paraId="38995A1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915EA2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8C5A460"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13FE38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B084DB0" w14:textId="77777777" w:rsidR="00837F01" w:rsidRDefault="00837F01" w:rsidP="004E528A">
            <w:pPr>
              <w:pStyle w:val="Cell"/>
            </w:pPr>
          </w:p>
        </w:tc>
      </w:tr>
      <w:tr w:rsidR="00837F01" w14:paraId="250024E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E22EA1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C7A7EB8"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25C2C18"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751440A0" w14:textId="77777777" w:rsidR="00837F01" w:rsidRDefault="00837F01" w:rsidP="004E528A">
            <w:pPr>
              <w:pStyle w:val="Cell"/>
            </w:pPr>
          </w:p>
        </w:tc>
      </w:tr>
      <w:tr w:rsidR="00837F01" w14:paraId="66E1BD0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1945F4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416EFF9"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F00CF23"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5D176DF2" w14:textId="77777777" w:rsidR="00837F01" w:rsidRDefault="00837F01" w:rsidP="004E528A">
            <w:pPr>
              <w:pStyle w:val="Cell"/>
            </w:pPr>
          </w:p>
        </w:tc>
      </w:tr>
      <w:tr w:rsidR="00837F01" w14:paraId="468A3FB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D1E50E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F13463A"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179E67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C8BB421" w14:textId="77777777" w:rsidR="00837F01" w:rsidRDefault="00837F01" w:rsidP="004E528A">
            <w:pPr>
              <w:pStyle w:val="Cell"/>
            </w:pPr>
          </w:p>
        </w:tc>
      </w:tr>
      <w:tr w:rsidR="00837F01" w14:paraId="31729F9E"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0BB0E58"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63222F04" w14:textId="77777777" w:rsidR="00837F01" w:rsidRDefault="00837F01" w:rsidP="004E528A">
            <w:pPr>
              <w:pStyle w:val="Cell"/>
            </w:pPr>
          </w:p>
        </w:tc>
      </w:tr>
    </w:tbl>
    <w:p w14:paraId="15625135" w14:textId="77777777" w:rsidR="00837F01" w:rsidRDefault="00837F01" w:rsidP="00837F01"/>
    <w:p w14:paraId="77D22BCD" w14:textId="77777777" w:rsidR="00837F01" w:rsidRDefault="00837F01" w:rsidP="00837F01">
      <w:pPr>
        <w:pStyle w:val="Heading2"/>
      </w:pPr>
      <w:r>
        <w:t>Question 41</w:t>
      </w:r>
    </w:p>
    <w:p w14:paraId="54E75799"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74089D8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4A1879CC" w14:textId="77777777" w:rsidR="00837F01" w:rsidRPr="0046476C" w:rsidRDefault="00837F01" w:rsidP="004E528A">
            <w:pPr>
              <w:rPr>
                <w:sz w:val="26"/>
                <w:szCs w:val="26"/>
                <w:lang w:val="en-GB"/>
              </w:rPr>
            </w:pPr>
            <w:r w:rsidRPr="005837FF">
              <w:rPr>
                <w:sz w:val="26"/>
                <w:szCs w:val="26"/>
              </w:rPr>
              <w:t xml:space="preserve">Câu </w:t>
            </w:r>
            <w:r>
              <w:rPr>
                <w:sz w:val="26"/>
                <w:szCs w:val="26"/>
              </w:rPr>
              <w:t>4</w:t>
            </w:r>
            <w:r w:rsidRPr="005837FF">
              <w:rPr>
                <w:sz w:val="26"/>
                <w:szCs w:val="26"/>
              </w:rPr>
              <w:t xml:space="preserve">1: Một biến trở nối chân giữa vào A0, hai chân bìa nối 5V và GND. Nếu điện áp tại chân giữa là 2.5V, analogRead(A0) trả về giá trị bao nhiêu? </w:t>
            </w:r>
          </w:p>
        </w:tc>
        <w:tc>
          <w:tcPr>
            <w:tcW w:w="671" w:type="dxa"/>
            <w:tcBorders>
              <w:top w:val="outset" w:sz="6" w:space="0" w:color="auto"/>
              <w:left w:val="outset" w:sz="6" w:space="0" w:color="auto"/>
              <w:bottom w:val="outset" w:sz="6" w:space="0" w:color="auto"/>
              <w:right w:val="outset" w:sz="6" w:space="0" w:color="auto"/>
            </w:tcBorders>
            <w:vAlign w:val="center"/>
            <w:hideMark/>
          </w:tcPr>
          <w:p w14:paraId="2805728F" w14:textId="77777777" w:rsidR="00837F01" w:rsidRDefault="00837F01" w:rsidP="004E528A">
            <w:pPr>
              <w:pStyle w:val="QFType"/>
            </w:pPr>
            <w:r>
              <w:t>MC</w:t>
            </w:r>
          </w:p>
        </w:tc>
      </w:tr>
      <w:tr w:rsidR="00837F01" w14:paraId="6C3FEDCC"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99146FA"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255C9800" w14:textId="77777777" w:rsidR="00837F01" w:rsidRDefault="00837F01" w:rsidP="004E528A">
            <w:pPr>
              <w:pStyle w:val="Cell"/>
            </w:pPr>
            <w:r>
              <w:t>1</w:t>
            </w:r>
          </w:p>
        </w:tc>
      </w:tr>
      <w:tr w:rsidR="00837F01" w14:paraId="1732BB3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B9294FB"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716A5458" w14:textId="77777777" w:rsidR="00837F01" w:rsidRDefault="00837F01" w:rsidP="004E528A">
            <w:pPr>
              <w:pStyle w:val="Cell"/>
            </w:pPr>
            <w:r>
              <w:t>Yes</w:t>
            </w:r>
          </w:p>
        </w:tc>
      </w:tr>
      <w:tr w:rsidR="00837F01" w14:paraId="1B7CFD6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0450194"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425A4104" w14:textId="77777777" w:rsidR="00837F01" w:rsidRDefault="00837F01" w:rsidP="004E528A">
            <w:pPr>
              <w:pStyle w:val="Cell"/>
            </w:pPr>
            <w:r>
              <w:t>D</w:t>
            </w:r>
          </w:p>
        </w:tc>
      </w:tr>
      <w:tr w:rsidR="00837F01" w14:paraId="470B31F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5127F83"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51B27A50" w14:textId="77777777" w:rsidR="00837F01" w:rsidRDefault="00837F01" w:rsidP="004E528A">
            <w:pPr>
              <w:pStyle w:val="Cell"/>
            </w:pPr>
            <w:r>
              <w:t>0</w:t>
            </w:r>
          </w:p>
        </w:tc>
      </w:tr>
      <w:tr w:rsidR="00837F01" w14:paraId="0AD068A6"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1388C7F2"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016B4205" w14:textId="77777777" w:rsidR="00837F01" w:rsidRDefault="00837F01" w:rsidP="004E528A">
            <w:pPr>
              <w:pStyle w:val="QFID"/>
            </w:pPr>
          </w:p>
        </w:tc>
      </w:tr>
      <w:tr w:rsidR="00837F01" w14:paraId="1B75C4B4"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784B6FEF"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0112220C"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FB0C5C1"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2B9F5B13" w14:textId="77777777" w:rsidR="00837F01" w:rsidRDefault="00837F01" w:rsidP="004E528A">
            <w:pPr>
              <w:pStyle w:val="TableHead"/>
            </w:pPr>
            <w:r>
              <w:t>Grade</w:t>
            </w:r>
          </w:p>
        </w:tc>
      </w:tr>
      <w:tr w:rsidR="00837F01" w14:paraId="5C932CB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007F297"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1BF247BD" w14:textId="77777777" w:rsidR="00837F01" w:rsidRPr="00CF3E8D" w:rsidRDefault="00837F01" w:rsidP="004E528A">
            <w:pPr>
              <w:rPr>
                <w:sz w:val="26"/>
                <w:szCs w:val="26"/>
                <w:lang w:val="en-GB"/>
              </w:rPr>
            </w:pPr>
            <w:r>
              <w:rPr>
                <w:sz w:val="26"/>
                <w:szCs w:val="26"/>
              </w:rPr>
              <w:t>255</w:t>
            </w:r>
            <w:r w:rsidRPr="005837FF">
              <w:rPr>
                <w:sz w:val="26"/>
                <w:szCs w:val="26"/>
              </w:rPr>
              <w:t xml:space="preserv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8B6D452"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8FC27E4" w14:textId="77777777" w:rsidR="00837F01" w:rsidRDefault="00837F01" w:rsidP="004E528A">
            <w:pPr>
              <w:pStyle w:val="QFGrade"/>
            </w:pPr>
            <w:r>
              <w:t>0</w:t>
            </w:r>
          </w:p>
        </w:tc>
      </w:tr>
      <w:tr w:rsidR="00837F01" w14:paraId="724678F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52869D7"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A711766" w14:textId="77777777" w:rsidR="00837F01" w:rsidRPr="00B70453" w:rsidRDefault="00837F01" w:rsidP="004E528A">
            <w:pPr>
              <w:rPr>
                <w:sz w:val="26"/>
                <w:szCs w:val="26"/>
                <w:lang w:val="en-GB"/>
              </w:rPr>
            </w:pPr>
            <w:r>
              <w:rPr>
                <w:sz w:val="26"/>
                <w:szCs w:val="26"/>
              </w:rPr>
              <w:t>512</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F9B8A08"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D0B36EA" w14:textId="77777777" w:rsidR="00837F01" w:rsidRDefault="00837F01" w:rsidP="004E528A">
            <w:pPr>
              <w:pStyle w:val="QFGrade"/>
            </w:pPr>
            <w:r>
              <w:t>100</w:t>
            </w:r>
          </w:p>
        </w:tc>
      </w:tr>
      <w:tr w:rsidR="00837F01" w14:paraId="238F3A2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49B59ED"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26D58395" w14:textId="77777777" w:rsidR="00837F01" w:rsidRPr="00303075" w:rsidRDefault="00837F01" w:rsidP="004E528A">
            <w:pPr>
              <w:rPr>
                <w:sz w:val="26"/>
                <w:szCs w:val="26"/>
                <w:lang w:val="en-GB"/>
              </w:rPr>
            </w:pPr>
            <w:r>
              <w:rPr>
                <w:sz w:val="26"/>
                <w:szCs w:val="26"/>
              </w:rPr>
              <w:t>1023</w:t>
            </w:r>
            <w:r w:rsidRPr="005837FF">
              <w:rPr>
                <w:sz w:val="26"/>
                <w:szCs w:val="26"/>
              </w:rPr>
              <w:t xml:space="preserv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825C497"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0BF3D06A" w14:textId="77777777" w:rsidR="00837F01" w:rsidRDefault="00837F01" w:rsidP="004E528A">
            <w:pPr>
              <w:pStyle w:val="QFGrade"/>
            </w:pPr>
            <w:r>
              <w:t>0</w:t>
            </w:r>
          </w:p>
        </w:tc>
      </w:tr>
      <w:tr w:rsidR="00837F01" w14:paraId="49837D2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8B6436E"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345B053" w14:textId="77777777" w:rsidR="00837F01" w:rsidRPr="00C744DB" w:rsidRDefault="00837F01" w:rsidP="004E528A">
            <w:pPr>
              <w:rPr>
                <w:sz w:val="26"/>
                <w:szCs w:val="26"/>
              </w:rPr>
            </w:pPr>
            <w:r>
              <w:rPr>
                <w:sz w:val="26"/>
                <w:szCs w:val="26"/>
              </w:rPr>
              <w:t>2.5</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38A2010"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4FD03B2" w14:textId="77777777" w:rsidR="00837F01" w:rsidRDefault="00837F01" w:rsidP="004E528A">
            <w:pPr>
              <w:pStyle w:val="QFGrade"/>
            </w:pPr>
            <w:r>
              <w:t>0</w:t>
            </w:r>
          </w:p>
        </w:tc>
      </w:tr>
      <w:tr w:rsidR="00837F01" w14:paraId="35FC99D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4646767"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ADFC365"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557BF8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25B5C9B" w14:textId="77777777" w:rsidR="00837F01" w:rsidRDefault="00837F01" w:rsidP="004E528A">
            <w:pPr>
              <w:pStyle w:val="Cell"/>
            </w:pPr>
          </w:p>
        </w:tc>
      </w:tr>
      <w:tr w:rsidR="00837F01" w14:paraId="1453D3D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6A6F745"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E68D8F3"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5757B5A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AE167B1" w14:textId="77777777" w:rsidR="00837F01" w:rsidRDefault="00837F01" w:rsidP="004E528A">
            <w:pPr>
              <w:pStyle w:val="Cell"/>
            </w:pPr>
          </w:p>
        </w:tc>
      </w:tr>
      <w:tr w:rsidR="00837F01" w14:paraId="2B32305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EF266B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45C9B74"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4FC4AAE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6DD19C3" w14:textId="77777777" w:rsidR="00837F01" w:rsidRDefault="00837F01" w:rsidP="004E528A">
            <w:pPr>
              <w:pStyle w:val="Cell"/>
            </w:pPr>
          </w:p>
        </w:tc>
      </w:tr>
      <w:tr w:rsidR="00837F01" w14:paraId="2488CA3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F7680E2"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03B25CF"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826498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FDF4C8F" w14:textId="77777777" w:rsidR="00837F01" w:rsidRDefault="00837F01" w:rsidP="004E528A">
            <w:pPr>
              <w:pStyle w:val="Cell"/>
            </w:pPr>
          </w:p>
        </w:tc>
      </w:tr>
      <w:tr w:rsidR="00837F01" w14:paraId="64740FE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EC35A28"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7667BC3"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1A6A967"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01BDABCA" w14:textId="77777777" w:rsidR="00837F01" w:rsidRDefault="00837F01" w:rsidP="004E528A">
            <w:pPr>
              <w:pStyle w:val="Cell"/>
            </w:pPr>
          </w:p>
        </w:tc>
      </w:tr>
      <w:tr w:rsidR="00837F01" w14:paraId="2C1015D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393724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A94F333"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F42D5B4"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620D1CA0" w14:textId="77777777" w:rsidR="00837F01" w:rsidRDefault="00837F01" w:rsidP="004E528A">
            <w:pPr>
              <w:pStyle w:val="Cell"/>
            </w:pPr>
          </w:p>
        </w:tc>
      </w:tr>
      <w:tr w:rsidR="00837F01" w14:paraId="2FD3888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022D2A5"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2F7A8E1"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216AEA3"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3B365E7C" w14:textId="77777777" w:rsidR="00837F01" w:rsidRDefault="00837F01" w:rsidP="004E528A">
            <w:pPr>
              <w:pStyle w:val="Cell"/>
            </w:pPr>
          </w:p>
        </w:tc>
      </w:tr>
      <w:tr w:rsidR="00837F01" w14:paraId="0AFAC704"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129667A"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0C4D4272" w14:textId="77777777" w:rsidR="00837F01" w:rsidRDefault="00837F01" w:rsidP="004E528A">
            <w:pPr>
              <w:pStyle w:val="Cell"/>
            </w:pPr>
          </w:p>
        </w:tc>
      </w:tr>
    </w:tbl>
    <w:p w14:paraId="51B18F63" w14:textId="77777777" w:rsidR="00837F01" w:rsidRDefault="00837F01" w:rsidP="00837F01">
      <w:pPr>
        <w:pStyle w:val="Heading2"/>
      </w:pPr>
      <w:r>
        <w:t>Question 42</w:t>
      </w:r>
    </w:p>
    <w:p w14:paraId="23D6A5E1"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1792321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7CA66534" w14:textId="77777777" w:rsidR="00837F01" w:rsidRPr="0046476C" w:rsidRDefault="00837F01" w:rsidP="004E528A">
            <w:pPr>
              <w:rPr>
                <w:sz w:val="26"/>
                <w:szCs w:val="26"/>
                <w:lang w:val="en-GB"/>
              </w:rPr>
            </w:pPr>
            <w:r w:rsidRPr="005837FF">
              <w:rPr>
                <w:sz w:val="26"/>
                <w:szCs w:val="26"/>
              </w:rPr>
              <w:t xml:space="preserve">Câu </w:t>
            </w:r>
            <w:r>
              <w:rPr>
                <w:sz w:val="26"/>
                <w:szCs w:val="26"/>
              </w:rPr>
              <w:t>4</w:t>
            </w:r>
            <w:r w:rsidRPr="005837FF">
              <w:rPr>
                <w:sz w:val="26"/>
                <w:szCs w:val="26"/>
              </w:rPr>
              <w:t xml:space="preserve">2: Trong Arduino, câu lệnh 'Serial.begin(9600);' có ý nghĩa gì? </w:t>
            </w:r>
          </w:p>
        </w:tc>
        <w:tc>
          <w:tcPr>
            <w:tcW w:w="671" w:type="dxa"/>
            <w:tcBorders>
              <w:top w:val="outset" w:sz="6" w:space="0" w:color="auto"/>
              <w:left w:val="outset" w:sz="6" w:space="0" w:color="auto"/>
              <w:bottom w:val="outset" w:sz="6" w:space="0" w:color="auto"/>
              <w:right w:val="outset" w:sz="6" w:space="0" w:color="auto"/>
            </w:tcBorders>
            <w:vAlign w:val="center"/>
            <w:hideMark/>
          </w:tcPr>
          <w:p w14:paraId="16856C23" w14:textId="77777777" w:rsidR="00837F01" w:rsidRDefault="00837F01" w:rsidP="004E528A">
            <w:pPr>
              <w:pStyle w:val="QFType"/>
            </w:pPr>
            <w:r>
              <w:t>MC</w:t>
            </w:r>
          </w:p>
        </w:tc>
      </w:tr>
      <w:tr w:rsidR="00837F01" w14:paraId="0A01B51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E9858BF"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159180AA" w14:textId="77777777" w:rsidR="00837F01" w:rsidRDefault="00837F01" w:rsidP="004E528A">
            <w:pPr>
              <w:pStyle w:val="Cell"/>
            </w:pPr>
            <w:r>
              <w:t>1</w:t>
            </w:r>
          </w:p>
        </w:tc>
      </w:tr>
      <w:tr w:rsidR="00837F01" w14:paraId="4A4D6336"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E8D7AE3"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14B04B81" w14:textId="77777777" w:rsidR="00837F01" w:rsidRDefault="00837F01" w:rsidP="004E528A">
            <w:pPr>
              <w:pStyle w:val="Cell"/>
            </w:pPr>
            <w:r>
              <w:t>Yes</w:t>
            </w:r>
          </w:p>
        </w:tc>
      </w:tr>
      <w:tr w:rsidR="00837F01" w14:paraId="550523B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5E3F62C"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6567AA82" w14:textId="77777777" w:rsidR="00837F01" w:rsidRDefault="00837F01" w:rsidP="004E528A">
            <w:pPr>
              <w:pStyle w:val="Cell"/>
            </w:pPr>
            <w:r>
              <w:t>D</w:t>
            </w:r>
          </w:p>
        </w:tc>
      </w:tr>
      <w:tr w:rsidR="00837F01" w14:paraId="75AFE932"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13882FE"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30061DBF" w14:textId="77777777" w:rsidR="00837F01" w:rsidRDefault="00837F01" w:rsidP="004E528A">
            <w:pPr>
              <w:pStyle w:val="Cell"/>
            </w:pPr>
            <w:r>
              <w:t>0</w:t>
            </w:r>
          </w:p>
        </w:tc>
      </w:tr>
      <w:tr w:rsidR="00837F01" w14:paraId="6497F31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789227EF"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1A12F6EF" w14:textId="77777777" w:rsidR="00837F01" w:rsidRDefault="00837F01" w:rsidP="004E528A">
            <w:pPr>
              <w:pStyle w:val="QFID"/>
            </w:pPr>
          </w:p>
        </w:tc>
      </w:tr>
      <w:tr w:rsidR="00837F01" w14:paraId="3EF98D68"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345558AD"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4937BBD7"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A2DFC85"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513D7D37" w14:textId="77777777" w:rsidR="00837F01" w:rsidRDefault="00837F01" w:rsidP="004E528A">
            <w:pPr>
              <w:pStyle w:val="TableHead"/>
            </w:pPr>
            <w:r>
              <w:t>Grade</w:t>
            </w:r>
          </w:p>
        </w:tc>
      </w:tr>
      <w:tr w:rsidR="00837F01" w14:paraId="48CA57B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6B2B43D"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10B93964" w14:textId="77777777" w:rsidR="00837F01" w:rsidRPr="00CF3E8D" w:rsidRDefault="00837F01" w:rsidP="004E528A">
            <w:pPr>
              <w:rPr>
                <w:sz w:val="26"/>
                <w:szCs w:val="26"/>
                <w:lang w:val="en-GB"/>
              </w:rPr>
            </w:pPr>
            <w:r w:rsidRPr="005837FF">
              <w:rPr>
                <w:sz w:val="26"/>
                <w:szCs w:val="26"/>
              </w:rPr>
              <w:t xml:space="preserve">Bắt đầu truyền 9600 byte dữ liệu.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CDB71C5"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9A84E22" w14:textId="77777777" w:rsidR="00837F01" w:rsidRDefault="00837F01" w:rsidP="004E528A">
            <w:pPr>
              <w:pStyle w:val="QFGrade"/>
            </w:pPr>
            <w:r>
              <w:t>0</w:t>
            </w:r>
          </w:p>
        </w:tc>
      </w:tr>
      <w:tr w:rsidR="00837F01" w14:paraId="67E48EB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59356DB"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077C774" w14:textId="77777777" w:rsidR="00837F01" w:rsidRPr="00B70453" w:rsidRDefault="00837F01" w:rsidP="004E528A">
            <w:pPr>
              <w:rPr>
                <w:sz w:val="26"/>
                <w:szCs w:val="26"/>
                <w:lang w:val="en-GB"/>
              </w:rPr>
            </w:pPr>
            <w:r w:rsidRPr="005837FF">
              <w:rPr>
                <w:sz w:val="26"/>
                <w:szCs w:val="26"/>
              </w:rPr>
              <w:t xml:space="preserve">Thiết lập tốc độ truyền dữ liệu nối tiếp là 9600 baud.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E2B9A50"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09CBBB7E" w14:textId="77777777" w:rsidR="00837F01" w:rsidRDefault="00837F01" w:rsidP="004E528A">
            <w:pPr>
              <w:pStyle w:val="QFGrade"/>
            </w:pPr>
            <w:r>
              <w:t>100</w:t>
            </w:r>
          </w:p>
        </w:tc>
      </w:tr>
      <w:tr w:rsidR="00837F01" w14:paraId="1875FB2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644CAD1"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8258BD1" w14:textId="77777777" w:rsidR="00837F01" w:rsidRPr="00303075" w:rsidRDefault="00837F01" w:rsidP="004E528A">
            <w:pPr>
              <w:rPr>
                <w:sz w:val="26"/>
                <w:szCs w:val="26"/>
                <w:lang w:val="en-GB"/>
              </w:rPr>
            </w:pPr>
            <w:r w:rsidRPr="005837FF">
              <w:rPr>
                <w:sz w:val="26"/>
                <w:szCs w:val="26"/>
              </w:rPr>
              <w:t xml:space="preserve">Chờ 9600 </w:t>
            </w:r>
            <w:r>
              <w:rPr>
                <w:sz w:val="26"/>
                <w:szCs w:val="26"/>
              </w:rPr>
              <w:t>mili giây</w:t>
            </w:r>
            <w:r w:rsidRPr="005837FF">
              <w:rPr>
                <w:sz w:val="26"/>
                <w:szCs w:val="26"/>
              </w:rPr>
              <w:t xml:space="preserve"> trước khi chạy chương trình.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371AD3D"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B0FCE9C" w14:textId="77777777" w:rsidR="00837F01" w:rsidRDefault="00837F01" w:rsidP="004E528A">
            <w:pPr>
              <w:pStyle w:val="QFGrade"/>
            </w:pPr>
            <w:r>
              <w:t>0</w:t>
            </w:r>
          </w:p>
        </w:tc>
      </w:tr>
      <w:tr w:rsidR="00837F01" w14:paraId="1AB2C22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1310820"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11157E4" w14:textId="77777777" w:rsidR="00837F01" w:rsidRPr="00C744DB" w:rsidRDefault="00837F01" w:rsidP="004E528A">
            <w:pPr>
              <w:rPr>
                <w:sz w:val="26"/>
                <w:szCs w:val="26"/>
              </w:rPr>
            </w:pPr>
            <w:r w:rsidRPr="005837FF">
              <w:rPr>
                <w:sz w:val="26"/>
                <w:szCs w:val="26"/>
              </w:rPr>
              <w:t xml:space="preserve">Cấp điện áp </w:t>
            </w:r>
            <w:r>
              <w:rPr>
                <w:sz w:val="26"/>
                <w:szCs w:val="26"/>
              </w:rPr>
              <w:t>9.6 V</w:t>
            </w:r>
            <w:r w:rsidRPr="005837FF">
              <w:rPr>
                <w:sz w:val="26"/>
                <w:szCs w:val="26"/>
              </w:rPr>
              <w:t xml:space="preserve"> cho cổng Serial.</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1659C60"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22CC5F2" w14:textId="77777777" w:rsidR="00837F01" w:rsidRDefault="00837F01" w:rsidP="004E528A">
            <w:pPr>
              <w:pStyle w:val="QFGrade"/>
            </w:pPr>
            <w:r>
              <w:t>0</w:t>
            </w:r>
          </w:p>
        </w:tc>
      </w:tr>
      <w:tr w:rsidR="00837F01" w14:paraId="54C40A5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6CF724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F606117"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F7991E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5DE85E8" w14:textId="77777777" w:rsidR="00837F01" w:rsidRDefault="00837F01" w:rsidP="004E528A">
            <w:pPr>
              <w:pStyle w:val="Cell"/>
            </w:pPr>
          </w:p>
        </w:tc>
      </w:tr>
      <w:tr w:rsidR="00837F01" w14:paraId="4970D79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FCCBAFC"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C2E5586"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4893D8CF"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AF16306" w14:textId="77777777" w:rsidR="00837F01" w:rsidRDefault="00837F01" w:rsidP="004E528A">
            <w:pPr>
              <w:pStyle w:val="Cell"/>
            </w:pPr>
          </w:p>
        </w:tc>
      </w:tr>
      <w:tr w:rsidR="00837F01" w14:paraId="5E886FA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90C746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DD99EFB"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60B4D2AE"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40352B4" w14:textId="77777777" w:rsidR="00837F01" w:rsidRDefault="00837F01" w:rsidP="004E528A">
            <w:pPr>
              <w:pStyle w:val="Cell"/>
            </w:pPr>
          </w:p>
        </w:tc>
      </w:tr>
      <w:tr w:rsidR="00837F01" w14:paraId="1B87F19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33100B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9F611AC"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010EA78"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3FFE884" w14:textId="77777777" w:rsidR="00837F01" w:rsidRDefault="00837F01" w:rsidP="004E528A">
            <w:pPr>
              <w:pStyle w:val="Cell"/>
            </w:pPr>
          </w:p>
        </w:tc>
      </w:tr>
      <w:tr w:rsidR="00837F01" w14:paraId="0665A83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94BD4F8"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D3600E3"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BCCF9A8"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219258CE" w14:textId="77777777" w:rsidR="00837F01" w:rsidRDefault="00837F01" w:rsidP="004E528A">
            <w:pPr>
              <w:pStyle w:val="Cell"/>
            </w:pPr>
          </w:p>
        </w:tc>
      </w:tr>
      <w:tr w:rsidR="00837F01" w14:paraId="04B4E89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4F2DD2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41A400F"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E187011"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7A901650" w14:textId="77777777" w:rsidR="00837F01" w:rsidRDefault="00837F01" w:rsidP="004E528A">
            <w:pPr>
              <w:pStyle w:val="Cell"/>
            </w:pPr>
          </w:p>
        </w:tc>
      </w:tr>
      <w:tr w:rsidR="00837F01" w14:paraId="4F711DF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B4C71B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EB3CA3B"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262153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7D4F2BD" w14:textId="77777777" w:rsidR="00837F01" w:rsidRDefault="00837F01" w:rsidP="004E528A">
            <w:pPr>
              <w:pStyle w:val="Cell"/>
            </w:pPr>
          </w:p>
        </w:tc>
      </w:tr>
      <w:tr w:rsidR="00837F01" w14:paraId="12460061"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198713D"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103D1472" w14:textId="77777777" w:rsidR="00837F01" w:rsidRDefault="00837F01" w:rsidP="004E528A">
            <w:pPr>
              <w:pStyle w:val="Cell"/>
            </w:pPr>
          </w:p>
        </w:tc>
      </w:tr>
    </w:tbl>
    <w:p w14:paraId="22894E19" w14:textId="77777777" w:rsidR="00837F01" w:rsidRDefault="00837F01" w:rsidP="00837F01">
      <w:pPr>
        <w:pStyle w:val="Heading2"/>
      </w:pPr>
      <w:r>
        <w:t>Question 43</w:t>
      </w:r>
    </w:p>
    <w:p w14:paraId="0885EC27"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25EFAEB6"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14C14A32" w14:textId="77777777" w:rsidR="00837F01" w:rsidRPr="0046476C" w:rsidRDefault="00837F01" w:rsidP="004E528A">
            <w:pPr>
              <w:rPr>
                <w:sz w:val="26"/>
                <w:szCs w:val="26"/>
                <w:lang w:val="en-GB"/>
              </w:rPr>
            </w:pPr>
            <w:r w:rsidRPr="005837FF">
              <w:rPr>
                <w:sz w:val="26"/>
                <w:szCs w:val="26"/>
              </w:rPr>
              <w:t xml:space="preserve">Câu </w:t>
            </w:r>
            <w:r>
              <w:rPr>
                <w:sz w:val="26"/>
                <w:szCs w:val="26"/>
              </w:rPr>
              <w:t>4</w:t>
            </w:r>
            <w:r w:rsidRPr="005837FF">
              <w:rPr>
                <w:sz w:val="26"/>
                <w:szCs w:val="26"/>
              </w:rPr>
              <w:t xml:space="preserve">3: Để điều khiển một rơ-le (Relay) qua Arduino, tại sao người ta thường dùng thêm một transistor và diode? </w:t>
            </w:r>
          </w:p>
        </w:tc>
        <w:tc>
          <w:tcPr>
            <w:tcW w:w="671" w:type="dxa"/>
            <w:tcBorders>
              <w:top w:val="outset" w:sz="6" w:space="0" w:color="auto"/>
              <w:left w:val="outset" w:sz="6" w:space="0" w:color="auto"/>
              <w:bottom w:val="outset" w:sz="6" w:space="0" w:color="auto"/>
              <w:right w:val="outset" w:sz="6" w:space="0" w:color="auto"/>
            </w:tcBorders>
            <w:vAlign w:val="center"/>
            <w:hideMark/>
          </w:tcPr>
          <w:p w14:paraId="56481237" w14:textId="77777777" w:rsidR="00837F01" w:rsidRDefault="00837F01" w:rsidP="004E528A">
            <w:pPr>
              <w:pStyle w:val="QFType"/>
            </w:pPr>
            <w:r>
              <w:t>MC</w:t>
            </w:r>
          </w:p>
        </w:tc>
      </w:tr>
      <w:tr w:rsidR="00837F01" w14:paraId="39A357A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70E30B7"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766FC9F3" w14:textId="77777777" w:rsidR="00837F01" w:rsidRDefault="00837F01" w:rsidP="004E528A">
            <w:pPr>
              <w:pStyle w:val="Cell"/>
            </w:pPr>
            <w:r>
              <w:t>1</w:t>
            </w:r>
          </w:p>
        </w:tc>
      </w:tr>
      <w:tr w:rsidR="00837F01" w14:paraId="21524A6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A667C8E"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58C53A16" w14:textId="77777777" w:rsidR="00837F01" w:rsidRDefault="00837F01" w:rsidP="004E528A">
            <w:pPr>
              <w:pStyle w:val="Cell"/>
            </w:pPr>
            <w:r>
              <w:t>Yes</w:t>
            </w:r>
          </w:p>
        </w:tc>
      </w:tr>
      <w:tr w:rsidR="00837F01" w14:paraId="6AE36D1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CFD97FA"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57BC38FF" w14:textId="77777777" w:rsidR="00837F01" w:rsidRDefault="00837F01" w:rsidP="004E528A">
            <w:pPr>
              <w:pStyle w:val="Cell"/>
            </w:pPr>
            <w:r>
              <w:t>D</w:t>
            </w:r>
          </w:p>
        </w:tc>
      </w:tr>
      <w:tr w:rsidR="00837F01" w14:paraId="3747028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1DE19FA"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30974BE3" w14:textId="77777777" w:rsidR="00837F01" w:rsidRDefault="00837F01" w:rsidP="004E528A">
            <w:pPr>
              <w:pStyle w:val="Cell"/>
            </w:pPr>
            <w:r>
              <w:t>0</w:t>
            </w:r>
          </w:p>
        </w:tc>
      </w:tr>
      <w:tr w:rsidR="00837F01" w14:paraId="2F53E5BD"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3A39D92E"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584D7A26" w14:textId="77777777" w:rsidR="00837F01" w:rsidRDefault="00837F01" w:rsidP="004E528A">
            <w:pPr>
              <w:pStyle w:val="QFID"/>
            </w:pPr>
          </w:p>
        </w:tc>
      </w:tr>
      <w:tr w:rsidR="00837F01" w14:paraId="5B0F8CA7"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40A146A5"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0620109F"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72A4DB9"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CF48142" w14:textId="77777777" w:rsidR="00837F01" w:rsidRDefault="00837F01" w:rsidP="004E528A">
            <w:pPr>
              <w:pStyle w:val="TableHead"/>
            </w:pPr>
            <w:r>
              <w:t>Grade</w:t>
            </w:r>
          </w:p>
        </w:tc>
      </w:tr>
      <w:tr w:rsidR="00837F01" w14:paraId="780E5F2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E93CE09"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07543AA4" w14:textId="77777777" w:rsidR="00837F01" w:rsidRPr="00CF3E8D" w:rsidRDefault="00837F01" w:rsidP="004E528A">
            <w:pPr>
              <w:rPr>
                <w:sz w:val="26"/>
                <w:szCs w:val="26"/>
                <w:lang w:val="en-GB"/>
              </w:rPr>
            </w:pPr>
            <w:r w:rsidRPr="005837FF">
              <w:rPr>
                <w:sz w:val="26"/>
                <w:szCs w:val="26"/>
              </w:rPr>
              <w:t xml:space="preserve">Để tăng điện áp từ </w:t>
            </w:r>
            <w:r>
              <w:rPr>
                <w:sz w:val="26"/>
                <w:szCs w:val="26"/>
              </w:rPr>
              <w:t>5 V lên 12 V</w:t>
            </w:r>
            <w:r w:rsidRPr="005837FF">
              <w:rPr>
                <w:sz w:val="26"/>
                <w:szCs w:val="26"/>
              </w:rPr>
              <w:t xml:space="preserve"> cho rơ-le.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55A535C"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53CC996" w14:textId="77777777" w:rsidR="00837F01" w:rsidRDefault="00837F01" w:rsidP="004E528A">
            <w:pPr>
              <w:pStyle w:val="QFGrade"/>
            </w:pPr>
            <w:r>
              <w:t>0</w:t>
            </w:r>
          </w:p>
        </w:tc>
      </w:tr>
      <w:tr w:rsidR="00837F01" w14:paraId="682D776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A661976"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9EBB516" w14:textId="77777777" w:rsidR="00837F01" w:rsidRPr="0046476C" w:rsidRDefault="00837F01" w:rsidP="004E528A">
            <w:pPr>
              <w:rPr>
                <w:sz w:val="26"/>
                <w:szCs w:val="26"/>
                <w:lang w:val="en-GB"/>
              </w:rPr>
            </w:pPr>
            <w:r w:rsidRPr="005837FF">
              <w:rPr>
                <w:sz w:val="26"/>
                <w:szCs w:val="26"/>
              </w:rPr>
              <w:t xml:space="preserve">Vì dòng ra từ chân Arduino nhỏ không đủ </w:t>
            </w:r>
            <w:r>
              <w:rPr>
                <w:sz w:val="26"/>
                <w:szCs w:val="26"/>
              </w:rPr>
              <w:t xml:space="preserve">để </w:t>
            </w:r>
            <w:r w:rsidRPr="005837FF">
              <w:rPr>
                <w:sz w:val="26"/>
                <w:szCs w:val="26"/>
              </w:rPr>
              <w:t xml:space="preserve">nuôi cuộn dây rơ-le và diode để triệt tiêu dòng cảm ứng ngược.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28ED215"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C1E0EE0" w14:textId="77777777" w:rsidR="00837F01" w:rsidRDefault="00837F01" w:rsidP="004E528A">
            <w:pPr>
              <w:pStyle w:val="QFGrade"/>
            </w:pPr>
            <w:r>
              <w:t>100</w:t>
            </w:r>
          </w:p>
        </w:tc>
      </w:tr>
      <w:tr w:rsidR="00837F01" w14:paraId="6B51027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34A7499"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A67E4AD" w14:textId="77777777" w:rsidR="00837F01" w:rsidRPr="00303075" w:rsidRDefault="00837F01" w:rsidP="004E528A">
            <w:pPr>
              <w:rPr>
                <w:sz w:val="26"/>
                <w:szCs w:val="26"/>
                <w:lang w:val="en-GB"/>
              </w:rPr>
            </w:pPr>
            <w:r w:rsidRPr="005837FF">
              <w:rPr>
                <w:sz w:val="26"/>
                <w:szCs w:val="26"/>
              </w:rPr>
              <w:t xml:space="preserve">Để chuyển đổi tín hiệu từ Analog sang Digital.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EBCAB8D"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70DE682" w14:textId="77777777" w:rsidR="00837F01" w:rsidRDefault="00837F01" w:rsidP="004E528A">
            <w:pPr>
              <w:pStyle w:val="QFGrade"/>
            </w:pPr>
            <w:r>
              <w:t>0</w:t>
            </w:r>
          </w:p>
        </w:tc>
      </w:tr>
      <w:tr w:rsidR="00837F01" w14:paraId="547A287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DD83ED0"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0BEE723B" w14:textId="77777777" w:rsidR="00837F01" w:rsidRPr="00C744DB" w:rsidRDefault="00837F01" w:rsidP="004E528A">
            <w:pPr>
              <w:rPr>
                <w:sz w:val="26"/>
                <w:szCs w:val="26"/>
              </w:rPr>
            </w:pPr>
            <w:r w:rsidRPr="005837FF">
              <w:rPr>
                <w:sz w:val="26"/>
                <w:szCs w:val="26"/>
              </w:rPr>
              <w:t>Để giảm tốc độ đóng ngắt của rơ-le.</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5A0EB8B"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979107C" w14:textId="77777777" w:rsidR="00837F01" w:rsidRDefault="00837F01" w:rsidP="004E528A">
            <w:pPr>
              <w:pStyle w:val="QFGrade"/>
            </w:pPr>
            <w:r>
              <w:t>0</w:t>
            </w:r>
          </w:p>
        </w:tc>
      </w:tr>
      <w:tr w:rsidR="00837F01" w14:paraId="07206FC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D6FE2C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85CD6CB"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CA9218F"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F792F83" w14:textId="77777777" w:rsidR="00837F01" w:rsidRDefault="00837F01" w:rsidP="004E528A">
            <w:pPr>
              <w:pStyle w:val="Cell"/>
            </w:pPr>
          </w:p>
        </w:tc>
      </w:tr>
      <w:tr w:rsidR="00837F01" w14:paraId="73EE2C6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26D3888"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31E69F6"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30D3D0D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8FED996" w14:textId="77777777" w:rsidR="00837F01" w:rsidRDefault="00837F01" w:rsidP="004E528A">
            <w:pPr>
              <w:pStyle w:val="Cell"/>
            </w:pPr>
          </w:p>
        </w:tc>
      </w:tr>
      <w:tr w:rsidR="00837F01" w14:paraId="5FA5AC1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32A4E40"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908B734"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3E692A7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38E281C" w14:textId="77777777" w:rsidR="00837F01" w:rsidRDefault="00837F01" w:rsidP="004E528A">
            <w:pPr>
              <w:pStyle w:val="Cell"/>
            </w:pPr>
          </w:p>
        </w:tc>
      </w:tr>
      <w:tr w:rsidR="00837F01" w14:paraId="042BC86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1C6BF3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0A3C121"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53508E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EA32769" w14:textId="77777777" w:rsidR="00837F01" w:rsidRDefault="00837F01" w:rsidP="004E528A">
            <w:pPr>
              <w:pStyle w:val="Cell"/>
            </w:pPr>
          </w:p>
        </w:tc>
      </w:tr>
      <w:tr w:rsidR="00837F01" w14:paraId="0FAF1CA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EB3E89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6EDD1A6"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C90B861"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76FE2A71" w14:textId="77777777" w:rsidR="00837F01" w:rsidRDefault="00837F01" w:rsidP="004E528A">
            <w:pPr>
              <w:pStyle w:val="Cell"/>
            </w:pPr>
          </w:p>
        </w:tc>
      </w:tr>
      <w:tr w:rsidR="00837F01" w14:paraId="400C6AE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BEADFD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C9A75FB"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CACD21D"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2D05514B" w14:textId="77777777" w:rsidR="00837F01" w:rsidRDefault="00837F01" w:rsidP="004E528A">
            <w:pPr>
              <w:pStyle w:val="Cell"/>
            </w:pPr>
          </w:p>
        </w:tc>
      </w:tr>
      <w:tr w:rsidR="00837F01" w14:paraId="30AE94E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76E3D1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B2B84E3"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F95BBE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E5652AD" w14:textId="77777777" w:rsidR="00837F01" w:rsidRDefault="00837F01" w:rsidP="004E528A">
            <w:pPr>
              <w:pStyle w:val="Cell"/>
            </w:pPr>
          </w:p>
        </w:tc>
      </w:tr>
      <w:tr w:rsidR="00837F01" w14:paraId="64611A64"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4927A5E"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726D40F0" w14:textId="77777777" w:rsidR="00837F01" w:rsidRDefault="00837F01" w:rsidP="004E528A">
            <w:pPr>
              <w:pStyle w:val="Cell"/>
            </w:pPr>
          </w:p>
        </w:tc>
      </w:tr>
    </w:tbl>
    <w:p w14:paraId="7C3E5B0C" w14:textId="77777777" w:rsidR="00837F01" w:rsidRDefault="00837F01" w:rsidP="00837F01">
      <w:pPr>
        <w:pStyle w:val="Heading2"/>
      </w:pPr>
      <w:r>
        <w:t>Question 44</w:t>
      </w:r>
    </w:p>
    <w:p w14:paraId="7F37CAB3"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38"/>
        <w:gridCol w:w="3291"/>
        <w:gridCol w:w="3544"/>
        <w:gridCol w:w="656"/>
      </w:tblGrid>
      <w:tr w:rsidR="00837F01" w14:paraId="23FA3B72"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1A68323C" w14:textId="77777777" w:rsidR="00837F01" w:rsidRPr="008E0422" w:rsidRDefault="00837F01" w:rsidP="004E528A">
            <w:pPr>
              <w:rPr>
                <w:sz w:val="26"/>
                <w:szCs w:val="26"/>
                <w:lang w:val="en-GB"/>
              </w:rPr>
            </w:pPr>
            <w:r w:rsidRPr="005837FF">
              <w:rPr>
                <w:sz w:val="26"/>
                <w:szCs w:val="26"/>
              </w:rPr>
              <w:t xml:space="preserve">Câu </w:t>
            </w:r>
            <w:r>
              <w:rPr>
                <w:sz w:val="26"/>
                <w:szCs w:val="26"/>
              </w:rPr>
              <w:t>4</w:t>
            </w:r>
            <w:r w:rsidRPr="005837FF">
              <w:rPr>
                <w:sz w:val="26"/>
                <w:szCs w:val="26"/>
              </w:rPr>
              <w:t>4: Muốn đọc trạng thái của một nút nhấn nối vào chân 4 (có điện trở kéo lên nội bộ), cấu hình đúng là</w:t>
            </w:r>
            <w:r>
              <w:rPr>
                <w:sz w:val="26"/>
                <w:szCs w:val="26"/>
              </w:rPr>
              <w:t xml:space="preserve"> gì</w:t>
            </w:r>
            <w:r w:rsidRPr="005837FF">
              <w:rPr>
                <w:sz w:val="26"/>
                <w:szCs w:val="26"/>
              </w:rPr>
              <w:t xml:space="preserve">? </w:t>
            </w:r>
          </w:p>
        </w:tc>
        <w:tc>
          <w:tcPr>
            <w:tcW w:w="671" w:type="dxa"/>
            <w:tcBorders>
              <w:top w:val="outset" w:sz="6" w:space="0" w:color="auto"/>
              <w:left w:val="outset" w:sz="6" w:space="0" w:color="auto"/>
              <w:bottom w:val="outset" w:sz="6" w:space="0" w:color="auto"/>
              <w:right w:val="outset" w:sz="6" w:space="0" w:color="auto"/>
            </w:tcBorders>
            <w:vAlign w:val="center"/>
            <w:hideMark/>
          </w:tcPr>
          <w:p w14:paraId="2A5BEF5B" w14:textId="77777777" w:rsidR="00837F01" w:rsidRDefault="00837F01" w:rsidP="004E528A">
            <w:pPr>
              <w:pStyle w:val="QFType"/>
            </w:pPr>
            <w:r>
              <w:t>MC</w:t>
            </w:r>
          </w:p>
        </w:tc>
      </w:tr>
      <w:tr w:rsidR="00837F01" w14:paraId="36ACF3BD"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1C73F88"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63DD2A4F" w14:textId="77777777" w:rsidR="00837F01" w:rsidRDefault="00837F01" w:rsidP="004E528A">
            <w:pPr>
              <w:pStyle w:val="Cell"/>
            </w:pPr>
            <w:r>
              <w:t>1</w:t>
            </w:r>
          </w:p>
        </w:tc>
      </w:tr>
      <w:tr w:rsidR="00837F01" w14:paraId="198CCB8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40F67BD"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7E0B7B79" w14:textId="77777777" w:rsidR="00837F01" w:rsidRDefault="00837F01" w:rsidP="004E528A">
            <w:pPr>
              <w:pStyle w:val="Cell"/>
            </w:pPr>
            <w:r>
              <w:t>Yes</w:t>
            </w:r>
          </w:p>
        </w:tc>
      </w:tr>
      <w:tr w:rsidR="00837F01" w14:paraId="32C4DA32"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9694D44"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67C60543" w14:textId="77777777" w:rsidR="00837F01" w:rsidRDefault="00837F01" w:rsidP="004E528A">
            <w:pPr>
              <w:pStyle w:val="Cell"/>
            </w:pPr>
            <w:r>
              <w:t>D</w:t>
            </w:r>
          </w:p>
        </w:tc>
      </w:tr>
      <w:tr w:rsidR="00837F01" w14:paraId="5BBD79A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4F3777F"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4B3C19FA" w14:textId="77777777" w:rsidR="00837F01" w:rsidRDefault="00837F01" w:rsidP="004E528A">
            <w:pPr>
              <w:pStyle w:val="Cell"/>
            </w:pPr>
            <w:r>
              <w:t>0</w:t>
            </w:r>
          </w:p>
        </w:tc>
      </w:tr>
      <w:tr w:rsidR="00837F01" w14:paraId="3F2EE60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0EF1538A"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5B1E945F" w14:textId="77777777" w:rsidR="00837F01" w:rsidRDefault="00837F01" w:rsidP="004E528A">
            <w:pPr>
              <w:pStyle w:val="QFID"/>
            </w:pPr>
          </w:p>
        </w:tc>
      </w:tr>
      <w:tr w:rsidR="00837F01" w14:paraId="2592F7BB"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053BEC32"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66E0F67B"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F5CAEFD"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01B205BE" w14:textId="77777777" w:rsidR="00837F01" w:rsidRDefault="00837F01" w:rsidP="004E528A">
            <w:pPr>
              <w:pStyle w:val="TableHead"/>
            </w:pPr>
            <w:r>
              <w:t>Grade</w:t>
            </w:r>
          </w:p>
        </w:tc>
      </w:tr>
      <w:tr w:rsidR="00837F01" w14:paraId="135CB2F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2369323"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52B753CC" w14:textId="77777777" w:rsidR="00837F01" w:rsidRPr="00CF3E8D" w:rsidRDefault="00837F01" w:rsidP="004E528A">
            <w:pPr>
              <w:rPr>
                <w:sz w:val="26"/>
                <w:szCs w:val="26"/>
                <w:lang w:val="en-GB"/>
              </w:rPr>
            </w:pPr>
            <w:r w:rsidRPr="005837FF">
              <w:rPr>
                <w:sz w:val="26"/>
                <w:szCs w:val="26"/>
              </w:rPr>
              <w:t xml:space="preserve">pinMode(4, INPUT);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E1687C8"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163F939" w14:textId="77777777" w:rsidR="00837F01" w:rsidRDefault="00837F01" w:rsidP="004E528A">
            <w:pPr>
              <w:pStyle w:val="QFGrade"/>
            </w:pPr>
            <w:r>
              <w:t>0</w:t>
            </w:r>
          </w:p>
        </w:tc>
      </w:tr>
      <w:tr w:rsidR="00837F01" w14:paraId="3D8392C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64A4422"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A24B21B" w14:textId="77777777" w:rsidR="00837F01" w:rsidRPr="0046476C" w:rsidRDefault="00837F01" w:rsidP="004E528A">
            <w:pPr>
              <w:rPr>
                <w:sz w:val="26"/>
                <w:szCs w:val="26"/>
                <w:lang w:val="en-GB"/>
              </w:rPr>
            </w:pPr>
            <w:r w:rsidRPr="005837FF">
              <w:rPr>
                <w:sz w:val="26"/>
                <w:szCs w:val="26"/>
              </w:rPr>
              <w:t xml:space="preserve">pinMode(4, INPUT_PULLUP);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CD182E8"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0C97FAF7" w14:textId="77777777" w:rsidR="00837F01" w:rsidRDefault="00837F01" w:rsidP="004E528A">
            <w:pPr>
              <w:pStyle w:val="QFGrade"/>
            </w:pPr>
            <w:r>
              <w:t>100</w:t>
            </w:r>
          </w:p>
        </w:tc>
      </w:tr>
      <w:tr w:rsidR="00837F01" w14:paraId="4152C4F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BA3775E"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9275A7E" w14:textId="77777777" w:rsidR="00837F01" w:rsidRPr="00303075" w:rsidRDefault="00837F01" w:rsidP="004E528A">
            <w:pPr>
              <w:rPr>
                <w:sz w:val="26"/>
                <w:szCs w:val="26"/>
                <w:lang w:val="en-GB"/>
              </w:rPr>
            </w:pPr>
            <w:r w:rsidRPr="005837FF">
              <w:rPr>
                <w:sz w:val="26"/>
                <w:szCs w:val="26"/>
              </w:rPr>
              <w:t xml:space="preserve">pinMode(4, OUTPUT);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5C76BAB"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E7A3512" w14:textId="77777777" w:rsidR="00837F01" w:rsidRDefault="00837F01" w:rsidP="004E528A">
            <w:pPr>
              <w:pStyle w:val="QFGrade"/>
            </w:pPr>
            <w:r>
              <w:t>0</w:t>
            </w:r>
          </w:p>
        </w:tc>
      </w:tr>
      <w:tr w:rsidR="00837F01" w14:paraId="32080E4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F5BE266"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23091748" w14:textId="77777777" w:rsidR="00837F01" w:rsidRPr="00C744DB" w:rsidRDefault="00837F01" w:rsidP="004E528A">
            <w:pPr>
              <w:rPr>
                <w:sz w:val="26"/>
                <w:szCs w:val="26"/>
              </w:rPr>
            </w:pPr>
            <w:r w:rsidRPr="005837FF">
              <w:rPr>
                <w:sz w:val="26"/>
                <w:szCs w:val="26"/>
              </w:rPr>
              <w:t>pinMode(4, ANALOG);</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ECEEFC9"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3D1C890" w14:textId="77777777" w:rsidR="00837F01" w:rsidRDefault="00837F01" w:rsidP="004E528A">
            <w:pPr>
              <w:pStyle w:val="QFGrade"/>
            </w:pPr>
            <w:r>
              <w:t>0</w:t>
            </w:r>
          </w:p>
        </w:tc>
      </w:tr>
      <w:tr w:rsidR="00837F01" w14:paraId="62ADA9E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A18D56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5C04DFA"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D7C3D1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23FBFCC" w14:textId="77777777" w:rsidR="00837F01" w:rsidRDefault="00837F01" w:rsidP="004E528A">
            <w:pPr>
              <w:pStyle w:val="Cell"/>
            </w:pPr>
          </w:p>
        </w:tc>
      </w:tr>
      <w:tr w:rsidR="00837F01" w14:paraId="779AF24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B5D11D7"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C8231AE"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29B8D27A"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326F6C4F" w14:textId="77777777" w:rsidR="00837F01" w:rsidRDefault="00837F01" w:rsidP="004E528A">
            <w:pPr>
              <w:pStyle w:val="Cell"/>
            </w:pPr>
          </w:p>
        </w:tc>
      </w:tr>
      <w:tr w:rsidR="00837F01" w14:paraId="775E788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E4E91D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73E00E1"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20B4A9C8"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DE222D1" w14:textId="77777777" w:rsidR="00837F01" w:rsidRDefault="00837F01" w:rsidP="004E528A">
            <w:pPr>
              <w:pStyle w:val="Cell"/>
            </w:pPr>
          </w:p>
        </w:tc>
      </w:tr>
      <w:tr w:rsidR="00837F01" w14:paraId="5C30331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E41B8C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A5A1131"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C52647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FE5C129" w14:textId="77777777" w:rsidR="00837F01" w:rsidRDefault="00837F01" w:rsidP="004E528A">
            <w:pPr>
              <w:pStyle w:val="Cell"/>
            </w:pPr>
          </w:p>
        </w:tc>
      </w:tr>
      <w:tr w:rsidR="00837F01" w14:paraId="6350F41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025A4B2"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F2C0D3D"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804CF6D"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4B966296" w14:textId="77777777" w:rsidR="00837F01" w:rsidRDefault="00837F01" w:rsidP="004E528A">
            <w:pPr>
              <w:pStyle w:val="Cell"/>
            </w:pPr>
          </w:p>
        </w:tc>
      </w:tr>
      <w:tr w:rsidR="00837F01" w14:paraId="17D7257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3B15A98"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5ED4832"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AF76ADF"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30CBDC82" w14:textId="77777777" w:rsidR="00837F01" w:rsidRDefault="00837F01" w:rsidP="004E528A">
            <w:pPr>
              <w:pStyle w:val="Cell"/>
            </w:pPr>
          </w:p>
        </w:tc>
      </w:tr>
      <w:tr w:rsidR="00837F01" w14:paraId="7AF9802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3C62A7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456F875"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7867E51"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DA8ACC9" w14:textId="77777777" w:rsidR="00837F01" w:rsidRDefault="00837F01" w:rsidP="004E528A">
            <w:pPr>
              <w:pStyle w:val="Cell"/>
            </w:pPr>
          </w:p>
        </w:tc>
      </w:tr>
      <w:tr w:rsidR="00837F01" w14:paraId="103F662C"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0B6FA37"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16A9EEEB" w14:textId="77777777" w:rsidR="00837F01" w:rsidRDefault="00837F01" w:rsidP="004E528A">
            <w:pPr>
              <w:pStyle w:val="Cell"/>
            </w:pPr>
          </w:p>
        </w:tc>
      </w:tr>
    </w:tbl>
    <w:p w14:paraId="6B3F4D52" w14:textId="77777777" w:rsidR="00837F01" w:rsidRDefault="00837F01" w:rsidP="00837F01">
      <w:pPr>
        <w:pStyle w:val="Heading2"/>
      </w:pPr>
      <w:r>
        <w:t>Question 45</w:t>
      </w:r>
    </w:p>
    <w:p w14:paraId="76862A7D"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74056820"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1418E63D" w14:textId="77777777" w:rsidR="00837F01" w:rsidRPr="008E0422" w:rsidRDefault="00837F01" w:rsidP="004E528A">
            <w:pPr>
              <w:rPr>
                <w:sz w:val="26"/>
                <w:szCs w:val="26"/>
                <w:lang w:val="en-GB"/>
              </w:rPr>
            </w:pPr>
            <w:r w:rsidRPr="005837FF">
              <w:rPr>
                <w:sz w:val="26"/>
                <w:szCs w:val="26"/>
              </w:rPr>
              <w:t xml:space="preserve">Câu </w:t>
            </w:r>
            <w:r>
              <w:rPr>
                <w:sz w:val="26"/>
                <w:szCs w:val="26"/>
              </w:rPr>
              <w:t>4</w:t>
            </w:r>
            <w:r w:rsidRPr="005837FF">
              <w:rPr>
                <w:sz w:val="26"/>
                <w:szCs w:val="26"/>
              </w:rPr>
              <w:t>5: Trong chương trình 8051, lệnh 'DJNZ R1, Label' thực hiện công việc gì</w:t>
            </w:r>
          </w:p>
        </w:tc>
        <w:tc>
          <w:tcPr>
            <w:tcW w:w="671" w:type="dxa"/>
            <w:tcBorders>
              <w:top w:val="outset" w:sz="6" w:space="0" w:color="auto"/>
              <w:left w:val="outset" w:sz="6" w:space="0" w:color="auto"/>
              <w:bottom w:val="outset" w:sz="6" w:space="0" w:color="auto"/>
              <w:right w:val="outset" w:sz="6" w:space="0" w:color="auto"/>
            </w:tcBorders>
            <w:vAlign w:val="center"/>
            <w:hideMark/>
          </w:tcPr>
          <w:p w14:paraId="1A456A22" w14:textId="77777777" w:rsidR="00837F01" w:rsidRDefault="00837F01" w:rsidP="004E528A">
            <w:pPr>
              <w:pStyle w:val="QFType"/>
            </w:pPr>
            <w:r>
              <w:t>MC</w:t>
            </w:r>
          </w:p>
        </w:tc>
      </w:tr>
      <w:tr w:rsidR="00837F01" w14:paraId="5A7637C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E78824C"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02B5C06" w14:textId="77777777" w:rsidR="00837F01" w:rsidRDefault="00837F01" w:rsidP="004E528A">
            <w:pPr>
              <w:pStyle w:val="Cell"/>
            </w:pPr>
            <w:r>
              <w:t>1</w:t>
            </w:r>
          </w:p>
        </w:tc>
      </w:tr>
      <w:tr w:rsidR="00837F01" w14:paraId="76CC2F8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446D930"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D06BEA3" w14:textId="77777777" w:rsidR="00837F01" w:rsidRDefault="00837F01" w:rsidP="004E528A">
            <w:pPr>
              <w:pStyle w:val="Cell"/>
            </w:pPr>
            <w:r>
              <w:t>Yes</w:t>
            </w:r>
          </w:p>
        </w:tc>
      </w:tr>
      <w:tr w:rsidR="00837F01" w14:paraId="5B743CF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24856B7"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7C3369F1" w14:textId="77777777" w:rsidR="00837F01" w:rsidRDefault="00837F01" w:rsidP="004E528A">
            <w:pPr>
              <w:pStyle w:val="Cell"/>
            </w:pPr>
            <w:r>
              <w:t>D</w:t>
            </w:r>
          </w:p>
        </w:tc>
      </w:tr>
      <w:tr w:rsidR="00837F01" w14:paraId="6345058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55461E5"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613C5991" w14:textId="77777777" w:rsidR="00837F01" w:rsidRDefault="00837F01" w:rsidP="004E528A">
            <w:pPr>
              <w:pStyle w:val="Cell"/>
            </w:pPr>
            <w:r>
              <w:t>0</w:t>
            </w:r>
          </w:p>
        </w:tc>
      </w:tr>
      <w:tr w:rsidR="00837F01" w14:paraId="163E170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69F24E41"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0FB10CA0" w14:textId="77777777" w:rsidR="00837F01" w:rsidRDefault="00837F01" w:rsidP="004E528A">
            <w:pPr>
              <w:pStyle w:val="QFID"/>
            </w:pPr>
          </w:p>
        </w:tc>
      </w:tr>
      <w:tr w:rsidR="00837F01" w14:paraId="4404B8D4"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6705B377"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60C2D337"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D2DCFE8"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518DB279" w14:textId="77777777" w:rsidR="00837F01" w:rsidRDefault="00837F01" w:rsidP="004E528A">
            <w:pPr>
              <w:pStyle w:val="TableHead"/>
            </w:pPr>
            <w:r>
              <w:t>Grade</w:t>
            </w:r>
          </w:p>
        </w:tc>
      </w:tr>
      <w:tr w:rsidR="00837F01" w14:paraId="1189A51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43373F0"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44F36646" w14:textId="77777777" w:rsidR="00837F01" w:rsidRPr="00CF3E8D" w:rsidRDefault="00837F01" w:rsidP="004E528A">
            <w:pPr>
              <w:rPr>
                <w:sz w:val="26"/>
                <w:szCs w:val="26"/>
                <w:lang w:val="en-GB"/>
              </w:rPr>
            </w:pPr>
            <w:r w:rsidRPr="005837FF">
              <w:rPr>
                <w:sz w:val="26"/>
                <w:szCs w:val="26"/>
              </w:rPr>
              <w:t xml:space="preserve">Nhảy tới Label nếu R1 bằng 0.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8A76C16"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9EA6DF8" w14:textId="77777777" w:rsidR="00837F01" w:rsidRDefault="00837F01" w:rsidP="004E528A">
            <w:pPr>
              <w:pStyle w:val="QFGrade"/>
            </w:pPr>
            <w:r>
              <w:t>0</w:t>
            </w:r>
          </w:p>
        </w:tc>
      </w:tr>
      <w:tr w:rsidR="00837F01" w14:paraId="55FE3F1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88FA066"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9094D9B" w14:textId="77777777" w:rsidR="00837F01" w:rsidRPr="0046476C" w:rsidRDefault="00837F01" w:rsidP="004E528A">
            <w:pPr>
              <w:rPr>
                <w:sz w:val="26"/>
                <w:szCs w:val="26"/>
                <w:lang w:val="en-GB"/>
              </w:rPr>
            </w:pPr>
            <w:r w:rsidRPr="005837FF">
              <w:rPr>
                <w:sz w:val="26"/>
                <w:szCs w:val="26"/>
              </w:rPr>
              <w:t xml:space="preserve">Tăng R1 lên 1 và nhảy tới Label.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4F32A5F"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FAD4A0B" w14:textId="77777777" w:rsidR="00837F01" w:rsidRDefault="00837F01" w:rsidP="004E528A">
            <w:pPr>
              <w:pStyle w:val="QFGrade"/>
            </w:pPr>
            <w:r>
              <w:t>0</w:t>
            </w:r>
          </w:p>
        </w:tc>
      </w:tr>
      <w:tr w:rsidR="00837F01" w14:paraId="65D06B9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5C65C6D"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5D46EA0" w14:textId="77777777" w:rsidR="00837F01" w:rsidRPr="00303075" w:rsidRDefault="00837F01" w:rsidP="004E528A">
            <w:pPr>
              <w:rPr>
                <w:sz w:val="26"/>
                <w:szCs w:val="26"/>
                <w:lang w:val="en-GB"/>
              </w:rPr>
            </w:pPr>
            <w:r w:rsidRPr="005837FF">
              <w:rPr>
                <w:sz w:val="26"/>
                <w:szCs w:val="26"/>
              </w:rPr>
              <w:t xml:space="preserve">Giảm R1 đi 1, nếu kết quả khác 0 thì nhảy tới Label.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1A4F6B2"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6098ED31" w14:textId="77777777" w:rsidR="00837F01" w:rsidRDefault="00837F01" w:rsidP="004E528A">
            <w:pPr>
              <w:pStyle w:val="QFGrade"/>
            </w:pPr>
            <w:r>
              <w:t>100</w:t>
            </w:r>
          </w:p>
        </w:tc>
      </w:tr>
      <w:tr w:rsidR="00837F01" w14:paraId="653C7DB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7BD0E5A"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ADC3B87" w14:textId="77777777" w:rsidR="00837F01" w:rsidRPr="00C744DB" w:rsidRDefault="00837F01" w:rsidP="004E528A">
            <w:pPr>
              <w:rPr>
                <w:sz w:val="26"/>
                <w:szCs w:val="26"/>
              </w:rPr>
            </w:pPr>
            <w:r w:rsidRPr="005837FF">
              <w:rPr>
                <w:sz w:val="26"/>
                <w:szCs w:val="26"/>
              </w:rPr>
              <w:t>So sánh R1 với Label và nhảy nếu bằng nhau.</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DE4AA05"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85B64F2" w14:textId="77777777" w:rsidR="00837F01" w:rsidRDefault="00837F01" w:rsidP="004E528A">
            <w:pPr>
              <w:pStyle w:val="QFGrade"/>
            </w:pPr>
            <w:r>
              <w:t>0</w:t>
            </w:r>
          </w:p>
        </w:tc>
      </w:tr>
      <w:tr w:rsidR="00837F01" w14:paraId="1293C01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CB0B62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24968CA"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545C6B4"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0E4BF82" w14:textId="77777777" w:rsidR="00837F01" w:rsidRDefault="00837F01" w:rsidP="004E528A">
            <w:pPr>
              <w:pStyle w:val="Cell"/>
            </w:pPr>
          </w:p>
        </w:tc>
      </w:tr>
      <w:tr w:rsidR="00837F01" w14:paraId="47D77E7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93CC82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BD7A144"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5A52756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86F1077" w14:textId="77777777" w:rsidR="00837F01" w:rsidRDefault="00837F01" w:rsidP="004E528A">
            <w:pPr>
              <w:pStyle w:val="Cell"/>
            </w:pPr>
          </w:p>
        </w:tc>
      </w:tr>
      <w:tr w:rsidR="00837F01" w14:paraId="4E37B96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11BA83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D124CE3"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121C455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19C8F70" w14:textId="77777777" w:rsidR="00837F01" w:rsidRDefault="00837F01" w:rsidP="004E528A">
            <w:pPr>
              <w:pStyle w:val="Cell"/>
            </w:pPr>
          </w:p>
        </w:tc>
      </w:tr>
      <w:tr w:rsidR="00837F01" w14:paraId="78B9B72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AD10FC4"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156C07F"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823B05E"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C31ACA9" w14:textId="77777777" w:rsidR="00837F01" w:rsidRDefault="00837F01" w:rsidP="004E528A">
            <w:pPr>
              <w:pStyle w:val="Cell"/>
            </w:pPr>
          </w:p>
        </w:tc>
      </w:tr>
      <w:tr w:rsidR="00837F01" w14:paraId="569A4E3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7B4DC6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078A8A6"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FEAAF7C"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195B1751" w14:textId="77777777" w:rsidR="00837F01" w:rsidRDefault="00837F01" w:rsidP="004E528A">
            <w:pPr>
              <w:pStyle w:val="Cell"/>
            </w:pPr>
          </w:p>
        </w:tc>
      </w:tr>
      <w:tr w:rsidR="00837F01" w14:paraId="2E09006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8B7CBB4"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E0EA0EB"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24019D5"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002BDEA5" w14:textId="77777777" w:rsidR="00837F01" w:rsidRDefault="00837F01" w:rsidP="004E528A">
            <w:pPr>
              <w:pStyle w:val="Cell"/>
            </w:pPr>
          </w:p>
        </w:tc>
      </w:tr>
      <w:tr w:rsidR="00837F01" w14:paraId="278547C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A60A265"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842C90B"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527885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8A6F156" w14:textId="77777777" w:rsidR="00837F01" w:rsidRDefault="00837F01" w:rsidP="004E528A">
            <w:pPr>
              <w:pStyle w:val="Cell"/>
            </w:pPr>
          </w:p>
        </w:tc>
      </w:tr>
      <w:tr w:rsidR="00837F01" w14:paraId="62B95FB9"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F1EBD4F"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195165C1" w14:textId="77777777" w:rsidR="00837F01" w:rsidRDefault="00837F01" w:rsidP="004E528A">
            <w:pPr>
              <w:pStyle w:val="Cell"/>
            </w:pPr>
          </w:p>
        </w:tc>
      </w:tr>
    </w:tbl>
    <w:p w14:paraId="7C9A2866" w14:textId="77777777" w:rsidR="00837F01" w:rsidRDefault="00837F01" w:rsidP="00837F01">
      <w:pPr>
        <w:pStyle w:val="Heading2"/>
      </w:pPr>
      <w:r>
        <w:t>Question 46</w:t>
      </w:r>
    </w:p>
    <w:p w14:paraId="410CDC59"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43"/>
        <w:gridCol w:w="3248"/>
        <w:gridCol w:w="3581"/>
        <w:gridCol w:w="657"/>
      </w:tblGrid>
      <w:tr w:rsidR="00837F01" w14:paraId="06B3A9C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256E0F96" w14:textId="77777777" w:rsidR="00837F01" w:rsidRPr="00671068" w:rsidRDefault="00837F01" w:rsidP="004E528A">
            <w:pPr>
              <w:rPr>
                <w:sz w:val="26"/>
                <w:szCs w:val="26"/>
                <w:lang w:val="en-GB"/>
              </w:rPr>
            </w:pPr>
            <w:r w:rsidRPr="005837FF">
              <w:rPr>
                <w:sz w:val="26"/>
                <w:szCs w:val="26"/>
              </w:rPr>
              <w:t xml:space="preserve">Câu </w:t>
            </w:r>
            <w:r>
              <w:rPr>
                <w:sz w:val="26"/>
                <w:szCs w:val="26"/>
              </w:rPr>
              <w:t>4</w:t>
            </w:r>
            <w:r w:rsidRPr="005837FF">
              <w:rPr>
                <w:sz w:val="26"/>
                <w:szCs w:val="26"/>
              </w:rPr>
              <w:t xml:space="preserve">6: Đoạn mã Arduino nào sau đây sẽ làm LED tại chân 13 chớp tắt với chu kỳ 2 giây (1 giây sáng, 1 giây tắt)? </w:t>
            </w:r>
          </w:p>
        </w:tc>
        <w:tc>
          <w:tcPr>
            <w:tcW w:w="671" w:type="dxa"/>
            <w:tcBorders>
              <w:top w:val="outset" w:sz="6" w:space="0" w:color="auto"/>
              <w:left w:val="outset" w:sz="6" w:space="0" w:color="auto"/>
              <w:bottom w:val="outset" w:sz="6" w:space="0" w:color="auto"/>
              <w:right w:val="outset" w:sz="6" w:space="0" w:color="auto"/>
            </w:tcBorders>
            <w:vAlign w:val="center"/>
            <w:hideMark/>
          </w:tcPr>
          <w:p w14:paraId="0A58AB63" w14:textId="77777777" w:rsidR="00837F01" w:rsidRDefault="00837F01" w:rsidP="004E528A">
            <w:pPr>
              <w:pStyle w:val="QFType"/>
            </w:pPr>
            <w:r>
              <w:t>MC</w:t>
            </w:r>
          </w:p>
        </w:tc>
      </w:tr>
      <w:tr w:rsidR="00837F01" w14:paraId="2FC8717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5858665"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5E81ACA0" w14:textId="77777777" w:rsidR="00837F01" w:rsidRDefault="00837F01" w:rsidP="004E528A">
            <w:pPr>
              <w:pStyle w:val="Cell"/>
            </w:pPr>
            <w:r>
              <w:t>1</w:t>
            </w:r>
          </w:p>
        </w:tc>
      </w:tr>
      <w:tr w:rsidR="00837F01" w14:paraId="0264CE11"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7B56E98"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466095EF" w14:textId="77777777" w:rsidR="00837F01" w:rsidRDefault="00837F01" w:rsidP="004E528A">
            <w:pPr>
              <w:pStyle w:val="Cell"/>
            </w:pPr>
            <w:r>
              <w:t>Yes</w:t>
            </w:r>
          </w:p>
        </w:tc>
      </w:tr>
      <w:tr w:rsidR="00837F01" w14:paraId="5FEA236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042064A"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FF833DB" w14:textId="77777777" w:rsidR="00837F01" w:rsidRDefault="00837F01" w:rsidP="004E528A">
            <w:pPr>
              <w:pStyle w:val="Cell"/>
            </w:pPr>
            <w:r>
              <w:t>D</w:t>
            </w:r>
          </w:p>
        </w:tc>
      </w:tr>
      <w:tr w:rsidR="00837F01" w14:paraId="6B933F0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45D5E98"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7D02B2D3" w14:textId="77777777" w:rsidR="00837F01" w:rsidRDefault="00837F01" w:rsidP="004E528A">
            <w:pPr>
              <w:pStyle w:val="Cell"/>
            </w:pPr>
            <w:r>
              <w:t>0</w:t>
            </w:r>
          </w:p>
        </w:tc>
      </w:tr>
      <w:tr w:rsidR="00837F01" w14:paraId="216F9530"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0AE63C2D"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3D9F4039" w14:textId="77777777" w:rsidR="00837F01" w:rsidRDefault="00837F01" w:rsidP="004E528A">
            <w:pPr>
              <w:pStyle w:val="QFID"/>
            </w:pPr>
          </w:p>
        </w:tc>
      </w:tr>
      <w:tr w:rsidR="00837F01" w14:paraId="37D286CB"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50BB1B0B"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35094F36"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13098C5"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0061825B" w14:textId="77777777" w:rsidR="00837F01" w:rsidRDefault="00837F01" w:rsidP="004E528A">
            <w:pPr>
              <w:pStyle w:val="TableHead"/>
            </w:pPr>
            <w:r>
              <w:t>Grade</w:t>
            </w:r>
          </w:p>
        </w:tc>
      </w:tr>
      <w:tr w:rsidR="00837F01" w14:paraId="68DC8CE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289FA42"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2252760B" w14:textId="77777777" w:rsidR="00837F01" w:rsidRPr="00CF3E8D" w:rsidRDefault="00837F01" w:rsidP="004E528A">
            <w:pPr>
              <w:rPr>
                <w:sz w:val="26"/>
                <w:szCs w:val="26"/>
                <w:lang w:val="en-GB"/>
              </w:rPr>
            </w:pPr>
            <w:r w:rsidRPr="005837FF">
              <w:rPr>
                <w:sz w:val="26"/>
                <w:szCs w:val="26"/>
              </w:rPr>
              <w:t xml:space="preserve">digitalWrite(13, HIGH); delay(2000); digitalWrite(13, LOW);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0874316"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0257A95" w14:textId="77777777" w:rsidR="00837F01" w:rsidRDefault="00837F01" w:rsidP="004E528A">
            <w:pPr>
              <w:pStyle w:val="QFGrade"/>
            </w:pPr>
            <w:r>
              <w:t>0</w:t>
            </w:r>
          </w:p>
        </w:tc>
      </w:tr>
      <w:tr w:rsidR="00837F01" w14:paraId="1BB0985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0176864"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D0CADAD" w14:textId="77777777" w:rsidR="00837F01" w:rsidRPr="0046476C" w:rsidRDefault="00837F01" w:rsidP="004E528A">
            <w:pPr>
              <w:rPr>
                <w:sz w:val="26"/>
                <w:szCs w:val="26"/>
                <w:lang w:val="en-GB"/>
              </w:rPr>
            </w:pPr>
            <w:r w:rsidRPr="005837FF">
              <w:rPr>
                <w:sz w:val="26"/>
                <w:szCs w:val="26"/>
              </w:rPr>
              <w:t xml:space="preserve">digitalWrite(13, HIGH); delay(1000); digitalWrite(13, LOW); delay(1000);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A6FAEAB"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98CDABF" w14:textId="77777777" w:rsidR="00837F01" w:rsidRDefault="00837F01" w:rsidP="004E528A">
            <w:pPr>
              <w:pStyle w:val="QFGrade"/>
            </w:pPr>
            <w:r>
              <w:t>100</w:t>
            </w:r>
          </w:p>
        </w:tc>
      </w:tr>
      <w:tr w:rsidR="00837F01" w14:paraId="146B354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0D14255"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6EA92F7" w14:textId="77777777" w:rsidR="00837F01" w:rsidRPr="00303075" w:rsidRDefault="00837F01" w:rsidP="004E528A">
            <w:pPr>
              <w:rPr>
                <w:sz w:val="26"/>
                <w:szCs w:val="26"/>
                <w:lang w:val="en-GB"/>
              </w:rPr>
            </w:pPr>
            <w:r w:rsidRPr="005837FF">
              <w:rPr>
                <w:sz w:val="26"/>
                <w:szCs w:val="26"/>
              </w:rPr>
              <w:t xml:space="preserve">analogWrite(13, 255); delay(1000); analogWrite(13, 0);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014F0A4"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E606E10" w14:textId="77777777" w:rsidR="00837F01" w:rsidRDefault="00837F01" w:rsidP="004E528A">
            <w:pPr>
              <w:pStyle w:val="QFGrade"/>
            </w:pPr>
            <w:r>
              <w:t>0</w:t>
            </w:r>
          </w:p>
        </w:tc>
      </w:tr>
      <w:tr w:rsidR="00837F01" w14:paraId="076BE70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FE7C79F"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29E20F02" w14:textId="77777777" w:rsidR="00837F01" w:rsidRPr="00C744DB" w:rsidRDefault="00837F01" w:rsidP="004E528A">
            <w:pPr>
              <w:rPr>
                <w:sz w:val="26"/>
                <w:szCs w:val="26"/>
              </w:rPr>
            </w:pPr>
            <w:r w:rsidRPr="005837FF">
              <w:rPr>
                <w:sz w:val="26"/>
                <w:szCs w:val="26"/>
              </w:rPr>
              <w:t>D. digitalWrite(13, HIGH); delay(1); digitalWrite(13, LOW); delay(1);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0667719"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5F3DCD6" w14:textId="77777777" w:rsidR="00837F01" w:rsidRDefault="00837F01" w:rsidP="004E528A">
            <w:pPr>
              <w:pStyle w:val="QFGrade"/>
            </w:pPr>
            <w:r>
              <w:t>0</w:t>
            </w:r>
          </w:p>
        </w:tc>
      </w:tr>
      <w:tr w:rsidR="00837F01" w14:paraId="0D13CCA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18A662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57E0757"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EEC634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DA9905C" w14:textId="77777777" w:rsidR="00837F01" w:rsidRDefault="00837F01" w:rsidP="004E528A">
            <w:pPr>
              <w:pStyle w:val="Cell"/>
            </w:pPr>
          </w:p>
        </w:tc>
      </w:tr>
      <w:tr w:rsidR="00837F01" w14:paraId="544AC53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B9FC59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B6CFDCA"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2F50FB7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0CC9A5D" w14:textId="77777777" w:rsidR="00837F01" w:rsidRDefault="00837F01" w:rsidP="004E528A">
            <w:pPr>
              <w:pStyle w:val="Cell"/>
            </w:pPr>
          </w:p>
        </w:tc>
      </w:tr>
      <w:tr w:rsidR="00837F01" w14:paraId="22369C2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37CAA3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09BEF80"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293FFFAE"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7408B8F" w14:textId="77777777" w:rsidR="00837F01" w:rsidRDefault="00837F01" w:rsidP="004E528A">
            <w:pPr>
              <w:pStyle w:val="Cell"/>
            </w:pPr>
          </w:p>
        </w:tc>
      </w:tr>
      <w:tr w:rsidR="00837F01" w14:paraId="400FA03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4116EA5"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BCE67B0"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86CAA2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BC92EA8" w14:textId="77777777" w:rsidR="00837F01" w:rsidRDefault="00837F01" w:rsidP="004E528A">
            <w:pPr>
              <w:pStyle w:val="Cell"/>
            </w:pPr>
          </w:p>
        </w:tc>
      </w:tr>
      <w:tr w:rsidR="00837F01" w14:paraId="30A17CF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2837A1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8EF78BA"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5F77680"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5189DAF3" w14:textId="77777777" w:rsidR="00837F01" w:rsidRDefault="00837F01" w:rsidP="004E528A">
            <w:pPr>
              <w:pStyle w:val="Cell"/>
            </w:pPr>
          </w:p>
        </w:tc>
      </w:tr>
      <w:tr w:rsidR="00837F01" w14:paraId="18521F4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E42C2C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238147B"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C767CA3"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48985DC5" w14:textId="77777777" w:rsidR="00837F01" w:rsidRDefault="00837F01" w:rsidP="004E528A">
            <w:pPr>
              <w:pStyle w:val="Cell"/>
            </w:pPr>
          </w:p>
        </w:tc>
      </w:tr>
      <w:tr w:rsidR="00837F01" w14:paraId="150BDAB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1863F3C"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63497DF"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AB30CE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2028096" w14:textId="77777777" w:rsidR="00837F01" w:rsidRDefault="00837F01" w:rsidP="004E528A">
            <w:pPr>
              <w:pStyle w:val="Cell"/>
            </w:pPr>
          </w:p>
        </w:tc>
      </w:tr>
      <w:tr w:rsidR="00837F01" w14:paraId="13B06A80"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2D1E790"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49AD2D51" w14:textId="77777777" w:rsidR="00837F01" w:rsidRDefault="00837F01" w:rsidP="004E528A">
            <w:pPr>
              <w:pStyle w:val="Cell"/>
            </w:pPr>
          </w:p>
        </w:tc>
      </w:tr>
    </w:tbl>
    <w:p w14:paraId="71F27475" w14:textId="77777777" w:rsidR="00837F01" w:rsidRDefault="00837F01" w:rsidP="00837F01">
      <w:pPr>
        <w:pStyle w:val="Heading2"/>
      </w:pPr>
      <w:r>
        <w:t>Question 47</w:t>
      </w:r>
    </w:p>
    <w:p w14:paraId="7D6AA309"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287A4CB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7EFD9E41" w14:textId="77777777" w:rsidR="00837F01" w:rsidRPr="00242D2E" w:rsidRDefault="00837F01" w:rsidP="004E528A">
            <w:pPr>
              <w:rPr>
                <w:sz w:val="26"/>
                <w:szCs w:val="26"/>
                <w:lang w:val="en-GB"/>
              </w:rPr>
            </w:pPr>
            <w:r w:rsidRPr="005837FF">
              <w:rPr>
                <w:sz w:val="26"/>
                <w:szCs w:val="26"/>
              </w:rPr>
              <w:t xml:space="preserve">Câu </w:t>
            </w:r>
            <w:r>
              <w:rPr>
                <w:sz w:val="26"/>
                <w:szCs w:val="26"/>
              </w:rPr>
              <w:t>4</w:t>
            </w:r>
            <w:r w:rsidRPr="005837FF">
              <w:rPr>
                <w:sz w:val="26"/>
                <w:szCs w:val="26"/>
              </w:rPr>
              <w:t xml:space="preserve">7: Tại sao không nên sử dụng hàm delay() quá nhiều trong các dự án Arduino phức tạp? </w:t>
            </w:r>
          </w:p>
        </w:tc>
        <w:tc>
          <w:tcPr>
            <w:tcW w:w="671" w:type="dxa"/>
            <w:tcBorders>
              <w:top w:val="outset" w:sz="6" w:space="0" w:color="auto"/>
              <w:left w:val="outset" w:sz="6" w:space="0" w:color="auto"/>
              <w:bottom w:val="outset" w:sz="6" w:space="0" w:color="auto"/>
              <w:right w:val="outset" w:sz="6" w:space="0" w:color="auto"/>
            </w:tcBorders>
            <w:vAlign w:val="center"/>
            <w:hideMark/>
          </w:tcPr>
          <w:p w14:paraId="62AD2BE8" w14:textId="77777777" w:rsidR="00837F01" w:rsidRDefault="00837F01" w:rsidP="004E528A">
            <w:pPr>
              <w:pStyle w:val="QFType"/>
            </w:pPr>
            <w:r>
              <w:t>MC</w:t>
            </w:r>
          </w:p>
        </w:tc>
      </w:tr>
      <w:tr w:rsidR="00837F01" w14:paraId="22DECF7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6DD8508"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2B457679" w14:textId="77777777" w:rsidR="00837F01" w:rsidRDefault="00837F01" w:rsidP="004E528A">
            <w:pPr>
              <w:pStyle w:val="Cell"/>
            </w:pPr>
            <w:r>
              <w:t>1</w:t>
            </w:r>
          </w:p>
        </w:tc>
      </w:tr>
      <w:tr w:rsidR="00837F01" w14:paraId="6AAFA09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8C98AA1"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46D81522" w14:textId="77777777" w:rsidR="00837F01" w:rsidRDefault="00837F01" w:rsidP="004E528A">
            <w:pPr>
              <w:pStyle w:val="Cell"/>
            </w:pPr>
            <w:r>
              <w:t>Yes</w:t>
            </w:r>
          </w:p>
        </w:tc>
      </w:tr>
      <w:tr w:rsidR="00837F01" w14:paraId="025877D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EB11952"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1B2555C7" w14:textId="77777777" w:rsidR="00837F01" w:rsidRDefault="00837F01" w:rsidP="004E528A">
            <w:pPr>
              <w:pStyle w:val="Cell"/>
            </w:pPr>
            <w:r>
              <w:t>D</w:t>
            </w:r>
          </w:p>
        </w:tc>
      </w:tr>
      <w:tr w:rsidR="00837F01" w14:paraId="5287AAA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6FAC7C1"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2DCDFDA0" w14:textId="77777777" w:rsidR="00837F01" w:rsidRDefault="00837F01" w:rsidP="004E528A">
            <w:pPr>
              <w:pStyle w:val="Cell"/>
            </w:pPr>
            <w:r>
              <w:t>0</w:t>
            </w:r>
          </w:p>
        </w:tc>
      </w:tr>
      <w:tr w:rsidR="00837F01" w14:paraId="2D4D72F3"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39ABC0F5"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0D16587D" w14:textId="77777777" w:rsidR="00837F01" w:rsidRDefault="00837F01" w:rsidP="004E528A">
            <w:pPr>
              <w:pStyle w:val="QFID"/>
            </w:pPr>
          </w:p>
        </w:tc>
      </w:tr>
      <w:tr w:rsidR="00837F01" w14:paraId="3F2CFD18"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0F3FAF52"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19358481"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52906AE"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01F2156F" w14:textId="77777777" w:rsidR="00837F01" w:rsidRDefault="00837F01" w:rsidP="004E528A">
            <w:pPr>
              <w:pStyle w:val="TableHead"/>
            </w:pPr>
            <w:r>
              <w:t>Grade</w:t>
            </w:r>
          </w:p>
        </w:tc>
      </w:tr>
      <w:tr w:rsidR="00837F01" w14:paraId="61A5FF0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BF65D49"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756582A6" w14:textId="77777777" w:rsidR="00837F01" w:rsidRPr="00CF3E8D" w:rsidRDefault="00837F01" w:rsidP="004E528A">
            <w:pPr>
              <w:rPr>
                <w:sz w:val="26"/>
                <w:szCs w:val="26"/>
                <w:lang w:val="en-GB"/>
              </w:rPr>
            </w:pPr>
            <w:r w:rsidRPr="005837FF">
              <w:rPr>
                <w:sz w:val="26"/>
                <w:szCs w:val="26"/>
              </w:rPr>
              <w:t xml:space="preserve">Vì nó làm tốn rất nhiều năng lượng của pin.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251FEEF"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EADEE91" w14:textId="77777777" w:rsidR="00837F01" w:rsidRDefault="00837F01" w:rsidP="004E528A">
            <w:pPr>
              <w:pStyle w:val="QFGrade"/>
            </w:pPr>
            <w:r>
              <w:t>0</w:t>
            </w:r>
          </w:p>
        </w:tc>
      </w:tr>
      <w:tr w:rsidR="00837F01" w14:paraId="1866A48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8366F6A"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B5CF93F" w14:textId="77777777" w:rsidR="00837F01" w:rsidRPr="0046476C" w:rsidRDefault="00837F01" w:rsidP="004E528A">
            <w:pPr>
              <w:rPr>
                <w:sz w:val="26"/>
                <w:szCs w:val="26"/>
                <w:lang w:val="en-GB"/>
              </w:rPr>
            </w:pPr>
            <w:r w:rsidRPr="005837FF">
              <w:rPr>
                <w:sz w:val="26"/>
                <w:szCs w:val="26"/>
              </w:rPr>
              <w:t xml:space="preserve">Vì delay() sẽ 'đóng băng' chương trình, khiến vi điều khiển không thể phản hồi các sự kiện khác trong lúc chờ.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8D2A127"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37D4902" w14:textId="77777777" w:rsidR="00837F01" w:rsidRDefault="00837F01" w:rsidP="004E528A">
            <w:pPr>
              <w:pStyle w:val="QFGrade"/>
            </w:pPr>
            <w:r>
              <w:t>100</w:t>
            </w:r>
          </w:p>
        </w:tc>
      </w:tr>
      <w:tr w:rsidR="00837F01" w14:paraId="3268B50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4C27781"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236F6D00" w14:textId="77777777" w:rsidR="00837F01" w:rsidRPr="0092355E" w:rsidRDefault="00837F01" w:rsidP="004E528A">
            <w:pPr>
              <w:rPr>
                <w:sz w:val="26"/>
                <w:szCs w:val="26"/>
                <w:lang w:val="en-GB"/>
              </w:rPr>
            </w:pPr>
            <w:r w:rsidRPr="005837FF">
              <w:rPr>
                <w:sz w:val="26"/>
                <w:szCs w:val="26"/>
              </w:rPr>
              <w:t xml:space="preserve">Vì nó làm hỏng thạch anh dao động của board mạch.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4B56A60"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EBEA264" w14:textId="77777777" w:rsidR="00837F01" w:rsidRDefault="00837F01" w:rsidP="004E528A">
            <w:pPr>
              <w:pStyle w:val="QFGrade"/>
            </w:pPr>
            <w:r>
              <w:t>0</w:t>
            </w:r>
          </w:p>
        </w:tc>
      </w:tr>
      <w:tr w:rsidR="00837F01" w14:paraId="5067516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5F60AE2"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B0C8086" w14:textId="77777777" w:rsidR="00837F01" w:rsidRPr="00C744DB" w:rsidRDefault="00837F01" w:rsidP="004E528A">
            <w:pPr>
              <w:rPr>
                <w:sz w:val="26"/>
                <w:szCs w:val="26"/>
              </w:rPr>
            </w:pPr>
            <w:r w:rsidRPr="005837FF">
              <w:rPr>
                <w:sz w:val="26"/>
                <w:szCs w:val="26"/>
              </w:rPr>
              <w:t xml:space="preserve">Vì delay() chỉ hoạt động tối đa được 100 </w:t>
            </w:r>
            <w:r>
              <w:rPr>
                <w:sz w:val="26"/>
                <w:szCs w:val="26"/>
              </w:rPr>
              <w:t>mili giây</w:t>
            </w:r>
            <w:r w:rsidRPr="005837FF">
              <w:rPr>
                <w:sz w:val="26"/>
                <w:szCs w:val="26"/>
              </w:rPr>
              <w:t>.</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9ABA1C5"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869DD9B" w14:textId="77777777" w:rsidR="00837F01" w:rsidRDefault="00837F01" w:rsidP="004E528A">
            <w:pPr>
              <w:pStyle w:val="QFGrade"/>
            </w:pPr>
            <w:r>
              <w:t>0</w:t>
            </w:r>
          </w:p>
        </w:tc>
      </w:tr>
      <w:tr w:rsidR="00837F01" w14:paraId="449210E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6AA00C8"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2ECCCE0"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17C8D8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24D8FCB" w14:textId="77777777" w:rsidR="00837F01" w:rsidRDefault="00837F01" w:rsidP="004E528A">
            <w:pPr>
              <w:pStyle w:val="Cell"/>
            </w:pPr>
          </w:p>
        </w:tc>
      </w:tr>
      <w:tr w:rsidR="00837F01" w14:paraId="628BBB3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29E28B5"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88C7E98"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40E17B10"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53AF9BE" w14:textId="77777777" w:rsidR="00837F01" w:rsidRDefault="00837F01" w:rsidP="004E528A">
            <w:pPr>
              <w:pStyle w:val="Cell"/>
            </w:pPr>
          </w:p>
        </w:tc>
      </w:tr>
      <w:tr w:rsidR="00837F01" w14:paraId="693E1D6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59970D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A89BAE0"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60D2D8A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3CE37C4" w14:textId="77777777" w:rsidR="00837F01" w:rsidRDefault="00837F01" w:rsidP="004E528A">
            <w:pPr>
              <w:pStyle w:val="Cell"/>
            </w:pPr>
          </w:p>
        </w:tc>
      </w:tr>
      <w:tr w:rsidR="00837F01" w14:paraId="3C01497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EFB42B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83B9D87"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2173A9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02F273E" w14:textId="77777777" w:rsidR="00837F01" w:rsidRDefault="00837F01" w:rsidP="004E528A">
            <w:pPr>
              <w:pStyle w:val="Cell"/>
            </w:pPr>
          </w:p>
        </w:tc>
      </w:tr>
      <w:tr w:rsidR="00837F01" w14:paraId="0A645AC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86B75A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D8E50D3"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7BFACD6"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5F563CB8" w14:textId="77777777" w:rsidR="00837F01" w:rsidRDefault="00837F01" w:rsidP="004E528A">
            <w:pPr>
              <w:pStyle w:val="Cell"/>
            </w:pPr>
          </w:p>
        </w:tc>
      </w:tr>
      <w:tr w:rsidR="00837F01" w14:paraId="3977DD7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6FB4867"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1157587"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F4A9B47"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0C33C777" w14:textId="77777777" w:rsidR="00837F01" w:rsidRDefault="00837F01" w:rsidP="004E528A">
            <w:pPr>
              <w:pStyle w:val="Cell"/>
            </w:pPr>
          </w:p>
        </w:tc>
      </w:tr>
      <w:tr w:rsidR="00837F01" w14:paraId="2EB7D96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677479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9032CC5"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9D9807F"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823566F" w14:textId="77777777" w:rsidR="00837F01" w:rsidRDefault="00837F01" w:rsidP="004E528A">
            <w:pPr>
              <w:pStyle w:val="Cell"/>
            </w:pPr>
          </w:p>
        </w:tc>
      </w:tr>
      <w:tr w:rsidR="00837F01" w14:paraId="112152FA"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E1C5900"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008F3643" w14:textId="77777777" w:rsidR="00837F01" w:rsidRDefault="00837F01" w:rsidP="004E528A">
            <w:pPr>
              <w:pStyle w:val="Cell"/>
            </w:pPr>
          </w:p>
        </w:tc>
      </w:tr>
    </w:tbl>
    <w:p w14:paraId="467901DC" w14:textId="77777777" w:rsidR="00837F01" w:rsidRDefault="00837F01" w:rsidP="00837F01">
      <w:pPr>
        <w:pStyle w:val="Heading2"/>
      </w:pPr>
      <w:r>
        <w:t>Question 48</w:t>
      </w:r>
    </w:p>
    <w:p w14:paraId="2B492D60"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43FBE69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315E92F1" w14:textId="77777777" w:rsidR="00837F01" w:rsidRPr="00A26269" w:rsidRDefault="00837F01" w:rsidP="004E528A">
            <w:pPr>
              <w:rPr>
                <w:sz w:val="26"/>
                <w:szCs w:val="26"/>
                <w:lang w:val="en-GB"/>
              </w:rPr>
            </w:pPr>
            <w:r w:rsidRPr="005837FF">
              <w:rPr>
                <w:sz w:val="26"/>
                <w:szCs w:val="26"/>
              </w:rPr>
              <w:t xml:space="preserve">Câu </w:t>
            </w:r>
            <w:r>
              <w:rPr>
                <w:sz w:val="26"/>
                <w:szCs w:val="26"/>
              </w:rPr>
              <w:t>4</w:t>
            </w:r>
            <w:r w:rsidRPr="005837FF">
              <w:rPr>
                <w:sz w:val="26"/>
                <w:szCs w:val="26"/>
              </w:rPr>
              <w:t xml:space="preserve">8: Hàm map() trong Arduino: val = map(analogRead(A0), 0, 1023, 0, 255); dùng để làm gì? </w:t>
            </w:r>
          </w:p>
        </w:tc>
        <w:tc>
          <w:tcPr>
            <w:tcW w:w="671" w:type="dxa"/>
            <w:tcBorders>
              <w:top w:val="outset" w:sz="6" w:space="0" w:color="auto"/>
              <w:left w:val="outset" w:sz="6" w:space="0" w:color="auto"/>
              <w:bottom w:val="outset" w:sz="6" w:space="0" w:color="auto"/>
              <w:right w:val="outset" w:sz="6" w:space="0" w:color="auto"/>
            </w:tcBorders>
            <w:vAlign w:val="center"/>
            <w:hideMark/>
          </w:tcPr>
          <w:p w14:paraId="143803F1" w14:textId="77777777" w:rsidR="00837F01" w:rsidRDefault="00837F01" w:rsidP="004E528A">
            <w:pPr>
              <w:pStyle w:val="QFType"/>
            </w:pPr>
            <w:r>
              <w:t>MC</w:t>
            </w:r>
          </w:p>
        </w:tc>
      </w:tr>
      <w:tr w:rsidR="00837F01" w14:paraId="4A7947E2"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1CA88AC"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1EA0973" w14:textId="77777777" w:rsidR="00837F01" w:rsidRDefault="00837F01" w:rsidP="004E528A">
            <w:pPr>
              <w:pStyle w:val="Cell"/>
            </w:pPr>
            <w:r>
              <w:t>1</w:t>
            </w:r>
          </w:p>
        </w:tc>
      </w:tr>
      <w:tr w:rsidR="00837F01" w14:paraId="790B1DF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9C79167"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6821F043" w14:textId="77777777" w:rsidR="00837F01" w:rsidRDefault="00837F01" w:rsidP="004E528A">
            <w:pPr>
              <w:pStyle w:val="Cell"/>
            </w:pPr>
            <w:r>
              <w:t>Yes</w:t>
            </w:r>
          </w:p>
        </w:tc>
      </w:tr>
      <w:tr w:rsidR="00837F01" w14:paraId="55227AE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A8A8971"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6FC78ABD" w14:textId="77777777" w:rsidR="00837F01" w:rsidRDefault="00837F01" w:rsidP="004E528A">
            <w:pPr>
              <w:pStyle w:val="Cell"/>
            </w:pPr>
            <w:r>
              <w:t>D</w:t>
            </w:r>
          </w:p>
        </w:tc>
      </w:tr>
      <w:tr w:rsidR="00837F01" w14:paraId="24728C5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6D2E97C"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0453F88B" w14:textId="77777777" w:rsidR="00837F01" w:rsidRDefault="00837F01" w:rsidP="004E528A">
            <w:pPr>
              <w:pStyle w:val="Cell"/>
            </w:pPr>
            <w:r>
              <w:t>0</w:t>
            </w:r>
          </w:p>
        </w:tc>
      </w:tr>
      <w:tr w:rsidR="00837F01" w14:paraId="3F85CE5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597EC703"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6FA59D05" w14:textId="77777777" w:rsidR="00837F01" w:rsidRDefault="00837F01" w:rsidP="004E528A">
            <w:pPr>
              <w:pStyle w:val="QFID"/>
            </w:pPr>
          </w:p>
        </w:tc>
      </w:tr>
      <w:tr w:rsidR="00837F01" w14:paraId="73DAF7BA"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0B49AD76"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249030C8"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AAC22E0"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8C2CA62" w14:textId="77777777" w:rsidR="00837F01" w:rsidRDefault="00837F01" w:rsidP="004E528A">
            <w:pPr>
              <w:pStyle w:val="TableHead"/>
            </w:pPr>
            <w:r>
              <w:t>Grade</w:t>
            </w:r>
          </w:p>
        </w:tc>
      </w:tr>
      <w:tr w:rsidR="00837F01" w14:paraId="03DE256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25E8A84"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6FF4ABD0" w14:textId="77777777" w:rsidR="00837F01" w:rsidRPr="00CF3E8D" w:rsidRDefault="00837F01" w:rsidP="004E528A">
            <w:pPr>
              <w:rPr>
                <w:sz w:val="26"/>
                <w:szCs w:val="26"/>
                <w:lang w:val="en-GB"/>
              </w:rPr>
            </w:pPr>
            <w:r w:rsidRPr="005837FF">
              <w:rPr>
                <w:sz w:val="26"/>
                <w:szCs w:val="26"/>
              </w:rPr>
              <w:t xml:space="preserve">Vẽ sơ đồ mạch điện lên màn hình Serial.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8703DCE"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4FFC966" w14:textId="77777777" w:rsidR="00837F01" w:rsidRDefault="00837F01" w:rsidP="004E528A">
            <w:pPr>
              <w:pStyle w:val="QFGrade"/>
            </w:pPr>
            <w:r>
              <w:t>0</w:t>
            </w:r>
          </w:p>
        </w:tc>
      </w:tr>
      <w:tr w:rsidR="00837F01" w14:paraId="04CA701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C4E7221"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87D4A48" w14:textId="77777777" w:rsidR="00837F01" w:rsidRPr="0046476C" w:rsidRDefault="00837F01" w:rsidP="004E528A">
            <w:pPr>
              <w:rPr>
                <w:sz w:val="26"/>
                <w:szCs w:val="26"/>
                <w:lang w:val="en-GB"/>
              </w:rPr>
            </w:pPr>
            <w:r w:rsidRPr="005837FF">
              <w:rPr>
                <w:sz w:val="26"/>
                <w:szCs w:val="26"/>
              </w:rPr>
              <w:t xml:space="preserve">Chuyển đổi dải giá trị từ ADC (0-1023) sang dải giá trị PWM (0-255).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9979462"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724407B" w14:textId="77777777" w:rsidR="00837F01" w:rsidRDefault="00837F01" w:rsidP="004E528A">
            <w:pPr>
              <w:pStyle w:val="QFGrade"/>
            </w:pPr>
            <w:r>
              <w:t>100</w:t>
            </w:r>
          </w:p>
        </w:tc>
      </w:tr>
      <w:tr w:rsidR="00837F01" w14:paraId="27F98D9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53B3883"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2BF3D3BB" w14:textId="77777777" w:rsidR="00837F01" w:rsidRPr="0092355E" w:rsidRDefault="00837F01" w:rsidP="004E528A">
            <w:pPr>
              <w:rPr>
                <w:sz w:val="26"/>
                <w:szCs w:val="26"/>
                <w:lang w:val="en-GB"/>
              </w:rPr>
            </w:pPr>
            <w:r w:rsidRPr="005837FF">
              <w:rPr>
                <w:sz w:val="26"/>
                <w:szCs w:val="26"/>
              </w:rPr>
              <w:t xml:space="preserve">Tìm kiếm địa chỉ của các chân I/O trên chip.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40E741E"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9896BCD" w14:textId="77777777" w:rsidR="00837F01" w:rsidRDefault="00837F01" w:rsidP="004E528A">
            <w:pPr>
              <w:pStyle w:val="QFGrade"/>
            </w:pPr>
            <w:r>
              <w:t>0</w:t>
            </w:r>
          </w:p>
        </w:tc>
      </w:tr>
      <w:tr w:rsidR="00837F01" w14:paraId="017923C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BB88AFB"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1B88577" w14:textId="77777777" w:rsidR="00837F01" w:rsidRPr="00C744DB" w:rsidRDefault="00837F01" w:rsidP="004E528A">
            <w:pPr>
              <w:rPr>
                <w:sz w:val="26"/>
                <w:szCs w:val="26"/>
              </w:rPr>
            </w:pPr>
            <w:r w:rsidRPr="005837FF">
              <w:rPr>
                <w:sz w:val="26"/>
                <w:szCs w:val="26"/>
              </w:rPr>
              <w:t>Giới hạn giá trị của biến không được vượt quá 255.</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EE50E9A"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46E2B1F" w14:textId="77777777" w:rsidR="00837F01" w:rsidRDefault="00837F01" w:rsidP="004E528A">
            <w:pPr>
              <w:pStyle w:val="QFGrade"/>
            </w:pPr>
            <w:r>
              <w:t>0</w:t>
            </w:r>
          </w:p>
        </w:tc>
      </w:tr>
      <w:tr w:rsidR="00837F01" w14:paraId="59D8464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F5F134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D73D0FB"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F24FD04"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90B841E" w14:textId="77777777" w:rsidR="00837F01" w:rsidRDefault="00837F01" w:rsidP="004E528A">
            <w:pPr>
              <w:pStyle w:val="Cell"/>
            </w:pPr>
          </w:p>
        </w:tc>
      </w:tr>
      <w:tr w:rsidR="00837F01" w14:paraId="361711C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90D8B74"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7ABC3AB"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137E71DB"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4E2A669" w14:textId="77777777" w:rsidR="00837F01" w:rsidRDefault="00837F01" w:rsidP="004E528A">
            <w:pPr>
              <w:pStyle w:val="Cell"/>
            </w:pPr>
          </w:p>
        </w:tc>
      </w:tr>
      <w:tr w:rsidR="00837F01" w14:paraId="0A9853C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E115D5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B3714AB"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3B20CF3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4B97A5E" w14:textId="77777777" w:rsidR="00837F01" w:rsidRDefault="00837F01" w:rsidP="004E528A">
            <w:pPr>
              <w:pStyle w:val="Cell"/>
            </w:pPr>
          </w:p>
        </w:tc>
      </w:tr>
      <w:tr w:rsidR="00837F01" w14:paraId="1A68C90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0D199E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40B2D9B"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BE16D9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2365BB4" w14:textId="77777777" w:rsidR="00837F01" w:rsidRDefault="00837F01" w:rsidP="004E528A">
            <w:pPr>
              <w:pStyle w:val="Cell"/>
            </w:pPr>
          </w:p>
        </w:tc>
      </w:tr>
      <w:tr w:rsidR="00837F01" w14:paraId="0F7AE91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0F5EE8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5CDC0F0"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16F7AA0"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1CC011E3" w14:textId="77777777" w:rsidR="00837F01" w:rsidRDefault="00837F01" w:rsidP="004E528A">
            <w:pPr>
              <w:pStyle w:val="Cell"/>
            </w:pPr>
          </w:p>
        </w:tc>
      </w:tr>
      <w:tr w:rsidR="00837F01" w14:paraId="4D0C23D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94BDC1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E47FB15"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A783775"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50F473D2" w14:textId="77777777" w:rsidR="00837F01" w:rsidRDefault="00837F01" w:rsidP="004E528A">
            <w:pPr>
              <w:pStyle w:val="Cell"/>
            </w:pPr>
          </w:p>
        </w:tc>
      </w:tr>
      <w:tr w:rsidR="00837F01" w14:paraId="7A90D42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5C7E62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0D5CB26"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4DF4E3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5C96767" w14:textId="77777777" w:rsidR="00837F01" w:rsidRDefault="00837F01" w:rsidP="004E528A">
            <w:pPr>
              <w:pStyle w:val="Cell"/>
            </w:pPr>
          </w:p>
        </w:tc>
      </w:tr>
      <w:tr w:rsidR="00837F01" w14:paraId="6F37C744"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128A28F"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2EF1041E" w14:textId="77777777" w:rsidR="00837F01" w:rsidRDefault="00837F01" w:rsidP="004E528A">
            <w:pPr>
              <w:pStyle w:val="Cell"/>
            </w:pPr>
          </w:p>
        </w:tc>
      </w:tr>
    </w:tbl>
    <w:p w14:paraId="49E469C6" w14:textId="77777777" w:rsidR="00837F01" w:rsidRDefault="00837F01" w:rsidP="00837F01">
      <w:pPr>
        <w:pStyle w:val="Heading2"/>
      </w:pPr>
      <w:r>
        <w:t>Question 49</w:t>
      </w:r>
    </w:p>
    <w:p w14:paraId="5ABAA453"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51F88802"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453EE45C" w14:textId="77777777" w:rsidR="00837F01" w:rsidRPr="003670FF" w:rsidRDefault="00837F01" w:rsidP="004E528A">
            <w:pPr>
              <w:rPr>
                <w:sz w:val="26"/>
                <w:szCs w:val="26"/>
                <w:lang w:val="en-GB"/>
              </w:rPr>
            </w:pPr>
            <w:r w:rsidRPr="005837FF">
              <w:rPr>
                <w:sz w:val="26"/>
                <w:szCs w:val="26"/>
              </w:rPr>
              <w:t xml:space="preserve">Câu </w:t>
            </w:r>
            <w:r>
              <w:rPr>
                <w:sz w:val="26"/>
                <w:szCs w:val="26"/>
              </w:rPr>
              <w:t>4</w:t>
            </w:r>
            <w:r w:rsidRPr="005837FF">
              <w:rPr>
                <w:sz w:val="26"/>
                <w:szCs w:val="26"/>
              </w:rPr>
              <w:t xml:space="preserve">9: Trong 8051, sau lệnh 'MOV A, #05H' và 'ADD A, #06H', giá trị trong thanh ghi A là bao nhiêu? </w:t>
            </w:r>
          </w:p>
        </w:tc>
        <w:tc>
          <w:tcPr>
            <w:tcW w:w="671" w:type="dxa"/>
            <w:tcBorders>
              <w:top w:val="outset" w:sz="6" w:space="0" w:color="auto"/>
              <w:left w:val="outset" w:sz="6" w:space="0" w:color="auto"/>
              <w:bottom w:val="outset" w:sz="6" w:space="0" w:color="auto"/>
              <w:right w:val="outset" w:sz="6" w:space="0" w:color="auto"/>
            </w:tcBorders>
            <w:vAlign w:val="center"/>
            <w:hideMark/>
          </w:tcPr>
          <w:p w14:paraId="18CB7FF5" w14:textId="77777777" w:rsidR="00837F01" w:rsidRDefault="00837F01" w:rsidP="004E528A">
            <w:pPr>
              <w:pStyle w:val="QFType"/>
            </w:pPr>
            <w:r>
              <w:t>MC</w:t>
            </w:r>
          </w:p>
        </w:tc>
      </w:tr>
      <w:tr w:rsidR="00837F01" w14:paraId="0E2E383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686A2CC"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36203F6E" w14:textId="77777777" w:rsidR="00837F01" w:rsidRDefault="00837F01" w:rsidP="004E528A">
            <w:pPr>
              <w:pStyle w:val="Cell"/>
            </w:pPr>
            <w:r>
              <w:t>1</w:t>
            </w:r>
          </w:p>
        </w:tc>
      </w:tr>
      <w:tr w:rsidR="00837F01" w14:paraId="0C08FDFC"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E2EE32E"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07CE2FB6" w14:textId="77777777" w:rsidR="00837F01" w:rsidRDefault="00837F01" w:rsidP="004E528A">
            <w:pPr>
              <w:pStyle w:val="Cell"/>
            </w:pPr>
            <w:r>
              <w:t>Yes</w:t>
            </w:r>
          </w:p>
        </w:tc>
      </w:tr>
      <w:tr w:rsidR="00837F01" w14:paraId="2258230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0046E1C"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5500FF8A" w14:textId="77777777" w:rsidR="00837F01" w:rsidRDefault="00837F01" w:rsidP="004E528A">
            <w:pPr>
              <w:pStyle w:val="Cell"/>
            </w:pPr>
            <w:r>
              <w:t>D</w:t>
            </w:r>
          </w:p>
        </w:tc>
      </w:tr>
      <w:tr w:rsidR="00837F01" w14:paraId="1D1A64F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A44B1D7"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286746F8" w14:textId="77777777" w:rsidR="00837F01" w:rsidRDefault="00837F01" w:rsidP="004E528A">
            <w:pPr>
              <w:pStyle w:val="Cell"/>
            </w:pPr>
            <w:r>
              <w:t>0</w:t>
            </w:r>
          </w:p>
        </w:tc>
      </w:tr>
      <w:tr w:rsidR="00837F01" w14:paraId="721EFA30"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18A065DF"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5C70E571" w14:textId="77777777" w:rsidR="00837F01" w:rsidRDefault="00837F01" w:rsidP="004E528A">
            <w:pPr>
              <w:pStyle w:val="QFID"/>
            </w:pPr>
          </w:p>
        </w:tc>
      </w:tr>
      <w:tr w:rsidR="00837F01" w14:paraId="28BC28EF"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2970F0FC"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6CD9BC99"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8253D9A"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7B93F3F" w14:textId="77777777" w:rsidR="00837F01" w:rsidRDefault="00837F01" w:rsidP="004E528A">
            <w:pPr>
              <w:pStyle w:val="TableHead"/>
            </w:pPr>
            <w:r>
              <w:t>Grade</w:t>
            </w:r>
          </w:p>
        </w:tc>
      </w:tr>
      <w:tr w:rsidR="00837F01" w14:paraId="7A02282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57B1285"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6D824CE8" w14:textId="77777777" w:rsidR="00837F01" w:rsidRPr="00CF3E8D" w:rsidRDefault="00837F01" w:rsidP="004E528A">
            <w:pPr>
              <w:rPr>
                <w:sz w:val="26"/>
                <w:szCs w:val="26"/>
                <w:lang w:val="en-GB"/>
              </w:rPr>
            </w:pPr>
            <w:r>
              <w:rPr>
                <w:sz w:val="26"/>
                <w:szCs w:val="26"/>
              </w:rPr>
              <w:t>05H</w:t>
            </w:r>
            <w:r w:rsidRPr="005837FF">
              <w:rPr>
                <w:sz w:val="26"/>
                <w:szCs w:val="26"/>
              </w:rPr>
              <w:t xml:space="preserv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ACD6342"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465A1EE" w14:textId="77777777" w:rsidR="00837F01" w:rsidRDefault="00837F01" w:rsidP="004E528A">
            <w:pPr>
              <w:pStyle w:val="QFGrade"/>
            </w:pPr>
            <w:r>
              <w:t>0</w:t>
            </w:r>
          </w:p>
        </w:tc>
      </w:tr>
      <w:tr w:rsidR="00837F01" w14:paraId="116158A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FCC95AD"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2696D867" w14:textId="77777777" w:rsidR="00837F01" w:rsidRPr="0046476C" w:rsidRDefault="00837F01" w:rsidP="004E528A">
            <w:pPr>
              <w:rPr>
                <w:sz w:val="26"/>
                <w:szCs w:val="26"/>
                <w:lang w:val="en-GB"/>
              </w:rPr>
            </w:pPr>
            <w:r>
              <w:rPr>
                <w:sz w:val="26"/>
                <w:szCs w:val="26"/>
              </w:rPr>
              <w:t>11H</w:t>
            </w:r>
            <w:r w:rsidRPr="005837FF">
              <w:rPr>
                <w:sz w:val="26"/>
                <w:szCs w:val="26"/>
              </w:rPr>
              <w:t xml:space="preserv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3F8B6FF"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791045D" w14:textId="77777777" w:rsidR="00837F01" w:rsidRDefault="00837F01" w:rsidP="004E528A">
            <w:pPr>
              <w:pStyle w:val="QFGrade"/>
            </w:pPr>
            <w:r>
              <w:t>0</w:t>
            </w:r>
          </w:p>
        </w:tc>
      </w:tr>
      <w:tr w:rsidR="00837F01" w14:paraId="7897DB5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E93A61C"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1586207" w14:textId="77777777" w:rsidR="00837F01" w:rsidRPr="0092355E" w:rsidRDefault="00837F01" w:rsidP="004E528A">
            <w:pPr>
              <w:rPr>
                <w:sz w:val="26"/>
                <w:szCs w:val="26"/>
                <w:lang w:val="en-GB"/>
              </w:rPr>
            </w:pPr>
            <w:r>
              <w:rPr>
                <w:sz w:val="26"/>
                <w:szCs w:val="26"/>
              </w:rPr>
              <w:t>0BH</w:t>
            </w:r>
            <w:r w:rsidRPr="005837FF">
              <w:rPr>
                <w:sz w:val="26"/>
                <w:szCs w:val="26"/>
              </w:rPr>
              <w:t xml:space="preserv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6B588ED"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D52B288" w14:textId="77777777" w:rsidR="00837F01" w:rsidRDefault="00837F01" w:rsidP="004E528A">
            <w:pPr>
              <w:pStyle w:val="QFGrade"/>
            </w:pPr>
            <w:r>
              <w:t>100</w:t>
            </w:r>
          </w:p>
        </w:tc>
      </w:tr>
      <w:tr w:rsidR="00837F01" w14:paraId="7E4BFEF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4C704A0"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20974ED" w14:textId="77777777" w:rsidR="00837F01" w:rsidRPr="00C744DB" w:rsidRDefault="00837F01" w:rsidP="004E528A">
            <w:pPr>
              <w:rPr>
                <w:sz w:val="26"/>
                <w:szCs w:val="26"/>
              </w:rPr>
            </w:pPr>
            <w:r>
              <w:rPr>
                <w:sz w:val="26"/>
                <w:szCs w:val="26"/>
              </w:rPr>
              <w:t>0AH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FD752E3"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2937713" w14:textId="77777777" w:rsidR="00837F01" w:rsidRDefault="00837F01" w:rsidP="004E528A">
            <w:pPr>
              <w:pStyle w:val="QFGrade"/>
            </w:pPr>
            <w:r>
              <w:t>0</w:t>
            </w:r>
          </w:p>
        </w:tc>
      </w:tr>
      <w:tr w:rsidR="00837F01" w14:paraId="6D42B27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48185F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7FC9FE8"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18F5EF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43A57B0" w14:textId="77777777" w:rsidR="00837F01" w:rsidRDefault="00837F01" w:rsidP="004E528A">
            <w:pPr>
              <w:pStyle w:val="Cell"/>
            </w:pPr>
          </w:p>
        </w:tc>
      </w:tr>
      <w:tr w:rsidR="00837F01" w14:paraId="37CB622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2C52332"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FE41632"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7C345E9E"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01EC72B" w14:textId="77777777" w:rsidR="00837F01" w:rsidRDefault="00837F01" w:rsidP="004E528A">
            <w:pPr>
              <w:pStyle w:val="Cell"/>
            </w:pPr>
          </w:p>
        </w:tc>
      </w:tr>
      <w:tr w:rsidR="00837F01" w14:paraId="53F2A27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08198D0"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6D02439"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0A0A958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317D27B" w14:textId="77777777" w:rsidR="00837F01" w:rsidRDefault="00837F01" w:rsidP="004E528A">
            <w:pPr>
              <w:pStyle w:val="Cell"/>
            </w:pPr>
          </w:p>
        </w:tc>
      </w:tr>
      <w:tr w:rsidR="00837F01" w14:paraId="12B1AE2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E5034C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606A0CD"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7538368"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9E509B1" w14:textId="77777777" w:rsidR="00837F01" w:rsidRDefault="00837F01" w:rsidP="004E528A">
            <w:pPr>
              <w:pStyle w:val="Cell"/>
            </w:pPr>
          </w:p>
        </w:tc>
      </w:tr>
      <w:tr w:rsidR="00837F01" w14:paraId="737FA41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572183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5186D05"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51B2DA2"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0EB2915F" w14:textId="77777777" w:rsidR="00837F01" w:rsidRDefault="00837F01" w:rsidP="004E528A">
            <w:pPr>
              <w:pStyle w:val="Cell"/>
            </w:pPr>
          </w:p>
        </w:tc>
      </w:tr>
      <w:tr w:rsidR="00837F01" w14:paraId="5771B3D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2C77B4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9D1E435"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42C97AD"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7DC3B132" w14:textId="77777777" w:rsidR="00837F01" w:rsidRDefault="00837F01" w:rsidP="004E528A">
            <w:pPr>
              <w:pStyle w:val="Cell"/>
            </w:pPr>
          </w:p>
        </w:tc>
      </w:tr>
      <w:tr w:rsidR="00837F01" w14:paraId="342509C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00D0F8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0189DE1"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B6DAEA8"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9D24EC8" w14:textId="77777777" w:rsidR="00837F01" w:rsidRDefault="00837F01" w:rsidP="004E528A">
            <w:pPr>
              <w:pStyle w:val="Cell"/>
            </w:pPr>
          </w:p>
        </w:tc>
      </w:tr>
      <w:tr w:rsidR="00837F01" w14:paraId="6EFECAF2"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BF4D6D6"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4AE2846B" w14:textId="77777777" w:rsidR="00837F01" w:rsidRDefault="00837F01" w:rsidP="004E528A">
            <w:pPr>
              <w:pStyle w:val="Cell"/>
            </w:pPr>
          </w:p>
        </w:tc>
      </w:tr>
    </w:tbl>
    <w:p w14:paraId="3FBC8A18" w14:textId="77777777" w:rsidR="00837F01" w:rsidRDefault="00837F01" w:rsidP="00837F01">
      <w:pPr>
        <w:pStyle w:val="Heading2"/>
      </w:pPr>
      <w:r>
        <w:t>Question 50</w:t>
      </w:r>
    </w:p>
    <w:p w14:paraId="3F0A8F03"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36"/>
        <w:gridCol w:w="3308"/>
        <w:gridCol w:w="3529"/>
        <w:gridCol w:w="656"/>
      </w:tblGrid>
      <w:tr w:rsidR="00837F01" w14:paraId="073FAB6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131D4D32" w14:textId="77777777" w:rsidR="00837F01" w:rsidRPr="006C446B" w:rsidRDefault="00837F01" w:rsidP="004E528A">
            <w:pPr>
              <w:rPr>
                <w:sz w:val="26"/>
                <w:szCs w:val="26"/>
                <w:lang w:val="en-GB"/>
              </w:rPr>
            </w:pPr>
            <w:r w:rsidRPr="005837FF">
              <w:rPr>
                <w:sz w:val="26"/>
                <w:szCs w:val="26"/>
              </w:rPr>
              <w:t xml:space="preserve">Câu </w:t>
            </w:r>
            <w:r>
              <w:rPr>
                <w:sz w:val="26"/>
                <w:szCs w:val="26"/>
              </w:rPr>
              <w:t>5</w:t>
            </w:r>
            <w:r w:rsidRPr="005837FF">
              <w:rPr>
                <w:sz w:val="26"/>
                <w:szCs w:val="26"/>
              </w:rPr>
              <w:t xml:space="preserve">0: Thư viện nào trong Arduino thường được dùng để điều khiển màn hình LCD 16x2 giao tiếp I2C? </w:t>
            </w:r>
          </w:p>
        </w:tc>
        <w:tc>
          <w:tcPr>
            <w:tcW w:w="671" w:type="dxa"/>
            <w:tcBorders>
              <w:top w:val="outset" w:sz="6" w:space="0" w:color="auto"/>
              <w:left w:val="outset" w:sz="6" w:space="0" w:color="auto"/>
              <w:bottom w:val="outset" w:sz="6" w:space="0" w:color="auto"/>
              <w:right w:val="outset" w:sz="6" w:space="0" w:color="auto"/>
            </w:tcBorders>
            <w:vAlign w:val="center"/>
            <w:hideMark/>
          </w:tcPr>
          <w:p w14:paraId="6627283D" w14:textId="77777777" w:rsidR="00837F01" w:rsidRDefault="00837F01" w:rsidP="004E528A">
            <w:pPr>
              <w:pStyle w:val="QFType"/>
            </w:pPr>
            <w:r>
              <w:t>MC</w:t>
            </w:r>
          </w:p>
        </w:tc>
      </w:tr>
      <w:tr w:rsidR="00837F01" w14:paraId="7ADB2EC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09EDF24"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59E32A50" w14:textId="77777777" w:rsidR="00837F01" w:rsidRDefault="00837F01" w:rsidP="004E528A">
            <w:pPr>
              <w:pStyle w:val="Cell"/>
            </w:pPr>
            <w:r>
              <w:t>1</w:t>
            </w:r>
          </w:p>
        </w:tc>
      </w:tr>
      <w:tr w:rsidR="00837F01" w14:paraId="055F6B11"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59E81D4"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6CE76D77" w14:textId="77777777" w:rsidR="00837F01" w:rsidRDefault="00837F01" w:rsidP="004E528A">
            <w:pPr>
              <w:pStyle w:val="Cell"/>
            </w:pPr>
            <w:r>
              <w:t>Yes</w:t>
            </w:r>
          </w:p>
        </w:tc>
      </w:tr>
      <w:tr w:rsidR="00837F01" w14:paraId="00F0D66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89B0FF7"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FC057B0" w14:textId="77777777" w:rsidR="00837F01" w:rsidRDefault="00837F01" w:rsidP="004E528A">
            <w:pPr>
              <w:pStyle w:val="Cell"/>
            </w:pPr>
            <w:r>
              <w:t>D</w:t>
            </w:r>
          </w:p>
        </w:tc>
      </w:tr>
      <w:tr w:rsidR="00837F01" w14:paraId="7DB0CB72"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25EE51F"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7D88A1B6" w14:textId="77777777" w:rsidR="00837F01" w:rsidRDefault="00837F01" w:rsidP="004E528A">
            <w:pPr>
              <w:pStyle w:val="Cell"/>
            </w:pPr>
            <w:r>
              <w:t>0</w:t>
            </w:r>
          </w:p>
        </w:tc>
      </w:tr>
      <w:tr w:rsidR="00837F01" w14:paraId="14CD2F06"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0279D478"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16D8C368" w14:textId="77777777" w:rsidR="00837F01" w:rsidRDefault="00837F01" w:rsidP="004E528A">
            <w:pPr>
              <w:pStyle w:val="QFID"/>
            </w:pPr>
          </w:p>
        </w:tc>
      </w:tr>
      <w:tr w:rsidR="00837F01" w14:paraId="1B630D09"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1E91B32D"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56938F73"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5F32144"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0B501C87" w14:textId="77777777" w:rsidR="00837F01" w:rsidRDefault="00837F01" w:rsidP="004E528A">
            <w:pPr>
              <w:pStyle w:val="TableHead"/>
            </w:pPr>
            <w:r>
              <w:t>Grade</w:t>
            </w:r>
          </w:p>
        </w:tc>
      </w:tr>
      <w:tr w:rsidR="00837F01" w14:paraId="631422F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1F7C944"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59F11BFB" w14:textId="77777777" w:rsidR="00837F01" w:rsidRPr="00CF3E8D" w:rsidRDefault="00837F01" w:rsidP="004E528A">
            <w:pPr>
              <w:rPr>
                <w:sz w:val="26"/>
                <w:szCs w:val="26"/>
                <w:lang w:val="en-GB"/>
              </w:rPr>
            </w:pPr>
            <w:r w:rsidRPr="005837FF">
              <w:rPr>
                <w:sz w:val="26"/>
                <w:szCs w:val="26"/>
              </w:rPr>
              <w:t xml:space="preserve">LiquidCrystal.h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1CB43B4"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DF109DC" w14:textId="77777777" w:rsidR="00837F01" w:rsidRDefault="00837F01" w:rsidP="004E528A">
            <w:pPr>
              <w:pStyle w:val="QFGrade"/>
            </w:pPr>
            <w:r>
              <w:t>0</w:t>
            </w:r>
          </w:p>
        </w:tc>
      </w:tr>
      <w:tr w:rsidR="00837F01" w14:paraId="6C55B53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68E936F"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6BACF28" w14:textId="77777777" w:rsidR="00837F01" w:rsidRPr="0046476C" w:rsidRDefault="00837F01" w:rsidP="004E528A">
            <w:pPr>
              <w:rPr>
                <w:sz w:val="26"/>
                <w:szCs w:val="26"/>
                <w:lang w:val="en-GB"/>
              </w:rPr>
            </w:pPr>
            <w:r w:rsidRPr="005837FF">
              <w:rPr>
                <w:sz w:val="26"/>
                <w:szCs w:val="26"/>
              </w:rPr>
              <w:t xml:space="preserve">LiquidCrystal_I2C.h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7AA1675"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32C7A1E" w14:textId="77777777" w:rsidR="00837F01" w:rsidRDefault="00837F01" w:rsidP="004E528A">
            <w:pPr>
              <w:pStyle w:val="QFGrade"/>
            </w:pPr>
            <w:r>
              <w:t>100</w:t>
            </w:r>
          </w:p>
        </w:tc>
      </w:tr>
      <w:tr w:rsidR="00837F01" w14:paraId="3A09094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F16543A"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06AA0D1D" w14:textId="77777777" w:rsidR="00837F01" w:rsidRPr="0092355E" w:rsidRDefault="00837F01" w:rsidP="004E528A">
            <w:pPr>
              <w:rPr>
                <w:sz w:val="26"/>
                <w:szCs w:val="26"/>
                <w:lang w:val="en-GB"/>
              </w:rPr>
            </w:pPr>
            <w:r w:rsidRPr="005837FF">
              <w:rPr>
                <w:sz w:val="26"/>
                <w:szCs w:val="26"/>
              </w:rPr>
              <w:t xml:space="preserve">Wire.h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4C5D56C"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4995970" w14:textId="77777777" w:rsidR="00837F01" w:rsidRDefault="00837F01" w:rsidP="004E528A">
            <w:pPr>
              <w:pStyle w:val="QFGrade"/>
            </w:pPr>
            <w:r>
              <w:t>0</w:t>
            </w:r>
          </w:p>
        </w:tc>
      </w:tr>
      <w:tr w:rsidR="00837F01" w14:paraId="38E111A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7B60911"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D8698F4" w14:textId="77777777" w:rsidR="00837F01" w:rsidRPr="00C744DB" w:rsidRDefault="00837F01" w:rsidP="004E528A">
            <w:pPr>
              <w:rPr>
                <w:sz w:val="26"/>
                <w:szCs w:val="26"/>
              </w:rPr>
            </w:pPr>
            <w:r>
              <w:rPr>
                <w:sz w:val="26"/>
                <w:szCs w:val="26"/>
              </w:rPr>
              <w:t>I2C</w:t>
            </w:r>
            <w:r w:rsidRPr="005837FF">
              <w:rPr>
                <w:sz w:val="26"/>
                <w:szCs w:val="26"/>
              </w:rPr>
              <w:t xml:space="preserve">.h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FA6C94A"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C851771" w14:textId="77777777" w:rsidR="00837F01" w:rsidRDefault="00837F01" w:rsidP="004E528A">
            <w:pPr>
              <w:pStyle w:val="QFGrade"/>
            </w:pPr>
            <w:r>
              <w:t>0</w:t>
            </w:r>
          </w:p>
        </w:tc>
      </w:tr>
      <w:tr w:rsidR="00837F01" w14:paraId="6C0C1CD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D7032E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45E8B75"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A18EDC7"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966E92D" w14:textId="77777777" w:rsidR="00837F01" w:rsidRDefault="00837F01" w:rsidP="004E528A">
            <w:pPr>
              <w:pStyle w:val="Cell"/>
            </w:pPr>
          </w:p>
        </w:tc>
      </w:tr>
      <w:tr w:rsidR="00837F01" w14:paraId="0247934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7BA63F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49A56F2"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200655B0"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E11F743" w14:textId="77777777" w:rsidR="00837F01" w:rsidRDefault="00837F01" w:rsidP="004E528A">
            <w:pPr>
              <w:pStyle w:val="Cell"/>
            </w:pPr>
          </w:p>
        </w:tc>
      </w:tr>
      <w:tr w:rsidR="00837F01" w14:paraId="38C188E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EE96DF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C2BB961"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24738E44"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02579E2" w14:textId="77777777" w:rsidR="00837F01" w:rsidRDefault="00837F01" w:rsidP="004E528A">
            <w:pPr>
              <w:pStyle w:val="Cell"/>
            </w:pPr>
          </w:p>
        </w:tc>
      </w:tr>
      <w:tr w:rsidR="00837F01" w14:paraId="51935CE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3ADC96D"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D155C12"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77A19F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242390C" w14:textId="77777777" w:rsidR="00837F01" w:rsidRDefault="00837F01" w:rsidP="004E528A">
            <w:pPr>
              <w:pStyle w:val="Cell"/>
            </w:pPr>
          </w:p>
        </w:tc>
      </w:tr>
      <w:tr w:rsidR="00837F01" w14:paraId="0A9ADA1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D60A23A"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F3C5268"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8321042"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63A6A1D2" w14:textId="77777777" w:rsidR="00837F01" w:rsidRDefault="00837F01" w:rsidP="004E528A">
            <w:pPr>
              <w:pStyle w:val="Cell"/>
            </w:pPr>
          </w:p>
        </w:tc>
      </w:tr>
      <w:tr w:rsidR="00837F01" w14:paraId="40D084C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1ACA3C7"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713EED3"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2BDCCED"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666B6362" w14:textId="77777777" w:rsidR="00837F01" w:rsidRDefault="00837F01" w:rsidP="004E528A">
            <w:pPr>
              <w:pStyle w:val="Cell"/>
            </w:pPr>
          </w:p>
        </w:tc>
      </w:tr>
      <w:tr w:rsidR="00837F01" w14:paraId="61AF023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A82F93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D9FD042"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7053191"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D4B6D5A" w14:textId="77777777" w:rsidR="00837F01" w:rsidRDefault="00837F01" w:rsidP="004E528A">
            <w:pPr>
              <w:pStyle w:val="Cell"/>
            </w:pPr>
          </w:p>
        </w:tc>
      </w:tr>
      <w:tr w:rsidR="00837F01" w14:paraId="78DFF3C3"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1F3EC3E"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55BAC337" w14:textId="77777777" w:rsidR="00837F01" w:rsidRDefault="00837F01" w:rsidP="004E528A">
            <w:pPr>
              <w:pStyle w:val="Cell"/>
            </w:pPr>
          </w:p>
        </w:tc>
      </w:tr>
    </w:tbl>
    <w:p w14:paraId="4297776D" w14:textId="77777777" w:rsidR="00837F01" w:rsidRDefault="00837F01" w:rsidP="00837F01">
      <w:pPr>
        <w:pStyle w:val="Heading2"/>
      </w:pPr>
      <w:r>
        <w:t>Question 51</w:t>
      </w:r>
    </w:p>
    <w:p w14:paraId="47CD668A"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0727853F"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2DE3A316" w14:textId="77777777" w:rsidR="00837F01" w:rsidRPr="00BD208A" w:rsidRDefault="00837F01" w:rsidP="004E528A">
            <w:pPr>
              <w:rPr>
                <w:sz w:val="26"/>
                <w:szCs w:val="26"/>
              </w:rPr>
            </w:pPr>
            <w:r w:rsidRPr="006D6B2A">
              <w:rPr>
                <w:b/>
                <w:bCs/>
                <w:sz w:val="26"/>
                <w:szCs w:val="26"/>
                <w:lang w:val="en-GB"/>
              </w:rPr>
              <w:t xml:space="preserve">Câu </w:t>
            </w:r>
            <w:r>
              <w:rPr>
                <w:b/>
                <w:bCs/>
                <w:sz w:val="26"/>
                <w:szCs w:val="26"/>
                <w:lang w:val="en-GB"/>
              </w:rPr>
              <w:t>5</w:t>
            </w:r>
            <w:r w:rsidRPr="006D6B2A">
              <w:rPr>
                <w:b/>
                <w:bCs/>
                <w:sz w:val="26"/>
                <w:szCs w:val="26"/>
                <w:lang w:val="en-GB"/>
              </w:rPr>
              <w:t>1</w:t>
            </w:r>
            <w:r>
              <w:rPr>
                <w:b/>
                <w:bCs/>
                <w:sz w:val="26"/>
                <w:szCs w:val="26"/>
                <w:lang w:val="en-GB"/>
              </w:rPr>
              <w:t xml:space="preserve">: </w:t>
            </w:r>
            <w:r w:rsidRPr="009307A1">
              <w:rPr>
                <w:sz w:val="26"/>
                <w:szCs w:val="26"/>
              </w:rPr>
              <w:t>Một hệ thống sử dụng vi điều khiển 8051 với thạch anh 11.0592 MHz. Người lập trình cấu hình Timer 1 ở Chế độ 2 (8-bit tự nạp lại) để tạo tốc độ Baud cho cổng nối tiếp. Biết thanh ghi SMOD = 0. Nếu muốn tốc độ truyền dữ liệu là 4800 Baud, giá trị cần nạp vào thanh ghi TH1 là bao nhiêu?</w:t>
            </w:r>
          </w:p>
        </w:tc>
        <w:tc>
          <w:tcPr>
            <w:tcW w:w="671" w:type="dxa"/>
            <w:tcBorders>
              <w:top w:val="outset" w:sz="6" w:space="0" w:color="auto"/>
              <w:left w:val="outset" w:sz="6" w:space="0" w:color="auto"/>
              <w:bottom w:val="outset" w:sz="6" w:space="0" w:color="auto"/>
              <w:right w:val="outset" w:sz="6" w:space="0" w:color="auto"/>
            </w:tcBorders>
            <w:vAlign w:val="center"/>
            <w:hideMark/>
          </w:tcPr>
          <w:p w14:paraId="10F44C80" w14:textId="77777777" w:rsidR="00837F01" w:rsidRDefault="00837F01" w:rsidP="004E528A">
            <w:pPr>
              <w:pStyle w:val="QFType"/>
            </w:pPr>
            <w:r>
              <w:t>MC</w:t>
            </w:r>
          </w:p>
        </w:tc>
      </w:tr>
      <w:tr w:rsidR="00837F01" w14:paraId="2156652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22F84F3"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40C278F" w14:textId="77777777" w:rsidR="00837F01" w:rsidRDefault="00837F01" w:rsidP="004E528A">
            <w:pPr>
              <w:pStyle w:val="Cell"/>
            </w:pPr>
            <w:r>
              <w:t>1</w:t>
            </w:r>
          </w:p>
        </w:tc>
      </w:tr>
      <w:tr w:rsidR="00837F01" w14:paraId="42C844A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A735898"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061A8761" w14:textId="77777777" w:rsidR="00837F01" w:rsidRDefault="00837F01" w:rsidP="004E528A">
            <w:pPr>
              <w:pStyle w:val="Cell"/>
            </w:pPr>
            <w:r>
              <w:t>Yes</w:t>
            </w:r>
          </w:p>
        </w:tc>
      </w:tr>
      <w:tr w:rsidR="00837F01" w14:paraId="44B9C1DC"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7FE2E75"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0D49010B" w14:textId="77777777" w:rsidR="00837F01" w:rsidRDefault="00837F01" w:rsidP="004E528A">
            <w:pPr>
              <w:pStyle w:val="Cell"/>
            </w:pPr>
            <w:r>
              <w:t>D</w:t>
            </w:r>
          </w:p>
        </w:tc>
      </w:tr>
      <w:tr w:rsidR="00837F01" w14:paraId="4B66F2C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54EFDF9"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62720642" w14:textId="77777777" w:rsidR="00837F01" w:rsidRDefault="00837F01" w:rsidP="004E528A">
            <w:pPr>
              <w:pStyle w:val="Cell"/>
            </w:pPr>
            <w:r>
              <w:t>0</w:t>
            </w:r>
          </w:p>
        </w:tc>
      </w:tr>
      <w:tr w:rsidR="00837F01" w14:paraId="1367418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477CD692"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1B4078CE" w14:textId="77777777" w:rsidR="00837F01" w:rsidRDefault="00837F01" w:rsidP="004E528A">
            <w:pPr>
              <w:pStyle w:val="QFID"/>
            </w:pPr>
          </w:p>
        </w:tc>
      </w:tr>
      <w:tr w:rsidR="00837F01" w14:paraId="436C501B"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7B4A28A4"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67060FCA"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E98AE18"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725BB644" w14:textId="77777777" w:rsidR="00837F01" w:rsidRDefault="00837F01" w:rsidP="004E528A">
            <w:pPr>
              <w:pStyle w:val="TableHead"/>
            </w:pPr>
            <w:r>
              <w:t>Grade</w:t>
            </w:r>
          </w:p>
        </w:tc>
      </w:tr>
      <w:tr w:rsidR="00837F01" w14:paraId="694867A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D49E9F6"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07A14728" w14:textId="77777777" w:rsidR="00837F01" w:rsidRPr="00CF3E8D" w:rsidRDefault="00837F01" w:rsidP="004E528A">
            <w:pPr>
              <w:rPr>
                <w:sz w:val="26"/>
                <w:szCs w:val="26"/>
                <w:lang w:val="en-GB"/>
              </w:rPr>
            </w:pPr>
            <w:r>
              <w:rPr>
                <w:sz w:val="26"/>
                <w:szCs w:val="26"/>
              </w:rPr>
              <w:t>FAH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1337344"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DD9D836" w14:textId="77777777" w:rsidR="00837F01" w:rsidRDefault="00837F01" w:rsidP="004E528A">
            <w:pPr>
              <w:pStyle w:val="QFGrade"/>
            </w:pPr>
            <w:r>
              <w:t>100</w:t>
            </w:r>
          </w:p>
        </w:tc>
      </w:tr>
      <w:tr w:rsidR="00837F01" w14:paraId="1BC73C92"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9BD8248"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63BCD5D" w14:textId="77777777" w:rsidR="00837F01" w:rsidRPr="0046476C" w:rsidRDefault="00837F01" w:rsidP="004E528A">
            <w:pPr>
              <w:rPr>
                <w:sz w:val="26"/>
                <w:szCs w:val="26"/>
                <w:lang w:val="en-GB"/>
              </w:rPr>
            </w:pPr>
            <w:r>
              <w:rPr>
                <w:sz w:val="26"/>
                <w:szCs w:val="26"/>
              </w:rPr>
              <w:t>F6H</w:t>
            </w:r>
            <w:r w:rsidRPr="005837FF">
              <w:rPr>
                <w:sz w:val="26"/>
                <w:szCs w:val="26"/>
              </w:rPr>
              <w:t xml:space="preserv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F422E06"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8EC495C" w14:textId="77777777" w:rsidR="00837F01" w:rsidRDefault="00837F01" w:rsidP="004E528A">
            <w:pPr>
              <w:pStyle w:val="QFGrade"/>
            </w:pPr>
            <w:r>
              <w:t>0</w:t>
            </w:r>
          </w:p>
        </w:tc>
      </w:tr>
      <w:tr w:rsidR="00837F01" w14:paraId="6859F16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56B611D"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43797897" w14:textId="77777777" w:rsidR="00837F01" w:rsidRPr="0092355E" w:rsidRDefault="00837F01" w:rsidP="004E528A">
            <w:pPr>
              <w:rPr>
                <w:sz w:val="26"/>
                <w:szCs w:val="26"/>
                <w:lang w:val="en-GB"/>
              </w:rPr>
            </w:pPr>
            <w:r>
              <w:rPr>
                <w:sz w:val="26"/>
                <w:szCs w:val="26"/>
              </w:rPr>
              <w:t>F4H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61417A4"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6BDBBFCC" w14:textId="77777777" w:rsidR="00837F01" w:rsidRDefault="00837F01" w:rsidP="004E528A">
            <w:pPr>
              <w:pStyle w:val="QFGrade"/>
            </w:pPr>
            <w:r>
              <w:t>0</w:t>
            </w:r>
          </w:p>
        </w:tc>
      </w:tr>
      <w:tr w:rsidR="00837F01" w14:paraId="6706104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D8F5688"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EF7963E" w14:textId="77777777" w:rsidR="00837F01" w:rsidRPr="00C744DB" w:rsidRDefault="00837F01" w:rsidP="004E528A">
            <w:pPr>
              <w:rPr>
                <w:sz w:val="26"/>
                <w:szCs w:val="26"/>
              </w:rPr>
            </w:pPr>
            <w:r>
              <w:rPr>
                <w:sz w:val="26"/>
                <w:szCs w:val="26"/>
              </w:rPr>
              <w:t>E8H</w:t>
            </w:r>
            <w:r w:rsidRPr="005837FF">
              <w:rPr>
                <w:sz w:val="26"/>
                <w:szCs w:val="26"/>
              </w:rPr>
              <w:t xml:space="preserv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B4BA582"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00195608" w14:textId="77777777" w:rsidR="00837F01" w:rsidRDefault="00837F01" w:rsidP="004E528A">
            <w:pPr>
              <w:pStyle w:val="QFGrade"/>
            </w:pPr>
            <w:r>
              <w:t>0</w:t>
            </w:r>
          </w:p>
        </w:tc>
      </w:tr>
      <w:tr w:rsidR="00837F01" w14:paraId="58D8FF9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EAC37E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FEAAAC2"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8A5B3B6"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7EC21CA" w14:textId="77777777" w:rsidR="00837F01" w:rsidRDefault="00837F01" w:rsidP="004E528A">
            <w:pPr>
              <w:pStyle w:val="Cell"/>
            </w:pPr>
          </w:p>
        </w:tc>
      </w:tr>
      <w:tr w:rsidR="00837F01" w14:paraId="2E3B270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7D279C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096C866"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3392A34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B8DE948" w14:textId="77777777" w:rsidR="00837F01" w:rsidRDefault="00837F01" w:rsidP="004E528A">
            <w:pPr>
              <w:pStyle w:val="Cell"/>
            </w:pPr>
          </w:p>
        </w:tc>
      </w:tr>
      <w:tr w:rsidR="00837F01" w14:paraId="4F0896D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E549AF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EC98AAB"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14D9CCA1"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28BFA29" w14:textId="77777777" w:rsidR="00837F01" w:rsidRDefault="00837F01" w:rsidP="004E528A">
            <w:pPr>
              <w:pStyle w:val="Cell"/>
            </w:pPr>
          </w:p>
        </w:tc>
      </w:tr>
      <w:tr w:rsidR="00837F01" w14:paraId="75536A9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78E91F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3819601"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D647AD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2C90863" w14:textId="77777777" w:rsidR="00837F01" w:rsidRDefault="00837F01" w:rsidP="004E528A">
            <w:pPr>
              <w:pStyle w:val="Cell"/>
            </w:pPr>
          </w:p>
        </w:tc>
      </w:tr>
      <w:tr w:rsidR="00837F01" w14:paraId="46E35C7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C2E397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4607E8D"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4E3B0A6"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5DFCD0CE" w14:textId="77777777" w:rsidR="00837F01" w:rsidRDefault="00837F01" w:rsidP="004E528A">
            <w:pPr>
              <w:pStyle w:val="Cell"/>
            </w:pPr>
          </w:p>
        </w:tc>
      </w:tr>
      <w:tr w:rsidR="00837F01" w14:paraId="6330487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B5EC46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DA088D8"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2AE8483"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6C1E5859" w14:textId="77777777" w:rsidR="00837F01" w:rsidRDefault="00837F01" w:rsidP="004E528A">
            <w:pPr>
              <w:pStyle w:val="Cell"/>
            </w:pPr>
          </w:p>
        </w:tc>
      </w:tr>
      <w:tr w:rsidR="00837F01" w14:paraId="79C5C92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E58DA1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1B29A0A"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BCC3FA1"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5B2070F" w14:textId="77777777" w:rsidR="00837F01" w:rsidRDefault="00837F01" w:rsidP="004E528A">
            <w:pPr>
              <w:pStyle w:val="Cell"/>
            </w:pPr>
          </w:p>
        </w:tc>
      </w:tr>
      <w:tr w:rsidR="00837F01" w14:paraId="5711248C"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3C2BCED"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50D6AF55" w14:textId="77777777" w:rsidR="00837F01" w:rsidRDefault="00837F01" w:rsidP="004E528A">
            <w:pPr>
              <w:pStyle w:val="Cell"/>
            </w:pPr>
          </w:p>
        </w:tc>
      </w:tr>
    </w:tbl>
    <w:p w14:paraId="47B3F270" w14:textId="77777777" w:rsidR="00837F01" w:rsidRDefault="00837F01" w:rsidP="00837F01">
      <w:pPr>
        <w:pStyle w:val="Heading2"/>
      </w:pPr>
      <w:r>
        <w:t>Question 52</w:t>
      </w:r>
    </w:p>
    <w:p w14:paraId="5D689BE3"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44EED6B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11312E35" w14:textId="77777777" w:rsidR="00837F01" w:rsidRDefault="00837F01" w:rsidP="004E528A">
            <w:pPr>
              <w:rPr>
                <w:sz w:val="26"/>
                <w:szCs w:val="26"/>
                <w:lang w:val="en-GB"/>
              </w:rPr>
            </w:pPr>
            <w:r w:rsidRPr="006D6B2A">
              <w:rPr>
                <w:b/>
                <w:bCs/>
                <w:sz w:val="26"/>
                <w:szCs w:val="26"/>
                <w:lang w:val="en-GB"/>
              </w:rPr>
              <w:t xml:space="preserve">Câu </w:t>
            </w:r>
            <w:r>
              <w:rPr>
                <w:b/>
                <w:bCs/>
                <w:sz w:val="26"/>
                <w:szCs w:val="26"/>
                <w:lang w:val="en-GB"/>
              </w:rPr>
              <w:t>5</w:t>
            </w:r>
            <w:r w:rsidRPr="006D6B2A">
              <w:rPr>
                <w:b/>
                <w:bCs/>
                <w:sz w:val="26"/>
                <w:szCs w:val="26"/>
                <w:lang w:val="en-GB"/>
              </w:rPr>
              <w:t>2</w:t>
            </w:r>
            <w:r>
              <w:rPr>
                <w:b/>
                <w:bCs/>
                <w:sz w:val="26"/>
                <w:szCs w:val="26"/>
                <w:lang w:val="en-GB"/>
              </w:rPr>
              <w:t xml:space="preserve"> </w:t>
            </w:r>
            <w:r w:rsidRPr="004846B1">
              <w:rPr>
                <w:sz w:val="26"/>
                <w:szCs w:val="26"/>
                <w:lang w:val="en-GB"/>
              </w:rPr>
              <w:t xml:space="preserve"> </w:t>
            </w:r>
            <w:r>
              <w:rPr>
                <w:sz w:val="26"/>
                <w:szCs w:val="26"/>
                <w:lang w:val="en-GB"/>
              </w:rPr>
              <w:t>Cho đoạn chương trình sau</w:t>
            </w:r>
          </w:p>
          <w:p w14:paraId="26C65975" w14:textId="77777777" w:rsidR="00837F01" w:rsidRPr="004846B1" w:rsidRDefault="00837F01" w:rsidP="004E528A">
            <w:pPr>
              <w:rPr>
                <w:sz w:val="26"/>
                <w:szCs w:val="26"/>
                <w:lang w:val="en-GB"/>
              </w:rPr>
            </w:pPr>
            <w:r w:rsidRPr="004846B1">
              <w:rPr>
                <w:sz w:val="26"/>
                <w:szCs w:val="26"/>
                <w:lang w:val="en-GB"/>
              </w:rPr>
              <w:t>MOV A, #0B5H    ; A = 1011 0101B</w:t>
            </w:r>
          </w:p>
          <w:p w14:paraId="2262ABCE" w14:textId="77777777" w:rsidR="00837F01" w:rsidRPr="004846B1" w:rsidRDefault="00837F01" w:rsidP="004E528A">
            <w:pPr>
              <w:rPr>
                <w:sz w:val="26"/>
                <w:szCs w:val="26"/>
                <w:lang w:val="en-GB"/>
              </w:rPr>
            </w:pPr>
            <w:r w:rsidRPr="004846B1">
              <w:rPr>
                <w:sz w:val="26"/>
                <w:szCs w:val="26"/>
                <w:lang w:val="en-GB"/>
              </w:rPr>
              <w:t>MOV R0, #4CH    ; R0 = 0100 1100B</w:t>
            </w:r>
          </w:p>
          <w:p w14:paraId="3E65D08F" w14:textId="77777777" w:rsidR="00837F01" w:rsidRPr="004846B1" w:rsidRDefault="00837F01" w:rsidP="004E528A">
            <w:pPr>
              <w:rPr>
                <w:sz w:val="26"/>
                <w:szCs w:val="26"/>
                <w:lang w:val="en-GB"/>
              </w:rPr>
            </w:pPr>
            <w:r w:rsidRPr="004846B1">
              <w:rPr>
                <w:sz w:val="26"/>
                <w:szCs w:val="26"/>
                <w:lang w:val="en-GB"/>
              </w:rPr>
              <w:t>ADD A, R0       ; Thực hiện phép cộng A = A + R0</w:t>
            </w:r>
          </w:p>
          <w:p w14:paraId="62FEC5CE" w14:textId="77777777" w:rsidR="00837F01" w:rsidRPr="00F64063" w:rsidRDefault="00837F01" w:rsidP="004E528A">
            <w:pPr>
              <w:rPr>
                <w:sz w:val="26"/>
                <w:szCs w:val="26"/>
                <w:lang w:val="en-GB"/>
              </w:rPr>
            </w:pPr>
            <w:r w:rsidRPr="004846B1">
              <w:rPr>
                <w:sz w:val="26"/>
                <w:szCs w:val="26"/>
                <w:lang w:val="en-GB"/>
              </w:rPr>
              <w:t>Sau khi thực hiện lệnh ADD A, R0, giá trị của thanh ghi A và trạng thái các cờ CY (Cờ nhớ), OV (Cờ tràn số có dấu) lần lượt là:</w:t>
            </w:r>
          </w:p>
        </w:tc>
        <w:tc>
          <w:tcPr>
            <w:tcW w:w="671" w:type="dxa"/>
            <w:tcBorders>
              <w:top w:val="outset" w:sz="6" w:space="0" w:color="auto"/>
              <w:left w:val="outset" w:sz="6" w:space="0" w:color="auto"/>
              <w:bottom w:val="outset" w:sz="6" w:space="0" w:color="auto"/>
              <w:right w:val="outset" w:sz="6" w:space="0" w:color="auto"/>
            </w:tcBorders>
            <w:vAlign w:val="center"/>
            <w:hideMark/>
          </w:tcPr>
          <w:p w14:paraId="62F75117" w14:textId="77777777" w:rsidR="00837F01" w:rsidRDefault="00837F01" w:rsidP="004E528A">
            <w:pPr>
              <w:pStyle w:val="QFType"/>
            </w:pPr>
            <w:r>
              <w:t>MC</w:t>
            </w:r>
          </w:p>
        </w:tc>
      </w:tr>
      <w:tr w:rsidR="00837F01" w14:paraId="3F2F597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9B011E2"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12AAD80E" w14:textId="77777777" w:rsidR="00837F01" w:rsidRDefault="00837F01" w:rsidP="004E528A">
            <w:pPr>
              <w:pStyle w:val="Cell"/>
            </w:pPr>
            <w:r>
              <w:t>1</w:t>
            </w:r>
          </w:p>
        </w:tc>
      </w:tr>
      <w:tr w:rsidR="00837F01" w14:paraId="5A857AFC"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68815E8"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7DBD196E" w14:textId="77777777" w:rsidR="00837F01" w:rsidRDefault="00837F01" w:rsidP="004E528A">
            <w:pPr>
              <w:pStyle w:val="Cell"/>
            </w:pPr>
            <w:r>
              <w:t>Yes</w:t>
            </w:r>
          </w:p>
        </w:tc>
      </w:tr>
      <w:tr w:rsidR="00837F01" w14:paraId="2FD98F4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DCBF049"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23CDF916" w14:textId="77777777" w:rsidR="00837F01" w:rsidRDefault="00837F01" w:rsidP="004E528A">
            <w:pPr>
              <w:pStyle w:val="Cell"/>
            </w:pPr>
            <w:r>
              <w:t>D</w:t>
            </w:r>
          </w:p>
        </w:tc>
      </w:tr>
      <w:tr w:rsidR="00837F01" w14:paraId="640A6A8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85B02F7"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668DABF3" w14:textId="77777777" w:rsidR="00837F01" w:rsidRDefault="00837F01" w:rsidP="004E528A">
            <w:pPr>
              <w:pStyle w:val="Cell"/>
            </w:pPr>
            <w:r>
              <w:t>0</w:t>
            </w:r>
          </w:p>
        </w:tc>
      </w:tr>
      <w:tr w:rsidR="00837F01" w14:paraId="480D9F43"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7EA5DAC3"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3BC6789B" w14:textId="77777777" w:rsidR="00837F01" w:rsidRDefault="00837F01" w:rsidP="004E528A">
            <w:pPr>
              <w:pStyle w:val="QFID"/>
            </w:pPr>
          </w:p>
        </w:tc>
      </w:tr>
      <w:tr w:rsidR="00837F01" w14:paraId="1F8F4847"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4DA395B8"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17B39F85"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0FB6577"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27707041" w14:textId="77777777" w:rsidR="00837F01" w:rsidRDefault="00837F01" w:rsidP="004E528A">
            <w:pPr>
              <w:pStyle w:val="TableHead"/>
            </w:pPr>
            <w:r>
              <w:t>Grade</w:t>
            </w:r>
          </w:p>
        </w:tc>
      </w:tr>
      <w:tr w:rsidR="00837F01" w14:paraId="6EB72B5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6D49D64"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35A6D7C0" w14:textId="77777777" w:rsidR="00837F01" w:rsidRPr="00CF3E8D" w:rsidRDefault="00837F01" w:rsidP="004E528A">
            <w:pPr>
              <w:rPr>
                <w:sz w:val="26"/>
                <w:szCs w:val="26"/>
                <w:lang w:val="en-GB"/>
              </w:rPr>
            </w:pPr>
            <w:r w:rsidRPr="004846B1">
              <w:rPr>
                <w:sz w:val="26"/>
                <w:szCs w:val="26"/>
                <w:lang w:val="en-GB"/>
              </w:rPr>
              <w:t>A = 01H, CY = 1, OV = 0</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CAFB318"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B769175" w14:textId="77777777" w:rsidR="00837F01" w:rsidRDefault="00837F01" w:rsidP="004E528A">
            <w:pPr>
              <w:pStyle w:val="QFGrade"/>
            </w:pPr>
            <w:r>
              <w:t>100</w:t>
            </w:r>
          </w:p>
        </w:tc>
      </w:tr>
      <w:tr w:rsidR="00837F01" w14:paraId="574F887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4078447"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2F6A4414" w14:textId="77777777" w:rsidR="00837F01" w:rsidRPr="0046476C" w:rsidRDefault="00837F01" w:rsidP="004E528A">
            <w:pPr>
              <w:rPr>
                <w:sz w:val="26"/>
                <w:szCs w:val="26"/>
                <w:lang w:val="en-GB"/>
              </w:rPr>
            </w:pPr>
            <w:r w:rsidRPr="004846B1">
              <w:rPr>
                <w:sz w:val="26"/>
                <w:szCs w:val="26"/>
                <w:lang w:val="en-GB"/>
              </w:rPr>
              <w:t>A = 01H, CY = 1, OV =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AC27428"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0EEE18C" w14:textId="77777777" w:rsidR="00837F01" w:rsidRDefault="00837F01" w:rsidP="004E528A">
            <w:pPr>
              <w:pStyle w:val="QFGrade"/>
            </w:pPr>
            <w:r>
              <w:t>0</w:t>
            </w:r>
          </w:p>
        </w:tc>
      </w:tr>
      <w:tr w:rsidR="00837F01" w14:paraId="528D263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133C19C"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99738DD" w14:textId="77777777" w:rsidR="00837F01" w:rsidRPr="0092355E" w:rsidRDefault="00837F01" w:rsidP="004E528A">
            <w:pPr>
              <w:rPr>
                <w:sz w:val="26"/>
                <w:szCs w:val="26"/>
                <w:lang w:val="en-GB"/>
              </w:rPr>
            </w:pPr>
            <w:r w:rsidRPr="004846B1">
              <w:rPr>
                <w:sz w:val="26"/>
                <w:szCs w:val="26"/>
                <w:lang w:val="en-GB"/>
              </w:rPr>
              <w:t>A = F1H, CY = 0, OV =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96D6329"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481CC73" w14:textId="77777777" w:rsidR="00837F01" w:rsidRDefault="00837F01" w:rsidP="004E528A">
            <w:pPr>
              <w:pStyle w:val="QFGrade"/>
            </w:pPr>
            <w:r>
              <w:t>0</w:t>
            </w:r>
          </w:p>
        </w:tc>
      </w:tr>
      <w:tr w:rsidR="00837F01" w14:paraId="552F328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C005FBB"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0565488D" w14:textId="77777777" w:rsidR="00837F01" w:rsidRPr="00C744DB" w:rsidRDefault="00837F01" w:rsidP="004E528A">
            <w:pPr>
              <w:rPr>
                <w:sz w:val="26"/>
                <w:szCs w:val="26"/>
              </w:rPr>
            </w:pPr>
            <w:r w:rsidRPr="004846B1">
              <w:rPr>
                <w:sz w:val="26"/>
                <w:szCs w:val="26"/>
                <w:lang w:val="en-GB"/>
              </w:rPr>
              <w:t>A = 01H, CY = 0, OV = 0</w:t>
            </w:r>
            <w:r w:rsidRPr="005837FF">
              <w:rPr>
                <w:sz w:val="26"/>
                <w:szCs w:val="26"/>
              </w:rPr>
              <w:t xml:space="preserve"> </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99D04DE"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37D0829A" w14:textId="77777777" w:rsidR="00837F01" w:rsidRDefault="00837F01" w:rsidP="004E528A">
            <w:pPr>
              <w:pStyle w:val="QFGrade"/>
            </w:pPr>
            <w:r>
              <w:t>0</w:t>
            </w:r>
          </w:p>
        </w:tc>
      </w:tr>
      <w:tr w:rsidR="00837F01" w14:paraId="5FF8C5B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EB1293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D86550E"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579D78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E4DF691" w14:textId="77777777" w:rsidR="00837F01" w:rsidRDefault="00837F01" w:rsidP="004E528A">
            <w:pPr>
              <w:pStyle w:val="Cell"/>
            </w:pPr>
          </w:p>
        </w:tc>
      </w:tr>
      <w:tr w:rsidR="00837F01" w14:paraId="43C51F2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5C590F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7570FE5"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1209BEE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AEE51CE" w14:textId="77777777" w:rsidR="00837F01" w:rsidRDefault="00837F01" w:rsidP="004E528A">
            <w:pPr>
              <w:pStyle w:val="Cell"/>
            </w:pPr>
          </w:p>
        </w:tc>
      </w:tr>
      <w:tr w:rsidR="00837F01" w14:paraId="2CECF91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C491AC4"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B94DE39"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391DDE7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9ED3A93" w14:textId="77777777" w:rsidR="00837F01" w:rsidRDefault="00837F01" w:rsidP="004E528A">
            <w:pPr>
              <w:pStyle w:val="Cell"/>
            </w:pPr>
          </w:p>
        </w:tc>
      </w:tr>
      <w:tr w:rsidR="00837F01" w14:paraId="18A7101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A1C991C"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62A9206"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A30DBA1"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F667518" w14:textId="77777777" w:rsidR="00837F01" w:rsidRDefault="00837F01" w:rsidP="004E528A">
            <w:pPr>
              <w:pStyle w:val="Cell"/>
            </w:pPr>
          </w:p>
        </w:tc>
      </w:tr>
      <w:tr w:rsidR="00837F01" w14:paraId="652C07B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C21B55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436F37F"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B2812A6"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6B603707" w14:textId="77777777" w:rsidR="00837F01" w:rsidRDefault="00837F01" w:rsidP="004E528A">
            <w:pPr>
              <w:pStyle w:val="Cell"/>
            </w:pPr>
          </w:p>
        </w:tc>
      </w:tr>
      <w:tr w:rsidR="00837F01" w14:paraId="26423C3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531FC22"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9A284B6"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ACA0438"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3310CAD6" w14:textId="77777777" w:rsidR="00837F01" w:rsidRDefault="00837F01" w:rsidP="004E528A">
            <w:pPr>
              <w:pStyle w:val="Cell"/>
            </w:pPr>
          </w:p>
        </w:tc>
      </w:tr>
      <w:tr w:rsidR="00837F01" w14:paraId="6D5091A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60C3CC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E85813B"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2BB7878"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D096ABB" w14:textId="77777777" w:rsidR="00837F01" w:rsidRDefault="00837F01" w:rsidP="004E528A">
            <w:pPr>
              <w:pStyle w:val="Cell"/>
            </w:pPr>
          </w:p>
        </w:tc>
      </w:tr>
      <w:tr w:rsidR="00837F01" w14:paraId="3B5FB9B0"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6F0881D"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14A28F4A" w14:textId="77777777" w:rsidR="00837F01" w:rsidRDefault="00837F01" w:rsidP="004E528A">
            <w:pPr>
              <w:pStyle w:val="Cell"/>
            </w:pPr>
          </w:p>
        </w:tc>
      </w:tr>
    </w:tbl>
    <w:p w14:paraId="62636A6E" w14:textId="77777777" w:rsidR="00837F01" w:rsidRDefault="00837F01" w:rsidP="00837F01">
      <w:pPr>
        <w:pStyle w:val="Heading2"/>
      </w:pPr>
      <w:r>
        <w:t>Question 53</w:t>
      </w:r>
    </w:p>
    <w:p w14:paraId="1AF6E178"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1098"/>
        <w:gridCol w:w="3184"/>
        <w:gridCol w:w="3536"/>
        <w:gridCol w:w="511"/>
      </w:tblGrid>
      <w:tr w:rsidR="00837F01" w14:paraId="503A00B8" w14:textId="77777777" w:rsidTr="004E528A">
        <w:trPr>
          <w:cantSplit/>
          <w:tblHeader/>
        </w:trPr>
        <w:tc>
          <w:tcPr>
            <w:tcW w:w="8766" w:type="dxa"/>
            <w:gridSpan w:val="3"/>
            <w:tcBorders>
              <w:top w:val="outset" w:sz="6" w:space="0" w:color="auto"/>
              <w:left w:val="outset" w:sz="6" w:space="0" w:color="auto"/>
              <w:bottom w:val="outset" w:sz="6" w:space="0" w:color="auto"/>
              <w:right w:val="outset" w:sz="6" w:space="0" w:color="auto"/>
            </w:tcBorders>
            <w:vAlign w:val="center"/>
          </w:tcPr>
          <w:p w14:paraId="0C347477" w14:textId="77777777" w:rsidR="00837F01" w:rsidRDefault="00837F01" w:rsidP="004E528A">
            <w:pPr>
              <w:rPr>
                <w:sz w:val="26"/>
                <w:szCs w:val="26"/>
                <w:lang w:val="en-GB"/>
              </w:rPr>
            </w:pPr>
            <w:r w:rsidRPr="008C4A64">
              <w:rPr>
                <w:b/>
                <w:bCs/>
                <w:sz w:val="26"/>
                <w:szCs w:val="26"/>
                <w:lang w:val="en-GB"/>
              </w:rPr>
              <w:lastRenderedPageBreak/>
              <w:t xml:space="preserve">Câu </w:t>
            </w:r>
            <w:r>
              <w:rPr>
                <w:b/>
                <w:bCs/>
                <w:sz w:val="26"/>
                <w:szCs w:val="26"/>
                <w:lang w:val="en-GB"/>
              </w:rPr>
              <w:t>5</w:t>
            </w:r>
            <w:r w:rsidRPr="008C4A64">
              <w:rPr>
                <w:b/>
                <w:bCs/>
                <w:sz w:val="26"/>
                <w:szCs w:val="26"/>
                <w:lang w:val="en-GB"/>
              </w:rPr>
              <w:t>4</w:t>
            </w:r>
            <w:r>
              <w:rPr>
                <w:b/>
                <w:bCs/>
                <w:sz w:val="26"/>
                <w:szCs w:val="26"/>
                <w:lang w:val="en-GB"/>
              </w:rPr>
              <w:t xml:space="preserve"> </w:t>
            </w:r>
            <w:r>
              <w:rPr>
                <w:sz w:val="26"/>
                <w:szCs w:val="26"/>
                <w:lang w:val="en-GB"/>
              </w:rPr>
              <w:t>Cho mạch điện như hình vẽ</w:t>
            </w:r>
          </w:p>
          <w:p w14:paraId="5364B1BA" w14:textId="77777777" w:rsidR="00837F01" w:rsidRDefault="00837F01" w:rsidP="004E528A">
            <w:pPr>
              <w:rPr>
                <w:sz w:val="26"/>
                <w:szCs w:val="26"/>
                <w:lang w:val="en-GB"/>
              </w:rPr>
            </w:pPr>
            <w:r w:rsidRPr="00963EE8">
              <w:rPr>
                <w:noProof/>
                <w:sz w:val="26"/>
                <w:szCs w:val="26"/>
                <w:lang w:val="en-GB"/>
              </w:rPr>
              <w:drawing>
                <wp:inline distT="0" distB="0" distL="0" distR="0" wp14:anchorId="1F1B203F" wp14:editId="1696132E">
                  <wp:extent cx="5780314" cy="3246687"/>
                  <wp:effectExtent l="0" t="0" r="0" b="0"/>
                  <wp:docPr id="1533066518"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66518" name="Picture 1" descr="A diagram of a circuit board&#10;&#10;AI-generated content may be incorrect."/>
                          <pic:cNvPicPr/>
                        </pic:nvPicPr>
                        <pic:blipFill>
                          <a:blip r:embed="rId23"/>
                          <a:stretch>
                            <a:fillRect/>
                          </a:stretch>
                        </pic:blipFill>
                        <pic:spPr>
                          <a:xfrm>
                            <a:off x="0" y="0"/>
                            <a:ext cx="5781324" cy="3247254"/>
                          </a:xfrm>
                          <a:prstGeom prst="rect">
                            <a:avLst/>
                          </a:prstGeom>
                        </pic:spPr>
                      </pic:pic>
                    </a:graphicData>
                  </a:graphic>
                </wp:inline>
              </w:drawing>
            </w:r>
          </w:p>
          <w:p w14:paraId="590304C2" w14:textId="77777777" w:rsidR="00837F01" w:rsidRPr="00F64063" w:rsidRDefault="00837F01" w:rsidP="004E528A">
            <w:pPr>
              <w:rPr>
                <w:sz w:val="26"/>
                <w:szCs w:val="26"/>
                <w:lang w:val="en-GB"/>
              </w:rPr>
            </w:pPr>
            <w:r>
              <w:rPr>
                <w:sz w:val="26"/>
                <w:szCs w:val="26"/>
                <w:lang w:val="en-GB"/>
              </w:rPr>
              <w:t>Khi thực hiện lệnh MOV P2, #11111010B</w:t>
            </w:r>
          </w:p>
        </w:tc>
        <w:tc>
          <w:tcPr>
            <w:tcW w:w="572" w:type="dxa"/>
            <w:tcBorders>
              <w:top w:val="outset" w:sz="6" w:space="0" w:color="auto"/>
              <w:left w:val="outset" w:sz="6" w:space="0" w:color="auto"/>
              <w:bottom w:val="outset" w:sz="6" w:space="0" w:color="auto"/>
              <w:right w:val="outset" w:sz="6" w:space="0" w:color="auto"/>
            </w:tcBorders>
            <w:vAlign w:val="center"/>
            <w:hideMark/>
          </w:tcPr>
          <w:p w14:paraId="63DA7EA9" w14:textId="77777777" w:rsidR="00837F01" w:rsidRDefault="00837F01" w:rsidP="004E528A">
            <w:pPr>
              <w:pStyle w:val="QFType"/>
            </w:pPr>
            <w:r>
              <w:t>MC</w:t>
            </w:r>
          </w:p>
        </w:tc>
      </w:tr>
      <w:tr w:rsidR="00837F01" w14:paraId="49724045" w14:textId="77777777" w:rsidTr="004E528A">
        <w:trPr>
          <w:cantSplit/>
          <w:tblHeader/>
        </w:trPr>
        <w:tc>
          <w:tcPr>
            <w:tcW w:w="8766" w:type="dxa"/>
            <w:gridSpan w:val="3"/>
            <w:tcBorders>
              <w:top w:val="outset" w:sz="6" w:space="0" w:color="auto"/>
              <w:left w:val="outset" w:sz="6" w:space="0" w:color="auto"/>
              <w:bottom w:val="outset" w:sz="6" w:space="0" w:color="auto"/>
              <w:right w:val="outset" w:sz="6" w:space="0" w:color="auto"/>
            </w:tcBorders>
            <w:vAlign w:val="center"/>
            <w:hideMark/>
          </w:tcPr>
          <w:p w14:paraId="5C3A7F30" w14:textId="77777777" w:rsidR="00837F01" w:rsidRDefault="00837F01" w:rsidP="004E528A">
            <w:pPr>
              <w:pStyle w:val="TableRowHead"/>
              <w:jc w:val="right"/>
            </w:pPr>
            <w:r>
              <w:t>Default mark:</w:t>
            </w:r>
          </w:p>
        </w:tc>
        <w:tc>
          <w:tcPr>
            <w:tcW w:w="572" w:type="dxa"/>
            <w:tcBorders>
              <w:top w:val="outset" w:sz="6" w:space="0" w:color="auto"/>
              <w:left w:val="outset" w:sz="6" w:space="0" w:color="auto"/>
              <w:bottom w:val="outset" w:sz="6" w:space="0" w:color="auto"/>
              <w:right w:val="outset" w:sz="6" w:space="0" w:color="auto"/>
            </w:tcBorders>
            <w:vAlign w:val="center"/>
            <w:hideMark/>
          </w:tcPr>
          <w:p w14:paraId="4B2E474D" w14:textId="77777777" w:rsidR="00837F01" w:rsidRDefault="00837F01" w:rsidP="004E528A">
            <w:pPr>
              <w:pStyle w:val="Cell"/>
            </w:pPr>
            <w:r>
              <w:t>1</w:t>
            </w:r>
          </w:p>
        </w:tc>
      </w:tr>
      <w:tr w:rsidR="00837F01" w14:paraId="4FDFA4E8" w14:textId="77777777" w:rsidTr="004E528A">
        <w:trPr>
          <w:cantSplit/>
          <w:tblHeader/>
        </w:trPr>
        <w:tc>
          <w:tcPr>
            <w:tcW w:w="8766" w:type="dxa"/>
            <w:gridSpan w:val="3"/>
            <w:tcBorders>
              <w:top w:val="outset" w:sz="6" w:space="0" w:color="auto"/>
              <w:left w:val="outset" w:sz="6" w:space="0" w:color="auto"/>
              <w:bottom w:val="outset" w:sz="6" w:space="0" w:color="auto"/>
              <w:right w:val="outset" w:sz="6" w:space="0" w:color="auto"/>
            </w:tcBorders>
            <w:vAlign w:val="center"/>
            <w:hideMark/>
          </w:tcPr>
          <w:p w14:paraId="3F18751A" w14:textId="77777777" w:rsidR="00837F01" w:rsidRDefault="00837F01" w:rsidP="004E528A">
            <w:pPr>
              <w:pStyle w:val="TableRowHead"/>
              <w:jc w:val="right"/>
            </w:pPr>
            <w:r>
              <w:t>Shuffle the choices?</w:t>
            </w:r>
          </w:p>
        </w:tc>
        <w:tc>
          <w:tcPr>
            <w:tcW w:w="572" w:type="dxa"/>
            <w:tcBorders>
              <w:top w:val="outset" w:sz="6" w:space="0" w:color="auto"/>
              <w:left w:val="outset" w:sz="6" w:space="0" w:color="auto"/>
              <w:bottom w:val="outset" w:sz="6" w:space="0" w:color="auto"/>
              <w:right w:val="outset" w:sz="6" w:space="0" w:color="auto"/>
            </w:tcBorders>
            <w:vAlign w:val="center"/>
            <w:hideMark/>
          </w:tcPr>
          <w:p w14:paraId="28513EB6" w14:textId="77777777" w:rsidR="00837F01" w:rsidRDefault="00837F01" w:rsidP="004E528A">
            <w:pPr>
              <w:pStyle w:val="Cell"/>
            </w:pPr>
            <w:r>
              <w:t>Yes</w:t>
            </w:r>
          </w:p>
        </w:tc>
      </w:tr>
      <w:tr w:rsidR="00837F01" w14:paraId="35F57E8C" w14:textId="77777777" w:rsidTr="004E528A">
        <w:trPr>
          <w:cantSplit/>
          <w:tblHeader/>
        </w:trPr>
        <w:tc>
          <w:tcPr>
            <w:tcW w:w="8766" w:type="dxa"/>
            <w:gridSpan w:val="3"/>
            <w:tcBorders>
              <w:top w:val="outset" w:sz="6" w:space="0" w:color="auto"/>
              <w:left w:val="outset" w:sz="6" w:space="0" w:color="auto"/>
              <w:bottom w:val="outset" w:sz="6" w:space="0" w:color="auto"/>
              <w:right w:val="outset" w:sz="6" w:space="0" w:color="auto"/>
            </w:tcBorders>
            <w:vAlign w:val="center"/>
            <w:hideMark/>
          </w:tcPr>
          <w:p w14:paraId="51C63B7C" w14:textId="77777777" w:rsidR="00837F01" w:rsidRDefault="00837F01" w:rsidP="004E528A">
            <w:pPr>
              <w:pStyle w:val="TableRowHead"/>
              <w:jc w:val="right"/>
            </w:pPr>
            <w:r>
              <w:t>Number the choices?</w:t>
            </w:r>
          </w:p>
        </w:tc>
        <w:tc>
          <w:tcPr>
            <w:tcW w:w="572" w:type="dxa"/>
            <w:tcBorders>
              <w:top w:val="outset" w:sz="6" w:space="0" w:color="auto"/>
              <w:left w:val="outset" w:sz="6" w:space="0" w:color="auto"/>
              <w:bottom w:val="outset" w:sz="6" w:space="0" w:color="auto"/>
              <w:right w:val="outset" w:sz="6" w:space="0" w:color="auto"/>
            </w:tcBorders>
            <w:vAlign w:val="center"/>
            <w:hideMark/>
          </w:tcPr>
          <w:p w14:paraId="3CE4F0C5" w14:textId="77777777" w:rsidR="00837F01" w:rsidRDefault="00837F01" w:rsidP="004E528A">
            <w:pPr>
              <w:pStyle w:val="Cell"/>
            </w:pPr>
            <w:r>
              <w:t>D</w:t>
            </w:r>
          </w:p>
        </w:tc>
      </w:tr>
      <w:tr w:rsidR="00837F01" w14:paraId="68A7CB02" w14:textId="77777777" w:rsidTr="004E528A">
        <w:trPr>
          <w:cantSplit/>
          <w:tblHeader/>
        </w:trPr>
        <w:tc>
          <w:tcPr>
            <w:tcW w:w="8766" w:type="dxa"/>
            <w:gridSpan w:val="3"/>
            <w:tcBorders>
              <w:top w:val="outset" w:sz="6" w:space="0" w:color="auto"/>
              <w:left w:val="outset" w:sz="6" w:space="0" w:color="auto"/>
              <w:bottom w:val="outset" w:sz="6" w:space="0" w:color="auto"/>
              <w:right w:val="outset" w:sz="6" w:space="0" w:color="auto"/>
            </w:tcBorders>
            <w:vAlign w:val="center"/>
            <w:hideMark/>
          </w:tcPr>
          <w:p w14:paraId="2604978E" w14:textId="77777777" w:rsidR="00837F01" w:rsidRDefault="00837F01" w:rsidP="004E528A">
            <w:pPr>
              <w:pStyle w:val="TableRowHead"/>
              <w:jc w:val="right"/>
            </w:pPr>
            <w:r>
              <w:t>Penalty for each incorrect try:</w:t>
            </w:r>
          </w:p>
        </w:tc>
        <w:tc>
          <w:tcPr>
            <w:tcW w:w="572" w:type="dxa"/>
            <w:tcBorders>
              <w:top w:val="outset" w:sz="6" w:space="0" w:color="auto"/>
              <w:left w:val="outset" w:sz="6" w:space="0" w:color="auto"/>
              <w:bottom w:val="outset" w:sz="6" w:space="0" w:color="auto"/>
              <w:right w:val="outset" w:sz="6" w:space="0" w:color="auto"/>
            </w:tcBorders>
            <w:vAlign w:val="center"/>
            <w:hideMark/>
          </w:tcPr>
          <w:p w14:paraId="1936DC22" w14:textId="77777777" w:rsidR="00837F01" w:rsidRDefault="00837F01" w:rsidP="004E528A">
            <w:pPr>
              <w:pStyle w:val="Cell"/>
            </w:pPr>
            <w:r>
              <w:t>0</w:t>
            </w:r>
          </w:p>
        </w:tc>
      </w:tr>
      <w:tr w:rsidR="00837F01" w14:paraId="291DA6A7" w14:textId="77777777" w:rsidTr="004E528A">
        <w:trPr>
          <w:cantSplit/>
          <w:tblHeader/>
        </w:trPr>
        <w:tc>
          <w:tcPr>
            <w:tcW w:w="8766" w:type="dxa"/>
            <w:gridSpan w:val="3"/>
            <w:tcBorders>
              <w:top w:val="outset" w:sz="6" w:space="0" w:color="auto"/>
              <w:left w:val="outset" w:sz="6" w:space="0" w:color="auto"/>
              <w:bottom w:val="outset" w:sz="6" w:space="0" w:color="auto"/>
              <w:right w:val="outset" w:sz="6" w:space="0" w:color="auto"/>
            </w:tcBorders>
            <w:vAlign w:val="center"/>
          </w:tcPr>
          <w:p w14:paraId="0823F095" w14:textId="77777777" w:rsidR="00837F01" w:rsidRDefault="00837F01" w:rsidP="004E528A">
            <w:pPr>
              <w:pStyle w:val="TableRowHead"/>
              <w:jc w:val="right"/>
            </w:pPr>
            <w:r>
              <w:t>ID number:</w:t>
            </w:r>
          </w:p>
        </w:tc>
        <w:tc>
          <w:tcPr>
            <w:tcW w:w="572" w:type="dxa"/>
            <w:tcBorders>
              <w:top w:val="outset" w:sz="6" w:space="0" w:color="auto"/>
              <w:left w:val="outset" w:sz="6" w:space="0" w:color="auto"/>
              <w:bottom w:val="outset" w:sz="6" w:space="0" w:color="auto"/>
              <w:right w:val="outset" w:sz="6" w:space="0" w:color="auto"/>
            </w:tcBorders>
            <w:vAlign w:val="center"/>
          </w:tcPr>
          <w:p w14:paraId="65D14A56" w14:textId="77777777" w:rsidR="00837F01" w:rsidRDefault="00837F01" w:rsidP="004E528A">
            <w:pPr>
              <w:pStyle w:val="QFID"/>
            </w:pPr>
          </w:p>
        </w:tc>
      </w:tr>
      <w:tr w:rsidR="00837F01" w14:paraId="10C6E0C8" w14:textId="77777777" w:rsidTr="004E528A">
        <w:trPr>
          <w:cantSplit/>
          <w:trHeight w:val="74"/>
          <w:tblHeader/>
        </w:trPr>
        <w:tc>
          <w:tcPr>
            <w:tcW w:w="1076" w:type="dxa"/>
            <w:tcBorders>
              <w:top w:val="outset" w:sz="6" w:space="0" w:color="auto"/>
              <w:left w:val="outset" w:sz="6" w:space="0" w:color="auto"/>
              <w:bottom w:val="outset" w:sz="6" w:space="0" w:color="auto"/>
              <w:right w:val="outset" w:sz="6" w:space="0" w:color="auto"/>
            </w:tcBorders>
            <w:vAlign w:val="center"/>
            <w:hideMark/>
          </w:tcPr>
          <w:p w14:paraId="718F0D3C" w14:textId="77777777" w:rsidR="00837F01" w:rsidRDefault="00837F01" w:rsidP="004E528A">
            <w:pPr>
              <w:pStyle w:val="QFOptionReset"/>
            </w:pPr>
            <w:r>
              <w:t>#</w:t>
            </w:r>
          </w:p>
        </w:tc>
        <w:tc>
          <w:tcPr>
            <w:tcW w:w="3606" w:type="dxa"/>
            <w:tcBorders>
              <w:top w:val="outset" w:sz="6" w:space="0" w:color="auto"/>
              <w:left w:val="outset" w:sz="6" w:space="0" w:color="auto"/>
              <w:bottom w:val="outset" w:sz="6" w:space="0" w:color="auto"/>
              <w:right w:val="outset" w:sz="6" w:space="0" w:color="auto"/>
            </w:tcBorders>
            <w:vAlign w:val="center"/>
            <w:hideMark/>
          </w:tcPr>
          <w:p w14:paraId="17FBBC52" w14:textId="77777777" w:rsidR="00837F01" w:rsidRDefault="00837F01" w:rsidP="004E528A">
            <w:pPr>
              <w:pStyle w:val="TableHead"/>
            </w:pPr>
            <w:r>
              <w:t>Answers</w:t>
            </w:r>
          </w:p>
        </w:tc>
        <w:tc>
          <w:tcPr>
            <w:tcW w:w="4084" w:type="dxa"/>
            <w:tcBorders>
              <w:top w:val="outset" w:sz="6" w:space="0" w:color="auto"/>
              <w:left w:val="outset" w:sz="6" w:space="0" w:color="auto"/>
              <w:bottom w:val="outset" w:sz="6" w:space="0" w:color="auto"/>
              <w:right w:val="outset" w:sz="6" w:space="0" w:color="auto"/>
            </w:tcBorders>
            <w:vAlign w:val="center"/>
            <w:hideMark/>
          </w:tcPr>
          <w:p w14:paraId="2F7463A4" w14:textId="77777777" w:rsidR="00837F01" w:rsidRDefault="00837F01" w:rsidP="004E528A">
            <w:pPr>
              <w:pStyle w:val="TableHead"/>
            </w:pPr>
            <w:r>
              <w:t>Feedback</w:t>
            </w:r>
          </w:p>
        </w:tc>
        <w:tc>
          <w:tcPr>
            <w:tcW w:w="572" w:type="dxa"/>
            <w:tcBorders>
              <w:top w:val="outset" w:sz="6" w:space="0" w:color="auto"/>
              <w:left w:val="outset" w:sz="6" w:space="0" w:color="auto"/>
              <w:bottom w:val="outset" w:sz="6" w:space="0" w:color="auto"/>
              <w:right w:val="outset" w:sz="6" w:space="0" w:color="auto"/>
            </w:tcBorders>
            <w:vAlign w:val="center"/>
            <w:hideMark/>
          </w:tcPr>
          <w:p w14:paraId="1F1F59DB" w14:textId="77777777" w:rsidR="00837F01" w:rsidRDefault="00837F01" w:rsidP="004E528A">
            <w:pPr>
              <w:pStyle w:val="TableHead"/>
            </w:pPr>
            <w:r>
              <w:t>Grade</w:t>
            </w:r>
          </w:p>
        </w:tc>
      </w:tr>
      <w:tr w:rsidR="00837F01" w14:paraId="5CA9B0A8"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38AA114E" w14:textId="77777777" w:rsidR="00837F01" w:rsidRDefault="00837F01" w:rsidP="004E528A">
            <w:pPr>
              <w:pStyle w:val="QFOption"/>
              <w:spacing w:line="220" w:lineRule="atLeast"/>
            </w:pPr>
            <w:r>
              <w:t> </w:t>
            </w:r>
          </w:p>
        </w:tc>
        <w:tc>
          <w:tcPr>
            <w:tcW w:w="3606" w:type="dxa"/>
            <w:tcBorders>
              <w:top w:val="outset" w:sz="6" w:space="0" w:color="auto"/>
              <w:left w:val="outset" w:sz="6" w:space="0" w:color="auto"/>
              <w:bottom w:val="outset" w:sz="6" w:space="0" w:color="auto"/>
              <w:right w:val="outset" w:sz="6" w:space="0" w:color="auto"/>
            </w:tcBorders>
            <w:vAlign w:val="center"/>
          </w:tcPr>
          <w:p w14:paraId="6F669D19" w14:textId="77777777" w:rsidR="00837F01" w:rsidRPr="00CF3E8D" w:rsidRDefault="00837F01" w:rsidP="004E528A">
            <w:pPr>
              <w:rPr>
                <w:sz w:val="26"/>
                <w:szCs w:val="26"/>
                <w:lang w:val="en-GB"/>
              </w:rPr>
            </w:pPr>
            <w:r>
              <w:rPr>
                <w:sz w:val="26"/>
                <w:szCs w:val="26"/>
                <w:lang w:val="en-GB"/>
              </w:rPr>
              <w:t xml:space="preserve">ĐC 2 và ĐC 4 quay , ĐC 1 và ĐC 3 dừng . </w:t>
            </w:r>
          </w:p>
        </w:tc>
        <w:tc>
          <w:tcPr>
            <w:tcW w:w="4084" w:type="dxa"/>
            <w:tcBorders>
              <w:top w:val="outset" w:sz="6" w:space="0" w:color="auto"/>
              <w:left w:val="outset" w:sz="6" w:space="0" w:color="auto"/>
              <w:bottom w:val="outset" w:sz="6" w:space="0" w:color="auto"/>
              <w:right w:val="outset" w:sz="6" w:space="0" w:color="auto"/>
            </w:tcBorders>
            <w:vAlign w:val="center"/>
            <w:hideMark/>
          </w:tcPr>
          <w:p w14:paraId="4EA5B806" w14:textId="77777777" w:rsidR="00837F01" w:rsidRDefault="00837F01" w:rsidP="004E528A">
            <w:pPr>
              <w:pStyle w:val="QFFeedback"/>
            </w:pPr>
          </w:p>
        </w:tc>
        <w:tc>
          <w:tcPr>
            <w:tcW w:w="572" w:type="dxa"/>
            <w:tcBorders>
              <w:top w:val="outset" w:sz="6" w:space="0" w:color="auto"/>
              <w:left w:val="outset" w:sz="6" w:space="0" w:color="auto"/>
              <w:bottom w:val="outset" w:sz="6" w:space="0" w:color="auto"/>
              <w:right w:val="outset" w:sz="6" w:space="0" w:color="auto"/>
            </w:tcBorders>
            <w:vAlign w:val="center"/>
            <w:hideMark/>
          </w:tcPr>
          <w:p w14:paraId="4691A668" w14:textId="77777777" w:rsidR="00837F01" w:rsidRDefault="00837F01" w:rsidP="004E528A">
            <w:pPr>
              <w:pStyle w:val="QFGrade"/>
            </w:pPr>
            <w:r>
              <w:t>0</w:t>
            </w:r>
          </w:p>
        </w:tc>
      </w:tr>
      <w:tr w:rsidR="00837F01" w14:paraId="21BAEE43"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74EB04CE" w14:textId="77777777" w:rsidR="00837F01" w:rsidRDefault="00837F01" w:rsidP="004E528A">
            <w:pPr>
              <w:pStyle w:val="QFOption"/>
              <w:spacing w:line="220" w:lineRule="atLeast"/>
            </w:pPr>
            <w:r>
              <w:t> </w:t>
            </w:r>
          </w:p>
        </w:tc>
        <w:tc>
          <w:tcPr>
            <w:tcW w:w="3606" w:type="dxa"/>
            <w:tcBorders>
              <w:top w:val="outset" w:sz="6" w:space="0" w:color="auto"/>
              <w:left w:val="outset" w:sz="6" w:space="0" w:color="auto"/>
              <w:bottom w:val="outset" w:sz="6" w:space="0" w:color="auto"/>
              <w:right w:val="outset" w:sz="6" w:space="0" w:color="auto"/>
            </w:tcBorders>
            <w:vAlign w:val="center"/>
          </w:tcPr>
          <w:p w14:paraId="772442A0" w14:textId="77777777" w:rsidR="00837F01" w:rsidRPr="0046476C" w:rsidRDefault="00837F01" w:rsidP="004E528A">
            <w:pPr>
              <w:rPr>
                <w:sz w:val="26"/>
                <w:szCs w:val="26"/>
                <w:lang w:val="en-GB"/>
              </w:rPr>
            </w:pPr>
            <w:r>
              <w:rPr>
                <w:sz w:val="26"/>
                <w:szCs w:val="26"/>
                <w:lang w:val="en-GB"/>
              </w:rPr>
              <w:t xml:space="preserve">ĐC 1 và ĐC 3 quay , ĐC 2 và ĐC 4 dừng </w:t>
            </w:r>
          </w:p>
        </w:tc>
        <w:tc>
          <w:tcPr>
            <w:tcW w:w="4084" w:type="dxa"/>
            <w:tcBorders>
              <w:top w:val="outset" w:sz="6" w:space="0" w:color="auto"/>
              <w:left w:val="outset" w:sz="6" w:space="0" w:color="auto"/>
              <w:bottom w:val="outset" w:sz="6" w:space="0" w:color="auto"/>
              <w:right w:val="outset" w:sz="6" w:space="0" w:color="auto"/>
            </w:tcBorders>
            <w:vAlign w:val="center"/>
            <w:hideMark/>
          </w:tcPr>
          <w:p w14:paraId="451CF4A1" w14:textId="77777777" w:rsidR="00837F01" w:rsidRDefault="00837F01" w:rsidP="004E528A">
            <w:pPr>
              <w:pStyle w:val="QFFeedback"/>
            </w:pPr>
          </w:p>
        </w:tc>
        <w:tc>
          <w:tcPr>
            <w:tcW w:w="572" w:type="dxa"/>
            <w:tcBorders>
              <w:top w:val="outset" w:sz="6" w:space="0" w:color="auto"/>
              <w:left w:val="outset" w:sz="6" w:space="0" w:color="auto"/>
              <w:bottom w:val="outset" w:sz="6" w:space="0" w:color="auto"/>
              <w:right w:val="outset" w:sz="6" w:space="0" w:color="auto"/>
            </w:tcBorders>
            <w:vAlign w:val="center"/>
            <w:hideMark/>
          </w:tcPr>
          <w:p w14:paraId="02E18BC0" w14:textId="77777777" w:rsidR="00837F01" w:rsidRDefault="00837F01" w:rsidP="004E528A">
            <w:pPr>
              <w:pStyle w:val="QFGrade"/>
            </w:pPr>
            <w:r>
              <w:t>0</w:t>
            </w:r>
          </w:p>
        </w:tc>
      </w:tr>
      <w:tr w:rsidR="00837F01" w14:paraId="2E8DC665"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1B534BF3" w14:textId="77777777" w:rsidR="00837F01" w:rsidRDefault="00837F01" w:rsidP="004E528A">
            <w:pPr>
              <w:pStyle w:val="QFOption"/>
              <w:spacing w:line="220" w:lineRule="atLeast"/>
            </w:pPr>
            <w:r>
              <w:t> </w:t>
            </w:r>
          </w:p>
        </w:tc>
        <w:tc>
          <w:tcPr>
            <w:tcW w:w="3606" w:type="dxa"/>
            <w:tcBorders>
              <w:top w:val="outset" w:sz="6" w:space="0" w:color="auto"/>
              <w:left w:val="outset" w:sz="6" w:space="0" w:color="auto"/>
              <w:bottom w:val="outset" w:sz="6" w:space="0" w:color="auto"/>
              <w:right w:val="outset" w:sz="6" w:space="0" w:color="auto"/>
            </w:tcBorders>
            <w:vAlign w:val="center"/>
          </w:tcPr>
          <w:p w14:paraId="659557F5" w14:textId="77777777" w:rsidR="00837F01" w:rsidRPr="0092355E" w:rsidRDefault="00837F01" w:rsidP="004E528A">
            <w:pPr>
              <w:rPr>
                <w:sz w:val="26"/>
                <w:szCs w:val="26"/>
                <w:lang w:val="en-GB"/>
              </w:rPr>
            </w:pPr>
            <w:r>
              <w:rPr>
                <w:sz w:val="26"/>
                <w:szCs w:val="26"/>
                <w:lang w:val="en-GB"/>
              </w:rPr>
              <w:t>Cả 4 Động cơ điều dừng</w:t>
            </w:r>
          </w:p>
        </w:tc>
        <w:tc>
          <w:tcPr>
            <w:tcW w:w="4084" w:type="dxa"/>
            <w:tcBorders>
              <w:top w:val="outset" w:sz="6" w:space="0" w:color="auto"/>
              <w:left w:val="outset" w:sz="6" w:space="0" w:color="auto"/>
              <w:bottom w:val="outset" w:sz="6" w:space="0" w:color="auto"/>
              <w:right w:val="outset" w:sz="6" w:space="0" w:color="auto"/>
            </w:tcBorders>
            <w:vAlign w:val="center"/>
            <w:hideMark/>
          </w:tcPr>
          <w:p w14:paraId="2D5C3210" w14:textId="77777777" w:rsidR="00837F01" w:rsidRDefault="00837F01" w:rsidP="004E528A">
            <w:pPr>
              <w:pStyle w:val="QFFeedback"/>
            </w:pPr>
          </w:p>
        </w:tc>
        <w:tc>
          <w:tcPr>
            <w:tcW w:w="572" w:type="dxa"/>
            <w:tcBorders>
              <w:top w:val="outset" w:sz="6" w:space="0" w:color="auto"/>
              <w:left w:val="outset" w:sz="6" w:space="0" w:color="auto"/>
              <w:bottom w:val="outset" w:sz="6" w:space="0" w:color="auto"/>
              <w:right w:val="outset" w:sz="6" w:space="0" w:color="auto"/>
            </w:tcBorders>
            <w:vAlign w:val="center"/>
            <w:hideMark/>
          </w:tcPr>
          <w:p w14:paraId="44F96468" w14:textId="77777777" w:rsidR="00837F01" w:rsidRDefault="00837F01" w:rsidP="004E528A">
            <w:pPr>
              <w:pStyle w:val="QFGrade"/>
            </w:pPr>
            <w:r>
              <w:t>0</w:t>
            </w:r>
          </w:p>
        </w:tc>
      </w:tr>
      <w:tr w:rsidR="00837F01" w14:paraId="5E1C7EBE"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1000D7A7" w14:textId="77777777" w:rsidR="00837F01" w:rsidRDefault="00837F01" w:rsidP="004E528A">
            <w:pPr>
              <w:pStyle w:val="QFOption"/>
              <w:spacing w:line="220" w:lineRule="atLeast"/>
            </w:pPr>
            <w:r>
              <w:t> </w:t>
            </w:r>
          </w:p>
        </w:tc>
        <w:tc>
          <w:tcPr>
            <w:tcW w:w="3606" w:type="dxa"/>
            <w:tcBorders>
              <w:top w:val="outset" w:sz="6" w:space="0" w:color="auto"/>
              <w:left w:val="outset" w:sz="6" w:space="0" w:color="auto"/>
              <w:bottom w:val="outset" w:sz="6" w:space="0" w:color="auto"/>
              <w:right w:val="outset" w:sz="6" w:space="0" w:color="auto"/>
            </w:tcBorders>
            <w:vAlign w:val="center"/>
          </w:tcPr>
          <w:p w14:paraId="0B5DD5AC" w14:textId="77777777" w:rsidR="00837F01" w:rsidRPr="00C744DB" w:rsidRDefault="00837F01" w:rsidP="004E528A">
            <w:pPr>
              <w:rPr>
                <w:sz w:val="26"/>
                <w:szCs w:val="26"/>
              </w:rPr>
            </w:pPr>
            <w:r>
              <w:rPr>
                <w:sz w:val="26"/>
                <w:szCs w:val="26"/>
                <w:lang w:val="en-GB"/>
              </w:rPr>
              <w:t>Cả 4 Động cơ điều quay</w:t>
            </w:r>
          </w:p>
        </w:tc>
        <w:tc>
          <w:tcPr>
            <w:tcW w:w="4084" w:type="dxa"/>
            <w:tcBorders>
              <w:top w:val="outset" w:sz="6" w:space="0" w:color="auto"/>
              <w:left w:val="outset" w:sz="6" w:space="0" w:color="auto"/>
              <w:bottom w:val="outset" w:sz="6" w:space="0" w:color="auto"/>
              <w:right w:val="outset" w:sz="6" w:space="0" w:color="auto"/>
            </w:tcBorders>
            <w:vAlign w:val="center"/>
            <w:hideMark/>
          </w:tcPr>
          <w:p w14:paraId="29DADD36" w14:textId="77777777" w:rsidR="00837F01" w:rsidRDefault="00837F01" w:rsidP="004E528A">
            <w:pPr>
              <w:pStyle w:val="QFFeedback"/>
            </w:pPr>
          </w:p>
        </w:tc>
        <w:tc>
          <w:tcPr>
            <w:tcW w:w="572" w:type="dxa"/>
            <w:tcBorders>
              <w:top w:val="outset" w:sz="6" w:space="0" w:color="auto"/>
              <w:left w:val="outset" w:sz="6" w:space="0" w:color="auto"/>
              <w:bottom w:val="outset" w:sz="6" w:space="0" w:color="auto"/>
              <w:right w:val="outset" w:sz="6" w:space="0" w:color="auto"/>
            </w:tcBorders>
            <w:vAlign w:val="center"/>
            <w:hideMark/>
          </w:tcPr>
          <w:p w14:paraId="4C651D29" w14:textId="77777777" w:rsidR="00837F01" w:rsidRDefault="00837F01" w:rsidP="004E528A">
            <w:pPr>
              <w:pStyle w:val="QFGrade"/>
            </w:pPr>
            <w:r>
              <w:t>100</w:t>
            </w:r>
          </w:p>
        </w:tc>
      </w:tr>
      <w:tr w:rsidR="00837F01" w14:paraId="7F4C5146"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0637187E" w14:textId="77777777" w:rsidR="00837F01" w:rsidRDefault="00837F01" w:rsidP="004E528A">
            <w:pPr>
              <w:pStyle w:val="Cell"/>
            </w:pPr>
          </w:p>
        </w:tc>
        <w:tc>
          <w:tcPr>
            <w:tcW w:w="3606" w:type="dxa"/>
            <w:tcBorders>
              <w:top w:val="outset" w:sz="6" w:space="0" w:color="auto"/>
              <w:left w:val="outset" w:sz="6" w:space="0" w:color="auto"/>
              <w:bottom w:val="outset" w:sz="6" w:space="0" w:color="auto"/>
              <w:right w:val="outset" w:sz="6" w:space="0" w:color="auto"/>
            </w:tcBorders>
            <w:vAlign w:val="center"/>
            <w:hideMark/>
          </w:tcPr>
          <w:p w14:paraId="0AB3489B" w14:textId="77777777" w:rsidR="00837F01" w:rsidRDefault="00837F01" w:rsidP="004E528A">
            <w:pPr>
              <w:pStyle w:val="TableRowHead"/>
            </w:pPr>
            <w:r>
              <w:t>General feedback:</w:t>
            </w:r>
          </w:p>
        </w:tc>
        <w:tc>
          <w:tcPr>
            <w:tcW w:w="4084" w:type="dxa"/>
            <w:tcBorders>
              <w:top w:val="outset" w:sz="6" w:space="0" w:color="auto"/>
              <w:left w:val="outset" w:sz="6" w:space="0" w:color="auto"/>
              <w:bottom w:val="outset" w:sz="6" w:space="0" w:color="auto"/>
              <w:right w:val="outset" w:sz="6" w:space="0" w:color="auto"/>
            </w:tcBorders>
            <w:vAlign w:val="center"/>
            <w:hideMark/>
          </w:tcPr>
          <w:p w14:paraId="1AF529F1" w14:textId="77777777" w:rsidR="00837F01" w:rsidRDefault="00837F01" w:rsidP="004E528A">
            <w:pPr>
              <w:pStyle w:val="Cell"/>
            </w:pPr>
          </w:p>
        </w:tc>
        <w:tc>
          <w:tcPr>
            <w:tcW w:w="572" w:type="dxa"/>
            <w:tcBorders>
              <w:top w:val="outset" w:sz="6" w:space="0" w:color="auto"/>
              <w:left w:val="outset" w:sz="6" w:space="0" w:color="auto"/>
              <w:bottom w:val="outset" w:sz="6" w:space="0" w:color="auto"/>
              <w:right w:val="outset" w:sz="6" w:space="0" w:color="auto"/>
            </w:tcBorders>
            <w:vAlign w:val="center"/>
            <w:hideMark/>
          </w:tcPr>
          <w:p w14:paraId="4A56CEE7" w14:textId="77777777" w:rsidR="00837F01" w:rsidRDefault="00837F01" w:rsidP="004E528A">
            <w:pPr>
              <w:pStyle w:val="Cell"/>
            </w:pPr>
          </w:p>
        </w:tc>
      </w:tr>
      <w:tr w:rsidR="00837F01" w14:paraId="2A09026A"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2DD6F712" w14:textId="77777777" w:rsidR="00837F01" w:rsidRDefault="00837F01" w:rsidP="004E528A">
            <w:pPr>
              <w:pStyle w:val="Cell"/>
            </w:pPr>
          </w:p>
        </w:tc>
        <w:tc>
          <w:tcPr>
            <w:tcW w:w="3606" w:type="dxa"/>
            <w:tcBorders>
              <w:top w:val="outset" w:sz="6" w:space="0" w:color="auto"/>
              <w:left w:val="outset" w:sz="6" w:space="0" w:color="auto"/>
              <w:bottom w:val="outset" w:sz="6" w:space="0" w:color="auto"/>
              <w:right w:val="outset" w:sz="6" w:space="0" w:color="auto"/>
            </w:tcBorders>
            <w:vAlign w:val="center"/>
            <w:hideMark/>
          </w:tcPr>
          <w:p w14:paraId="2AD14522" w14:textId="77777777" w:rsidR="00837F01" w:rsidRDefault="00837F01" w:rsidP="004E528A">
            <w:pPr>
              <w:pStyle w:val="TableRowHead"/>
            </w:pPr>
            <w:r>
              <w:t>For any correct response:</w:t>
            </w:r>
          </w:p>
        </w:tc>
        <w:tc>
          <w:tcPr>
            <w:tcW w:w="4084" w:type="dxa"/>
            <w:tcBorders>
              <w:top w:val="outset" w:sz="6" w:space="0" w:color="auto"/>
              <w:left w:val="outset" w:sz="6" w:space="0" w:color="auto"/>
              <w:bottom w:val="outset" w:sz="6" w:space="0" w:color="auto"/>
              <w:right w:val="outset" w:sz="6" w:space="0" w:color="auto"/>
            </w:tcBorders>
            <w:vAlign w:val="center"/>
          </w:tcPr>
          <w:p w14:paraId="3955E9CA" w14:textId="77777777" w:rsidR="00837F01" w:rsidRDefault="00837F01" w:rsidP="004E528A">
            <w:pPr>
              <w:pStyle w:val="Cell"/>
            </w:pPr>
          </w:p>
        </w:tc>
        <w:tc>
          <w:tcPr>
            <w:tcW w:w="572" w:type="dxa"/>
            <w:tcBorders>
              <w:top w:val="outset" w:sz="6" w:space="0" w:color="auto"/>
              <w:left w:val="outset" w:sz="6" w:space="0" w:color="auto"/>
              <w:bottom w:val="outset" w:sz="6" w:space="0" w:color="auto"/>
              <w:right w:val="outset" w:sz="6" w:space="0" w:color="auto"/>
            </w:tcBorders>
            <w:vAlign w:val="center"/>
            <w:hideMark/>
          </w:tcPr>
          <w:p w14:paraId="2FF6CC51" w14:textId="77777777" w:rsidR="00837F01" w:rsidRDefault="00837F01" w:rsidP="004E528A">
            <w:pPr>
              <w:pStyle w:val="Cell"/>
            </w:pPr>
          </w:p>
        </w:tc>
      </w:tr>
      <w:tr w:rsidR="00837F01" w14:paraId="24B8927F"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36AE5ED2" w14:textId="77777777" w:rsidR="00837F01" w:rsidRDefault="00837F01" w:rsidP="004E528A">
            <w:pPr>
              <w:pStyle w:val="Cell"/>
            </w:pPr>
          </w:p>
        </w:tc>
        <w:tc>
          <w:tcPr>
            <w:tcW w:w="3606" w:type="dxa"/>
            <w:tcBorders>
              <w:top w:val="outset" w:sz="6" w:space="0" w:color="auto"/>
              <w:left w:val="outset" w:sz="6" w:space="0" w:color="auto"/>
              <w:bottom w:val="outset" w:sz="6" w:space="0" w:color="auto"/>
              <w:right w:val="outset" w:sz="6" w:space="0" w:color="auto"/>
            </w:tcBorders>
            <w:vAlign w:val="center"/>
            <w:hideMark/>
          </w:tcPr>
          <w:p w14:paraId="5A786E9C" w14:textId="77777777" w:rsidR="00837F01" w:rsidRDefault="00837F01" w:rsidP="004E528A">
            <w:pPr>
              <w:pStyle w:val="TableRowHead"/>
            </w:pPr>
            <w:r>
              <w:t>For any incorrect response:</w:t>
            </w:r>
          </w:p>
        </w:tc>
        <w:tc>
          <w:tcPr>
            <w:tcW w:w="4084" w:type="dxa"/>
            <w:tcBorders>
              <w:top w:val="outset" w:sz="6" w:space="0" w:color="auto"/>
              <w:left w:val="outset" w:sz="6" w:space="0" w:color="auto"/>
              <w:bottom w:val="outset" w:sz="6" w:space="0" w:color="auto"/>
              <w:right w:val="outset" w:sz="6" w:space="0" w:color="auto"/>
            </w:tcBorders>
            <w:vAlign w:val="center"/>
          </w:tcPr>
          <w:p w14:paraId="59384C15" w14:textId="77777777" w:rsidR="00837F01" w:rsidRDefault="00837F01" w:rsidP="004E528A">
            <w:pPr>
              <w:pStyle w:val="Cell"/>
            </w:pPr>
          </w:p>
        </w:tc>
        <w:tc>
          <w:tcPr>
            <w:tcW w:w="572" w:type="dxa"/>
            <w:tcBorders>
              <w:top w:val="outset" w:sz="6" w:space="0" w:color="auto"/>
              <w:left w:val="outset" w:sz="6" w:space="0" w:color="auto"/>
              <w:bottom w:val="outset" w:sz="6" w:space="0" w:color="auto"/>
              <w:right w:val="outset" w:sz="6" w:space="0" w:color="auto"/>
            </w:tcBorders>
            <w:vAlign w:val="center"/>
            <w:hideMark/>
          </w:tcPr>
          <w:p w14:paraId="5FCBB3AB" w14:textId="77777777" w:rsidR="00837F01" w:rsidRDefault="00837F01" w:rsidP="004E528A">
            <w:pPr>
              <w:pStyle w:val="Cell"/>
            </w:pPr>
          </w:p>
        </w:tc>
      </w:tr>
      <w:tr w:rsidR="00837F01" w14:paraId="258D28DB"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57D8D0C7" w14:textId="77777777" w:rsidR="00837F01" w:rsidRDefault="00837F01" w:rsidP="004E528A">
            <w:pPr>
              <w:pStyle w:val="Cell"/>
            </w:pPr>
          </w:p>
        </w:tc>
        <w:tc>
          <w:tcPr>
            <w:tcW w:w="3606" w:type="dxa"/>
            <w:tcBorders>
              <w:top w:val="outset" w:sz="6" w:space="0" w:color="auto"/>
              <w:left w:val="outset" w:sz="6" w:space="0" w:color="auto"/>
              <w:bottom w:val="outset" w:sz="6" w:space="0" w:color="auto"/>
              <w:right w:val="outset" w:sz="6" w:space="0" w:color="auto"/>
            </w:tcBorders>
            <w:vAlign w:val="center"/>
            <w:hideMark/>
          </w:tcPr>
          <w:p w14:paraId="33CE3670" w14:textId="77777777" w:rsidR="00837F01" w:rsidRDefault="00837F01" w:rsidP="004E528A">
            <w:pPr>
              <w:pStyle w:val="TableRowHead"/>
            </w:pPr>
            <w:r>
              <w:t>Hint 1:</w:t>
            </w:r>
          </w:p>
        </w:tc>
        <w:tc>
          <w:tcPr>
            <w:tcW w:w="4084" w:type="dxa"/>
            <w:tcBorders>
              <w:top w:val="outset" w:sz="6" w:space="0" w:color="auto"/>
              <w:left w:val="outset" w:sz="6" w:space="0" w:color="auto"/>
              <w:bottom w:val="outset" w:sz="6" w:space="0" w:color="auto"/>
              <w:right w:val="outset" w:sz="6" w:space="0" w:color="auto"/>
            </w:tcBorders>
            <w:vAlign w:val="center"/>
            <w:hideMark/>
          </w:tcPr>
          <w:p w14:paraId="090B3FDB" w14:textId="77777777" w:rsidR="00837F01" w:rsidRDefault="00837F01" w:rsidP="004E528A">
            <w:pPr>
              <w:pStyle w:val="Cell"/>
            </w:pPr>
          </w:p>
        </w:tc>
        <w:tc>
          <w:tcPr>
            <w:tcW w:w="572" w:type="dxa"/>
            <w:tcBorders>
              <w:top w:val="outset" w:sz="6" w:space="0" w:color="auto"/>
              <w:left w:val="outset" w:sz="6" w:space="0" w:color="auto"/>
              <w:bottom w:val="outset" w:sz="6" w:space="0" w:color="auto"/>
              <w:right w:val="outset" w:sz="6" w:space="0" w:color="auto"/>
            </w:tcBorders>
            <w:vAlign w:val="center"/>
            <w:hideMark/>
          </w:tcPr>
          <w:p w14:paraId="0F9D6DE2" w14:textId="77777777" w:rsidR="00837F01" w:rsidRDefault="00837F01" w:rsidP="004E528A">
            <w:pPr>
              <w:pStyle w:val="Cell"/>
            </w:pPr>
          </w:p>
        </w:tc>
      </w:tr>
      <w:tr w:rsidR="00837F01" w14:paraId="4FB90D2C"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3365246A" w14:textId="77777777" w:rsidR="00837F01" w:rsidRDefault="00837F01" w:rsidP="004E528A">
            <w:pPr>
              <w:pStyle w:val="Cell"/>
            </w:pPr>
          </w:p>
        </w:tc>
        <w:tc>
          <w:tcPr>
            <w:tcW w:w="3606" w:type="dxa"/>
            <w:tcBorders>
              <w:top w:val="outset" w:sz="6" w:space="0" w:color="auto"/>
              <w:left w:val="outset" w:sz="6" w:space="0" w:color="auto"/>
              <w:bottom w:val="outset" w:sz="6" w:space="0" w:color="auto"/>
              <w:right w:val="outset" w:sz="6" w:space="0" w:color="auto"/>
            </w:tcBorders>
            <w:vAlign w:val="center"/>
            <w:hideMark/>
          </w:tcPr>
          <w:p w14:paraId="4A32BB97" w14:textId="77777777" w:rsidR="00837F01" w:rsidRDefault="00837F01" w:rsidP="004E528A">
            <w:pPr>
              <w:pStyle w:val="TableRowHead"/>
            </w:pPr>
            <w:r>
              <w:t>Show the number of correct responses (Hint 1):</w:t>
            </w:r>
          </w:p>
        </w:tc>
        <w:tc>
          <w:tcPr>
            <w:tcW w:w="4084" w:type="dxa"/>
            <w:tcBorders>
              <w:top w:val="outset" w:sz="6" w:space="0" w:color="auto"/>
              <w:left w:val="outset" w:sz="6" w:space="0" w:color="auto"/>
              <w:bottom w:val="outset" w:sz="6" w:space="0" w:color="auto"/>
              <w:right w:val="outset" w:sz="6" w:space="0" w:color="auto"/>
            </w:tcBorders>
            <w:vAlign w:val="center"/>
            <w:hideMark/>
          </w:tcPr>
          <w:p w14:paraId="17537BD4" w14:textId="77777777" w:rsidR="00837F01" w:rsidRDefault="00837F01" w:rsidP="004E528A">
            <w:pPr>
              <w:pStyle w:val="Cell"/>
            </w:pPr>
            <w:r>
              <w:t>No</w:t>
            </w:r>
          </w:p>
        </w:tc>
        <w:tc>
          <w:tcPr>
            <w:tcW w:w="572" w:type="dxa"/>
            <w:tcBorders>
              <w:top w:val="outset" w:sz="6" w:space="0" w:color="auto"/>
              <w:left w:val="outset" w:sz="6" w:space="0" w:color="auto"/>
              <w:bottom w:val="outset" w:sz="6" w:space="0" w:color="auto"/>
              <w:right w:val="outset" w:sz="6" w:space="0" w:color="auto"/>
            </w:tcBorders>
            <w:vAlign w:val="center"/>
            <w:hideMark/>
          </w:tcPr>
          <w:p w14:paraId="78C24409" w14:textId="77777777" w:rsidR="00837F01" w:rsidRDefault="00837F01" w:rsidP="004E528A">
            <w:pPr>
              <w:pStyle w:val="Cell"/>
            </w:pPr>
          </w:p>
        </w:tc>
      </w:tr>
      <w:tr w:rsidR="00837F01" w14:paraId="57D815C4"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093B2D3A" w14:textId="77777777" w:rsidR="00837F01" w:rsidRDefault="00837F01" w:rsidP="004E528A">
            <w:pPr>
              <w:pStyle w:val="Cell"/>
            </w:pPr>
          </w:p>
        </w:tc>
        <w:tc>
          <w:tcPr>
            <w:tcW w:w="3606" w:type="dxa"/>
            <w:tcBorders>
              <w:top w:val="outset" w:sz="6" w:space="0" w:color="auto"/>
              <w:left w:val="outset" w:sz="6" w:space="0" w:color="auto"/>
              <w:bottom w:val="outset" w:sz="6" w:space="0" w:color="auto"/>
              <w:right w:val="outset" w:sz="6" w:space="0" w:color="auto"/>
            </w:tcBorders>
            <w:vAlign w:val="center"/>
            <w:hideMark/>
          </w:tcPr>
          <w:p w14:paraId="3E42AE30" w14:textId="77777777" w:rsidR="00837F01" w:rsidRDefault="00837F01" w:rsidP="004E528A">
            <w:pPr>
              <w:pStyle w:val="TableRowHead"/>
            </w:pPr>
            <w:r>
              <w:t>Clear incorrect responses (Hint 1):</w:t>
            </w:r>
          </w:p>
        </w:tc>
        <w:tc>
          <w:tcPr>
            <w:tcW w:w="4084" w:type="dxa"/>
            <w:tcBorders>
              <w:top w:val="outset" w:sz="6" w:space="0" w:color="auto"/>
              <w:left w:val="outset" w:sz="6" w:space="0" w:color="auto"/>
              <w:bottom w:val="outset" w:sz="6" w:space="0" w:color="auto"/>
              <w:right w:val="outset" w:sz="6" w:space="0" w:color="auto"/>
            </w:tcBorders>
            <w:vAlign w:val="center"/>
            <w:hideMark/>
          </w:tcPr>
          <w:p w14:paraId="1F21300C" w14:textId="77777777" w:rsidR="00837F01" w:rsidRDefault="00837F01" w:rsidP="004E528A">
            <w:pPr>
              <w:pStyle w:val="Cell"/>
            </w:pPr>
            <w:r>
              <w:t>No</w:t>
            </w:r>
          </w:p>
        </w:tc>
        <w:tc>
          <w:tcPr>
            <w:tcW w:w="572" w:type="dxa"/>
            <w:tcBorders>
              <w:top w:val="outset" w:sz="6" w:space="0" w:color="auto"/>
              <w:left w:val="outset" w:sz="6" w:space="0" w:color="auto"/>
              <w:bottom w:val="outset" w:sz="6" w:space="0" w:color="auto"/>
              <w:right w:val="outset" w:sz="6" w:space="0" w:color="auto"/>
            </w:tcBorders>
            <w:vAlign w:val="center"/>
            <w:hideMark/>
          </w:tcPr>
          <w:p w14:paraId="573CF035" w14:textId="77777777" w:rsidR="00837F01" w:rsidRDefault="00837F01" w:rsidP="004E528A">
            <w:pPr>
              <w:pStyle w:val="Cell"/>
            </w:pPr>
          </w:p>
        </w:tc>
      </w:tr>
      <w:tr w:rsidR="00837F01" w14:paraId="3D3A14FE"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17C7EB5A" w14:textId="77777777" w:rsidR="00837F01" w:rsidRDefault="00837F01" w:rsidP="004E528A">
            <w:pPr>
              <w:pStyle w:val="Cell"/>
            </w:pPr>
          </w:p>
        </w:tc>
        <w:tc>
          <w:tcPr>
            <w:tcW w:w="3606" w:type="dxa"/>
            <w:tcBorders>
              <w:top w:val="outset" w:sz="6" w:space="0" w:color="auto"/>
              <w:left w:val="outset" w:sz="6" w:space="0" w:color="auto"/>
              <w:bottom w:val="outset" w:sz="6" w:space="0" w:color="auto"/>
              <w:right w:val="outset" w:sz="6" w:space="0" w:color="auto"/>
            </w:tcBorders>
            <w:vAlign w:val="center"/>
            <w:hideMark/>
          </w:tcPr>
          <w:p w14:paraId="6B9CABCB" w14:textId="77777777" w:rsidR="00837F01" w:rsidRDefault="00837F01" w:rsidP="004E528A">
            <w:pPr>
              <w:pStyle w:val="TableRowHead"/>
            </w:pPr>
            <w:r>
              <w:t>Tags:</w:t>
            </w:r>
          </w:p>
        </w:tc>
        <w:tc>
          <w:tcPr>
            <w:tcW w:w="4084" w:type="dxa"/>
            <w:tcBorders>
              <w:top w:val="outset" w:sz="6" w:space="0" w:color="auto"/>
              <w:left w:val="outset" w:sz="6" w:space="0" w:color="auto"/>
              <w:bottom w:val="outset" w:sz="6" w:space="0" w:color="auto"/>
              <w:right w:val="outset" w:sz="6" w:space="0" w:color="auto"/>
            </w:tcBorders>
            <w:vAlign w:val="center"/>
            <w:hideMark/>
          </w:tcPr>
          <w:p w14:paraId="74776B40" w14:textId="77777777" w:rsidR="00837F01" w:rsidRDefault="00837F01" w:rsidP="004E528A">
            <w:pPr>
              <w:pStyle w:val="Cell"/>
            </w:pPr>
          </w:p>
        </w:tc>
        <w:tc>
          <w:tcPr>
            <w:tcW w:w="572" w:type="dxa"/>
            <w:tcBorders>
              <w:top w:val="outset" w:sz="6" w:space="0" w:color="auto"/>
              <w:left w:val="outset" w:sz="6" w:space="0" w:color="auto"/>
              <w:bottom w:val="outset" w:sz="6" w:space="0" w:color="auto"/>
              <w:right w:val="outset" w:sz="6" w:space="0" w:color="auto"/>
            </w:tcBorders>
            <w:vAlign w:val="center"/>
            <w:hideMark/>
          </w:tcPr>
          <w:p w14:paraId="245A74A8" w14:textId="77777777" w:rsidR="00837F01" w:rsidRDefault="00837F01" w:rsidP="004E528A">
            <w:pPr>
              <w:pStyle w:val="Cell"/>
            </w:pPr>
          </w:p>
        </w:tc>
      </w:tr>
      <w:tr w:rsidR="00837F01" w14:paraId="008FCED4" w14:textId="77777777" w:rsidTr="004E528A">
        <w:trPr>
          <w:cantSplit/>
        </w:trPr>
        <w:tc>
          <w:tcPr>
            <w:tcW w:w="8766" w:type="dxa"/>
            <w:gridSpan w:val="3"/>
            <w:tcBorders>
              <w:top w:val="outset" w:sz="6" w:space="0" w:color="auto"/>
              <w:left w:val="outset" w:sz="6" w:space="0" w:color="auto"/>
              <w:bottom w:val="outset" w:sz="6" w:space="0" w:color="auto"/>
              <w:right w:val="outset" w:sz="6" w:space="0" w:color="auto"/>
            </w:tcBorders>
            <w:vAlign w:val="center"/>
            <w:hideMark/>
          </w:tcPr>
          <w:p w14:paraId="78442472" w14:textId="77777777" w:rsidR="00837F01" w:rsidRDefault="00837F01" w:rsidP="004E528A">
            <w:pPr>
              <w:pStyle w:val="Cell"/>
            </w:pPr>
            <w:r>
              <w:rPr>
                <w:i/>
                <w:iCs/>
              </w:rPr>
              <w:t>Allows the selection of a single or multiple responses from a pre-defined list. (MC/MA)</w:t>
            </w:r>
          </w:p>
        </w:tc>
        <w:tc>
          <w:tcPr>
            <w:tcW w:w="572" w:type="dxa"/>
            <w:tcBorders>
              <w:top w:val="outset" w:sz="6" w:space="0" w:color="auto"/>
              <w:left w:val="outset" w:sz="6" w:space="0" w:color="auto"/>
              <w:bottom w:val="outset" w:sz="6" w:space="0" w:color="auto"/>
              <w:right w:val="outset" w:sz="6" w:space="0" w:color="auto"/>
            </w:tcBorders>
            <w:vAlign w:val="center"/>
            <w:hideMark/>
          </w:tcPr>
          <w:p w14:paraId="693710E3" w14:textId="77777777" w:rsidR="00837F01" w:rsidRDefault="00837F01" w:rsidP="004E528A">
            <w:pPr>
              <w:pStyle w:val="Cell"/>
            </w:pPr>
          </w:p>
        </w:tc>
      </w:tr>
    </w:tbl>
    <w:p w14:paraId="27FE3FE2" w14:textId="77777777" w:rsidR="00837F01" w:rsidRDefault="00837F01" w:rsidP="00837F01">
      <w:pPr>
        <w:pStyle w:val="Heading2"/>
      </w:pPr>
      <w:r>
        <w:t>Question 54</w:t>
      </w:r>
    </w:p>
    <w:p w14:paraId="5FE582AA"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1097"/>
        <w:gridCol w:w="3183"/>
        <w:gridCol w:w="3535"/>
        <w:gridCol w:w="514"/>
      </w:tblGrid>
      <w:tr w:rsidR="00837F01" w14:paraId="5D5427C4" w14:textId="77777777" w:rsidTr="004E528A">
        <w:trPr>
          <w:cantSplit/>
          <w:tblHeader/>
        </w:trPr>
        <w:tc>
          <w:tcPr>
            <w:tcW w:w="8763" w:type="dxa"/>
            <w:gridSpan w:val="3"/>
            <w:tcBorders>
              <w:top w:val="outset" w:sz="6" w:space="0" w:color="auto"/>
              <w:left w:val="outset" w:sz="6" w:space="0" w:color="auto"/>
              <w:bottom w:val="outset" w:sz="6" w:space="0" w:color="auto"/>
              <w:right w:val="outset" w:sz="6" w:space="0" w:color="auto"/>
            </w:tcBorders>
            <w:vAlign w:val="center"/>
          </w:tcPr>
          <w:p w14:paraId="02D296A1" w14:textId="77777777" w:rsidR="00837F01" w:rsidRDefault="00837F01" w:rsidP="004E528A">
            <w:pPr>
              <w:rPr>
                <w:sz w:val="26"/>
                <w:szCs w:val="26"/>
                <w:lang w:val="en-GB"/>
              </w:rPr>
            </w:pPr>
            <w:r w:rsidRPr="008C4A64">
              <w:rPr>
                <w:b/>
                <w:bCs/>
                <w:sz w:val="26"/>
                <w:szCs w:val="26"/>
                <w:lang w:val="en-GB"/>
              </w:rPr>
              <w:lastRenderedPageBreak/>
              <w:t xml:space="preserve">Câu </w:t>
            </w:r>
            <w:r>
              <w:rPr>
                <w:b/>
                <w:bCs/>
                <w:sz w:val="26"/>
                <w:szCs w:val="26"/>
                <w:lang w:val="en-GB"/>
              </w:rPr>
              <w:t>5</w:t>
            </w:r>
            <w:r w:rsidRPr="008C4A64">
              <w:rPr>
                <w:b/>
                <w:bCs/>
                <w:sz w:val="26"/>
                <w:szCs w:val="26"/>
                <w:lang w:val="en-GB"/>
              </w:rPr>
              <w:t>3</w:t>
            </w:r>
            <w:r>
              <w:rPr>
                <w:sz w:val="26"/>
                <w:szCs w:val="26"/>
                <w:lang w:val="en-GB"/>
              </w:rPr>
              <w:t xml:space="preserve"> Cho mạch điện như hình vẽ:</w:t>
            </w:r>
          </w:p>
          <w:p w14:paraId="63E958A1" w14:textId="77777777" w:rsidR="00837F01" w:rsidRDefault="00837F01" w:rsidP="004E528A">
            <w:pPr>
              <w:rPr>
                <w:sz w:val="26"/>
                <w:szCs w:val="26"/>
                <w:lang w:val="en-GB"/>
              </w:rPr>
            </w:pPr>
            <w:r w:rsidRPr="005D0A2B">
              <w:rPr>
                <w:noProof/>
                <w:sz w:val="26"/>
                <w:szCs w:val="26"/>
                <w:lang w:val="en-GB"/>
              </w:rPr>
              <w:drawing>
                <wp:inline distT="0" distB="0" distL="0" distR="0" wp14:anchorId="12119B5D" wp14:editId="48820657">
                  <wp:extent cx="5739459" cy="3657600"/>
                  <wp:effectExtent l="0" t="0" r="0" b="0"/>
                  <wp:docPr id="1002104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9952" name="Picture 1" descr="A screenshot of a computer&#10;&#10;AI-generated content may be incorrect."/>
                          <pic:cNvPicPr/>
                        </pic:nvPicPr>
                        <pic:blipFill rotWithShape="1">
                          <a:blip r:embed="rId24"/>
                          <a:srcRect l="20615"/>
                          <a:stretch>
                            <a:fillRect/>
                          </a:stretch>
                        </pic:blipFill>
                        <pic:spPr bwMode="auto">
                          <a:xfrm>
                            <a:off x="0" y="0"/>
                            <a:ext cx="5746463" cy="3662064"/>
                          </a:xfrm>
                          <a:prstGeom prst="rect">
                            <a:avLst/>
                          </a:prstGeom>
                          <a:ln>
                            <a:noFill/>
                          </a:ln>
                          <a:extLst>
                            <a:ext uri="{53640926-AAD7-44D8-BBD7-CCE9431645EC}">
                              <a14:shadowObscured xmlns:a14="http://schemas.microsoft.com/office/drawing/2010/main"/>
                            </a:ext>
                          </a:extLst>
                        </pic:spPr>
                      </pic:pic>
                    </a:graphicData>
                  </a:graphic>
                </wp:inline>
              </w:drawing>
            </w:r>
          </w:p>
          <w:p w14:paraId="09FA16E6" w14:textId="77777777" w:rsidR="00837F01" w:rsidRPr="00F64063" w:rsidRDefault="00837F01" w:rsidP="004E528A">
            <w:pPr>
              <w:rPr>
                <w:sz w:val="26"/>
                <w:szCs w:val="26"/>
                <w:lang w:val="en-GB"/>
              </w:rPr>
            </w:pPr>
            <w:r>
              <w:rPr>
                <w:sz w:val="26"/>
                <w:szCs w:val="26"/>
                <w:lang w:val="en-GB"/>
              </w:rPr>
              <w:t xml:space="preserve">Sau khi thực hiện lệnh MOV P2, #C1H thì. (11010001) </w:t>
            </w:r>
          </w:p>
        </w:tc>
        <w:tc>
          <w:tcPr>
            <w:tcW w:w="575" w:type="dxa"/>
            <w:tcBorders>
              <w:top w:val="outset" w:sz="6" w:space="0" w:color="auto"/>
              <w:left w:val="outset" w:sz="6" w:space="0" w:color="auto"/>
              <w:bottom w:val="outset" w:sz="6" w:space="0" w:color="auto"/>
              <w:right w:val="outset" w:sz="6" w:space="0" w:color="auto"/>
            </w:tcBorders>
            <w:vAlign w:val="center"/>
            <w:hideMark/>
          </w:tcPr>
          <w:p w14:paraId="5A4D2A14" w14:textId="77777777" w:rsidR="00837F01" w:rsidRDefault="00837F01" w:rsidP="004E528A">
            <w:pPr>
              <w:pStyle w:val="QFType"/>
            </w:pPr>
            <w:r>
              <w:t>MC</w:t>
            </w:r>
          </w:p>
        </w:tc>
      </w:tr>
      <w:tr w:rsidR="00837F01" w14:paraId="26A0CD66" w14:textId="77777777" w:rsidTr="004E528A">
        <w:trPr>
          <w:cantSplit/>
          <w:tblHeader/>
        </w:trPr>
        <w:tc>
          <w:tcPr>
            <w:tcW w:w="8763" w:type="dxa"/>
            <w:gridSpan w:val="3"/>
            <w:tcBorders>
              <w:top w:val="outset" w:sz="6" w:space="0" w:color="auto"/>
              <w:left w:val="outset" w:sz="6" w:space="0" w:color="auto"/>
              <w:bottom w:val="outset" w:sz="6" w:space="0" w:color="auto"/>
              <w:right w:val="outset" w:sz="6" w:space="0" w:color="auto"/>
            </w:tcBorders>
            <w:vAlign w:val="center"/>
            <w:hideMark/>
          </w:tcPr>
          <w:p w14:paraId="008676A1" w14:textId="77777777" w:rsidR="00837F01" w:rsidRDefault="00837F01" w:rsidP="004E528A">
            <w:pPr>
              <w:pStyle w:val="TableRowHead"/>
              <w:jc w:val="right"/>
            </w:pPr>
            <w:r>
              <w:t>Default mark:</w:t>
            </w:r>
          </w:p>
        </w:tc>
        <w:tc>
          <w:tcPr>
            <w:tcW w:w="575" w:type="dxa"/>
            <w:tcBorders>
              <w:top w:val="outset" w:sz="6" w:space="0" w:color="auto"/>
              <w:left w:val="outset" w:sz="6" w:space="0" w:color="auto"/>
              <w:bottom w:val="outset" w:sz="6" w:space="0" w:color="auto"/>
              <w:right w:val="outset" w:sz="6" w:space="0" w:color="auto"/>
            </w:tcBorders>
            <w:vAlign w:val="center"/>
            <w:hideMark/>
          </w:tcPr>
          <w:p w14:paraId="4181AB98" w14:textId="77777777" w:rsidR="00837F01" w:rsidRDefault="00837F01" w:rsidP="004E528A">
            <w:pPr>
              <w:pStyle w:val="Cell"/>
            </w:pPr>
            <w:r>
              <w:t>1</w:t>
            </w:r>
          </w:p>
        </w:tc>
      </w:tr>
      <w:tr w:rsidR="00837F01" w14:paraId="60DEC142" w14:textId="77777777" w:rsidTr="004E528A">
        <w:trPr>
          <w:cantSplit/>
          <w:tblHeader/>
        </w:trPr>
        <w:tc>
          <w:tcPr>
            <w:tcW w:w="8763" w:type="dxa"/>
            <w:gridSpan w:val="3"/>
            <w:tcBorders>
              <w:top w:val="outset" w:sz="6" w:space="0" w:color="auto"/>
              <w:left w:val="outset" w:sz="6" w:space="0" w:color="auto"/>
              <w:bottom w:val="outset" w:sz="6" w:space="0" w:color="auto"/>
              <w:right w:val="outset" w:sz="6" w:space="0" w:color="auto"/>
            </w:tcBorders>
            <w:vAlign w:val="center"/>
            <w:hideMark/>
          </w:tcPr>
          <w:p w14:paraId="01F48592" w14:textId="77777777" w:rsidR="00837F01" w:rsidRDefault="00837F01" w:rsidP="004E528A">
            <w:pPr>
              <w:pStyle w:val="TableRowHead"/>
              <w:jc w:val="right"/>
            </w:pPr>
            <w:r>
              <w:t>Shuffle the choices?</w:t>
            </w:r>
          </w:p>
        </w:tc>
        <w:tc>
          <w:tcPr>
            <w:tcW w:w="575" w:type="dxa"/>
            <w:tcBorders>
              <w:top w:val="outset" w:sz="6" w:space="0" w:color="auto"/>
              <w:left w:val="outset" w:sz="6" w:space="0" w:color="auto"/>
              <w:bottom w:val="outset" w:sz="6" w:space="0" w:color="auto"/>
              <w:right w:val="outset" w:sz="6" w:space="0" w:color="auto"/>
            </w:tcBorders>
            <w:vAlign w:val="center"/>
            <w:hideMark/>
          </w:tcPr>
          <w:p w14:paraId="1CB4D868" w14:textId="77777777" w:rsidR="00837F01" w:rsidRDefault="00837F01" w:rsidP="004E528A">
            <w:pPr>
              <w:pStyle w:val="Cell"/>
            </w:pPr>
            <w:r>
              <w:t>Yes</w:t>
            </w:r>
          </w:p>
        </w:tc>
      </w:tr>
      <w:tr w:rsidR="00837F01" w14:paraId="61598E52" w14:textId="77777777" w:rsidTr="004E528A">
        <w:trPr>
          <w:cantSplit/>
          <w:tblHeader/>
        </w:trPr>
        <w:tc>
          <w:tcPr>
            <w:tcW w:w="8763" w:type="dxa"/>
            <w:gridSpan w:val="3"/>
            <w:tcBorders>
              <w:top w:val="outset" w:sz="6" w:space="0" w:color="auto"/>
              <w:left w:val="outset" w:sz="6" w:space="0" w:color="auto"/>
              <w:bottom w:val="outset" w:sz="6" w:space="0" w:color="auto"/>
              <w:right w:val="outset" w:sz="6" w:space="0" w:color="auto"/>
            </w:tcBorders>
            <w:vAlign w:val="center"/>
            <w:hideMark/>
          </w:tcPr>
          <w:p w14:paraId="5CA8E9A6" w14:textId="77777777" w:rsidR="00837F01" w:rsidRDefault="00837F01" w:rsidP="004E528A">
            <w:pPr>
              <w:pStyle w:val="TableRowHead"/>
              <w:jc w:val="right"/>
            </w:pPr>
            <w:r>
              <w:t>Number the choices?</w:t>
            </w:r>
          </w:p>
        </w:tc>
        <w:tc>
          <w:tcPr>
            <w:tcW w:w="575" w:type="dxa"/>
            <w:tcBorders>
              <w:top w:val="outset" w:sz="6" w:space="0" w:color="auto"/>
              <w:left w:val="outset" w:sz="6" w:space="0" w:color="auto"/>
              <w:bottom w:val="outset" w:sz="6" w:space="0" w:color="auto"/>
              <w:right w:val="outset" w:sz="6" w:space="0" w:color="auto"/>
            </w:tcBorders>
            <w:vAlign w:val="center"/>
            <w:hideMark/>
          </w:tcPr>
          <w:p w14:paraId="57187BFD" w14:textId="77777777" w:rsidR="00837F01" w:rsidRDefault="00837F01" w:rsidP="004E528A">
            <w:pPr>
              <w:pStyle w:val="Cell"/>
            </w:pPr>
            <w:r>
              <w:t>D</w:t>
            </w:r>
          </w:p>
        </w:tc>
      </w:tr>
      <w:tr w:rsidR="00837F01" w14:paraId="7085C3F7" w14:textId="77777777" w:rsidTr="004E528A">
        <w:trPr>
          <w:cantSplit/>
          <w:tblHeader/>
        </w:trPr>
        <w:tc>
          <w:tcPr>
            <w:tcW w:w="8763" w:type="dxa"/>
            <w:gridSpan w:val="3"/>
            <w:tcBorders>
              <w:top w:val="outset" w:sz="6" w:space="0" w:color="auto"/>
              <w:left w:val="outset" w:sz="6" w:space="0" w:color="auto"/>
              <w:bottom w:val="outset" w:sz="6" w:space="0" w:color="auto"/>
              <w:right w:val="outset" w:sz="6" w:space="0" w:color="auto"/>
            </w:tcBorders>
            <w:vAlign w:val="center"/>
            <w:hideMark/>
          </w:tcPr>
          <w:p w14:paraId="43B5D1D4" w14:textId="77777777" w:rsidR="00837F01" w:rsidRDefault="00837F01" w:rsidP="004E528A">
            <w:pPr>
              <w:pStyle w:val="TableRowHead"/>
              <w:jc w:val="right"/>
            </w:pPr>
            <w:r>
              <w:t>Penalty for each incorrect try:</w:t>
            </w:r>
          </w:p>
        </w:tc>
        <w:tc>
          <w:tcPr>
            <w:tcW w:w="575" w:type="dxa"/>
            <w:tcBorders>
              <w:top w:val="outset" w:sz="6" w:space="0" w:color="auto"/>
              <w:left w:val="outset" w:sz="6" w:space="0" w:color="auto"/>
              <w:bottom w:val="outset" w:sz="6" w:space="0" w:color="auto"/>
              <w:right w:val="outset" w:sz="6" w:space="0" w:color="auto"/>
            </w:tcBorders>
            <w:vAlign w:val="center"/>
            <w:hideMark/>
          </w:tcPr>
          <w:p w14:paraId="313F9D64" w14:textId="77777777" w:rsidR="00837F01" w:rsidRDefault="00837F01" w:rsidP="004E528A">
            <w:pPr>
              <w:pStyle w:val="Cell"/>
            </w:pPr>
            <w:r>
              <w:t>0</w:t>
            </w:r>
          </w:p>
        </w:tc>
      </w:tr>
      <w:tr w:rsidR="00837F01" w14:paraId="666255B4" w14:textId="77777777" w:rsidTr="004E528A">
        <w:trPr>
          <w:cantSplit/>
          <w:tblHeader/>
        </w:trPr>
        <w:tc>
          <w:tcPr>
            <w:tcW w:w="8763" w:type="dxa"/>
            <w:gridSpan w:val="3"/>
            <w:tcBorders>
              <w:top w:val="outset" w:sz="6" w:space="0" w:color="auto"/>
              <w:left w:val="outset" w:sz="6" w:space="0" w:color="auto"/>
              <w:bottom w:val="outset" w:sz="6" w:space="0" w:color="auto"/>
              <w:right w:val="outset" w:sz="6" w:space="0" w:color="auto"/>
            </w:tcBorders>
            <w:vAlign w:val="center"/>
          </w:tcPr>
          <w:p w14:paraId="56BBD53D" w14:textId="77777777" w:rsidR="00837F01" w:rsidRDefault="00837F01" w:rsidP="004E528A">
            <w:pPr>
              <w:pStyle w:val="TableRowHead"/>
              <w:jc w:val="right"/>
            </w:pPr>
            <w:r>
              <w:t>ID number:</w:t>
            </w:r>
          </w:p>
        </w:tc>
        <w:tc>
          <w:tcPr>
            <w:tcW w:w="575" w:type="dxa"/>
            <w:tcBorders>
              <w:top w:val="outset" w:sz="6" w:space="0" w:color="auto"/>
              <w:left w:val="outset" w:sz="6" w:space="0" w:color="auto"/>
              <w:bottom w:val="outset" w:sz="6" w:space="0" w:color="auto"/>
              <w:right w:val="outset" w:sz="6" w:space="0" w:color="auto"/>
            </w:tcBorders>
            <w:vAlign w:val="center"/>
          </w:tcPr>
          <w:p w14:paraId="7EF05E65" w14:textId="77777777" w:rsidR="00837F01" w:rsidRDefault="00837F01" w:rsidP="004E528A">
            <w:pPr>
              <w:pStyle w:val="QFID"/>
            </w:pPr>
          </w:p>
        </w:tc>
      </w:tr>
      <w:tr w:rsidR="00837F01" w14:paraId="6E17FCBF" w14:textId="77777777" w:rsidTr="004E528A">
        <w:trPr>
          <w:cantSplit/>
          <w:trHeight w:val="74"/>
          <w:tblHeader/>
        </w:trPr>
        <w:tc>
          <w:tcPr>
            <w:tcW w:w="1076" w:type="dxa"/>
            <w:tcBorders>
              <w:top w:val="outset" w:sz="6" w:space="0" w:color="auto"/>
              <w:left w:val="outset" w:sz="6" w:space="0" w:color="auto"/>
              <w:bottom w:val="outset" w:sz="6" w:space="0" w:color="auto"/>
              <w:right w:val="outset" w:sz="6" w:space="0" w:color="auto"/>
            </w:tcBorders>
            <w:vAlign w:val="center"/>
            <w:hideMark/>
          </w:tcPr>
          <w:p w14:paraId="657ED4E5" w14:textId="77777777" w:rsidR="00837F01" w:rsidRDefault="00837F01" w:rsidP="004E528A">
            <w:pPr>
              <w:pStyle w:val="QFOptionReset"/>
            </w:pPr>
            <w:r>
              <w:t>#</w:t>
            </w:r>
          </w:p>
        </w:tc>
        <w:tc>
          <w:tcPr>
            <w:tcW w:w="3604" w:type="dxa"/>
            <w:tcBorders>
              <w:top w:val="outset" w:sz="6" w:space="0" w:color="auto"/>
              <w:left w:val="outset" w:sz="6" w:space="0" w:color="auto"/>
              <w:bottom w:val="outset" w:sz="6" w:space="0" w:color="auto"/>
              <w:right w:val="outset" w:sz="6" w:space="0" w:color="auto"/>
            </w:tcBorders>
            <w:vAlign w:val="center"/>
            <w:hideMark/>
          </w:tcPr>
          <w:p w14:paraId="4DBA54B8" w14:textId="77777777" w:rsidR="00837F01" w:rsidRDefault="00837F01" w:rsidP="004E528A">
            <w:pPr>
              <w:pStyle w:val="TableHead"/>
            </w:pPr>
            <w:r>
              <w:t>Answers</w:t>
            </w:r>
          </w:p>
        </w:tc>
        <w:tc>
          <w:tcPr>
            <w:tcW w:w="4083" w:type="dxa"/>
            <w:tcBorders>
              <w:top w:val="outset" w:sz="6" w:space="0" w:color="auto"/>
              <w:left w:val="outset" w:sz="6" w:space="0" w:color="auto"/>
              <w:bottom w:val="outset" w:sz="6" w:space="0" w:color="auto"/>
              <w:right w:val="outset" w:sz="6" w:space="0" w:color="auto"/>
            </w:tcBorders>
            <w:vAlign w:val="center"/>
            <w:hideMark/>
          </w:tcPr>
          <w:p w14:paraId="0050F688" w14:textId="77777777" w:rsidR="00837F01" w:rsidRDefault="00837F01" w:rsidP="004E528A">
            <w:pPr>
              <w:pStyle w:val="TableHead"/>
            </w:pPr>
            <w:r>
              <w:t>Feedback</w:t>
            </w:r>
          </w:p>
        </w:tc>
        <w:tc>
          <w:tcPr>
            <w:tcW w:w="575" w:type="dxa"/>
            <w:tcBorders>
              <w:top w:val="outset" w:sz="6" w:space="0" w:color="auto"/>
              <w:left w:val="outset" w:sz="6" w:space="0" w:color="auto"/>
              <w:bottom w:val="outset" w:sz="6" w:space="0" w:color="auto"/>
              <w:right w:val="outset" w:sz="6" w:space="0" w:color="auto"/>
            </w:tcBorders>
            <w:vAlign w:val="center"/>
            <w:hideMark/>
          </w:tcPr>
          <w:p w14:paraId="3D0E7129" w14:textId="77777777" w:rsidR="00837F01" w:rsidRDefault="00837F01" w:rsidP="004E528A">
            <w:pPr>
              <w:pStyle w:val="TableHead"/>
            </w:pPr>
            <w:r>
              <w:t>Grade</w:t>
            </w:r>
          </w:p>
        </w:tc>
      </w:tr>
      <w:tr w:rsidR="00837F01" w14:paraId="175AC405"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29482539" w14:textId="77777777" w:rsidR="00837F01" w:rsidRDefault="00837F01" w:rsidP="004E528A">
            <w:pPr>
              <w:pStyle w:val="QFOption"/>
              <w:spacing w:line="220" w:lineRule="atLeast"/>
            </w:pPr>
            <w:r>
              <w:t> </w:t>
            </w:r>
          </w:p>
        </w:tc>
        <w:tc>
          <w:tcPr>
            <w:tcW w:w="3604" w:type="dxa"/>
            <w:tcBorders>
              <w:top w:val="outset" w:sz="6" w:space="0" w:color="auto"/>
              <w:left w:val="outset" w:sz="6" w:space="0" w:color="auto"/>
              <w:bottom w:val="outset" w:sz="6" w:space="0" w:color="auto"/>
              <w:right w:val="outset" w:sz="6" w:space="0" w:color="auto"/>
            </w:tcBorders>
            <w:vAlign w:val="center"/>
          </w:tcPr>
          <w:p w14:paraId="4FC8BCAB" w14:textId="77777777" w:rsidR="00837F01" w:rsidRPr="00CF3E8D" w:rsidRDefault="00837F01" w:rsidP="004E528A">
            <w:pPr>
              <w:rPr>
                <w:sz w:val="26"/>
                <w:szCs w:val="26"/>
                <w:lang w:val="en-GB"/>
              </w:rPr>
            </w:pPr>
            <w:r>
              <w:rPr>
                <w:sz w:val="26"/>
                <w:szCs w:val="26"/>
                <w:lang w:val="en-GB"/>
              </w:rPr>
              <w:t>LED 1 và LED 3 tắt</w:t>
            </w:r>
          </w:p>
        </w:tc>
        <w:tc>
          <w:tcPr>
            <w:tcW w:w="4083" w:type="dxa"/>
            <w:tcBorders>
              <w:top w:val="outset" w:sz="6" w:space="0" w:color="auto"/>
              <w:left w:val="outset" w:sz="6" w:space="0" w:color="auto"/>
              <w:bottom w:val="outset" w:sz="6" w:space="0" w:color="auto"/>
              <w:right w:val="outset" w:sz="6" w:space="0" w:color="auto"/>
            </w:tcBorders>
            <w:vAlign w:val="center"/>
            <w:hideMark/>
          </w:tcPr>
          <w:p w14:paraId="62FAD877" w14:textId="77777777" w:rsidR="00837F01" w:rsidRDefault="00837F01" w:rsidP="004E528A">
            <w:pPr>
              <w:pStyle w:val="QFFeedback"/>
            </w:pPr>
          </w:p>
        </w:tc>
        <w:tc>
          <w:tcPr>
            <w:tcW w:w="575" w:type="dxa"/>
            <w:tcBorders>
              <w:top w:val="outset" w:sz="6" w:space="0" w:color="auto"/>
              <w:left w:val="outset" w:sz="6" w:space="0" w:color="auto"/>
              <w:bottom w:val="outset" w:sz="6" w:space="0" w:color="auto"/>
              <w:right w:val="outset" w:sz="6" w:space="0" w:color="auto"/>
            </w:tcBorders>
            <w:vAlign w:val="center"/>
            <w:hideMark/>
          </w:tcPr>
          <w:p w14:paraId="4C4F4018" w14:textId="77777777" w:rsidR="00837F01" w:rsidRDefault="00837F01" w:rsidP="004E528A">
            <w:pPr>
              <w:pStyle w:val="QFGrade"/>
            </w:pPr>
            <w:r>
              <w:t>100</w:t>
            </w:r>
          </w:p>
        </w:tc>
      </w:tr>
      <w:tr w:rsidR="00837F01" w14:paraId="28B92C98"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101EAB7E" w14:textId="77777777" w:rsidR="00837F01" w:rsidRDefault="00837F01" w:rsidP="004E528A">
            <w:pPr>
              <w:pStyle w:val="QFOption"/>
              <w:spacing w:line="220" w:lineRule="atLeast"/>
            </w:pPr>
            <w:r>
              <w:t> </w:t>
            </w:r>
          </w:p>
        </w:tc>
        <w:tc>
          <w:tcPr>
            <w:tcW w:w="3604" w:type="dxa"/>
            <w:tcBorders>
              <w:top w:val="outset" w:sz="6" w:space="0" w:color="auto"/>
              <w:left w:val="outset" w:sz="6" w:space="0" w:color="auto"/>
              <w:bottom w:val="outset" w:sz="6" w:space="0" w:color="auto"/>
              <w:right w:val="outset" w:sz="6" w:space="0" w:color="auto"/>
            </w:tcBorders>
            <w:vAlign w:val="center"/>
          </w:tcPr>
          <w:p w14:paraId="03A5B2AE" w14:textId="77777777" w:rsidR="00837F01" w:rsidRPr="0046476C" w:rsidRDefault="00837F01" w:rsidP="004E528A">
            <w:pPr>
              <w:rPr>
                <w:sz w:val="26"/>
                <w:szCs w:val="26"/>
                <w:lang w:val="en-GB"/>
              </w:rPr>
            </w:pPr>
            <w:r>
              <w:rPr>
                <w:sz w:val="26"/>
                <w:szCs w:val="26"/>
                <w:lang w:val="en-GB"/>
              </w:rPr>
              <w:t>LED 6 và LED 2 tắt</w:t>
            </w:r>
          </w:p>
        </w:tc>
        <w:tc>
          <w:tcPr>
            <w:tcW w:w="4083" w:type="dxa"/>
            <w:tcBorders>
              <w:top w:val="outset" w:sz="6" w:space="0" w:color="auto"/>
              <w:left w:val="outset" w:sz="6" w:space="0" w:color="auto"/>
              <w:bottom w:val="outset" w:sz="6" w:space="0" w:color="auto"/>
              <w:right w:val="outset" w:sz="6" w:space="0" w:color="auto"/>
            </w:tcBorders>
            <w:vAlign w:val="center"/>
            <w:hideMark/>
          </w:tcPr>
          <w:p w14:paraId="06C46FA4" w14:textId="77777777" w:rsidR="00837F01" w:rsidRDefault="00837F01" w:rsidP="004E528A">
            <w:pPr>
              <w:pStyle w:val="QFFeedback"/>
            </w:pPr>
          </w:p>
        </w:tc>
        <w:tc>
          <w:tcPr>
            <w:tcW w:w="575" w:type="dxa"/>
            <w:tcBorders>
              <w:top w:val="outset" w:sz="6" w:space="0" w:color="auto"/>
              <w:left w:val="outset" w:sz="6" w:space="0" w:color="auto"/>
              <w:bottom w:val="outset" w:sz="6" w:space="0" w:color="auto"/>
              <w:right w:val="outset" w:sz="6" w:space="0" w:color="auto"/>
            </w:tcBorders>
            <w:vAlign w:val="center"/>
            <w:hideMark/>
          </w:tcPr>
          <w:p w14:paraId="38FBA36C" w14:textId="77777777" w:rsidR="00837F01" w:rsidRDefault="00837F01" w:rsidP="004E528A">
            <w:pPr>
              <w:pStyle w:val="QFGrade"/>
            </w:pPr>
            <w:r>
              <w:t>0</w:t>
            </w:r>
          </w:p>
        </w:tc>
      </w:tr>
      <w:tr w:rsidR="00837F01" w14:paraId="73F846EB"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62F08C32" w14:textId="77777777" w:rsidR="00837F01" w:rsidRDefault="00837F01" w:rsidP="004E528A">
            <w:pPr>
              <w:pStyle w:val="QFOption"/>
              <w:spacing w:line="220" w:lineRule="atLeast"/>
            </w:pPr>
            <w:r>
              <w:t> </w:t>
            </w:r>
          </w:p>
        </w:tc>
        <w:tc>
          <w:tcPr>
            <w:tcW w:w="3604" w:type="dxa"/>
            <w:tcBorders>
              <w:top w:val="outset" w:sz="6" w:space="0" w:color="auto"/>
              <w:left w:val="outset" w:sz="6" w:space="0" w:color="auto"/>
              <w:bottom w:val="outset" w:sz="6" w:space="0" w:color="auto"/>
              <w:right w:val="outset" w:sz="6" w:space="0" w:color="auto"/>
            </w:tcBorders>
            <w:vAlign w:val="center"/>
          </w:tcPr>
          <w:p w14:paraId="413F5738" w14:textId="77777777" w:rsidR="00837F01" w:rsidRPr="0092355E" w:rsidRDefault="00837F01" w:rsidP="004E528A">
            <w:pPr>
              <w:rPr>
                <w:sz w:val="26"/>
                <w:szCs w:val="26"/>
                <w:lang w:val="en-GB"/>
              </w:rPr>
            </w:pPr>
            <w:r>
              <w:rPr>
                <w:sz w:val="26"/>
                <w:szCs w:val="26"/>
                <w:lang w:val="en-GB"/>
              </w:rPr>
              <w:t>LED 6 và LED 2 sáng</w:t>
            </w:r>
          </w:p>
        </w:tc>
        <w:tc>
          <w:tcPr>
            <w:tcW w:w="4083" w:type="dxa"/>
            <w:tcBorders>
              <w:top w:val="outset" w:sz="6" w:space="0" w:color="auto"/>
              <w:left w:val="outset" w:sz="6" w:space="0" w:color="auto"/>
              <w:bottom w:val="outset" w:sz="6" w:space="0" w:color="auto"/>
              <w:right w:val="outset" w:sz="6" w:space="0" w:color="auto"/>
            </w:tcBorders>
            <w:vAlign w:val="center"/>
            <w:hideMark/>
          </w:tcPr>
          <w:p w14:paraId="3601DF41" w14:textId="77777777" w:rsidR="00837F01" w:rsidRDefault="00837F01" w:rsidP="004E528A">
            <w:pPr>
              <w:pStyle w:val="QFFeedback"/>
            </w:pPr>
          </w:p>
        </w:tc>
        <w:tc>
          <w:tcPr>
            <w:tcW w:w="575" w:type="dxa"/>
            <w:tcBorders>
              <w:top w:val="outset" w:sz="6" w:space="0" w:color="auto"/>
              <w:left w:val="outset" w:sz="6" w:space="0" w:color="auto"/>
              <w:bottom w:val="outset" w:sz="6" w:space="0" w:color="auto"/>
              <w:right w:val="outset" w:sz="6" w:space="0" w:color="auto"/>
            </w:tcBorders>
            <w:vAlign w:val="center"/>
            <w:hideMark/>
          </w:tcPr>
          <w:p w14:paraId="00DE8746" w14:textId="77777777" w:rsidR="00837F01" w:rsidRDefault="00837F01" w:rsidP="004E528A">
            <w:pPr>
              <w:pStyle w:val="QFGrade"/>
            </w:pPr>
            <w:r>
              <w:t>0</w:t>
            </w:r>
          </w:p>
        </w:tc>
      </w:tr>
      <w:tr w:rsidR="00837F01" w14:paraId="37C6C576"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16C591F2" w14:textId="77777777" w:rsidR="00837F01" w:rsidRDefault="00837F01" w:rsidP="004E528A">
            <w:pPr>
              <w:pStyle w:val="QFOption"/>
              <w:spacing w:line="220" w:lineRule="atLeast"/>
            </w:pPr>
            <w:r>
              <w:t> </w:t>
            </w:r>
          </w:p>
        </w:tc>
        <w:tc>
          <w:tcPr>
            <w:tcW w:w="3604" w:type="dxa"/>
            <w:tcBorders>
              <w:top w:val="outset" w:sz="6" w:space="0" w:color="auto"/>
              <w:left w:val="outset" w:sz="6" w:space="0" w:color="auto"/>
              <w:bottom w:val="outset" w:sz="6" w:space="0" w:color="auto"/>
              <w:right w:val="outset" w:sz="6" w:space="0" w:color="auto"/>
            </w:tcBorders>
            <w:vAlign w:val="center"/>
          </w:tcPr>
          <w:p w14:paraId="347CB793" w14:textId="77777777" w:rsidR="00837F01" w:rsidRPr="00C744DB" w:rsidRDefault="00837F01" w:rsidP="004E528A">
            <w:pPr>
              <w:rPr>
                <w:sz w:val="26"/>
                <w:szCs w:val="26"/>
              </w:rPr>
            </w:pPr>
            <w:r>
              <w:rPr>
                <w:sz w:val="26"/>
                <w:szCs w:val="26"/>
                <w:lang w:val="en-GB"/>
              </w:rPr>
              <w:t>LED 1 và LED 3 sáng</w:t>
            </w:r>
          </w:p>
        </w:tc>
        <w:tc>
          <w:tcPr>
            <w:tcW w:w="4083" w:type="dxa"/>
            <w:tcBorders>
              <w:top w:val="outset" w:sz="6" w:space="0" w:color="auto"/>
              <w:left w:val="outset" w:sz="6" w:space="0" w:color="auto"/>
              <w:bottom w:val="outset" w:sz="6" w:space="0" w:color="auto"/>
              <w:right w:val="outset" w:sz="6" w:space="0" w:color="auto"/>
            </w:tcBorders>
            <w:vAlign w:val="center"/>
            <w:hideMark/>
          </w:tcPr>
          <w:p w14:paraId="2F9B40E5" w14:textId="77777777" w:rsidR="00837F01" w:rsidRDefault="00837F01" w:rsidP="004E528A">
            <w:pPr>
              <w:pStyle w:val="QFFeedback"/>
            </w:pPr>
          </w:p>
        </w:tc>
        <w:tc>
          <w:tcPr>
            <w:tcW w:w="575" w:type="dxa"/>
            <w:tcBorders>
              <w:top w:val="outset" w:sz="6" w:space="0" w:color="auto"/>
              <w:left w:val="outset" w:sz="6" w:space="0" w:color="auto"/>
              <w:bottom w:val="outset" w:sz="6" w:space="0" w:color="auto"/>
              <w:right w:val="outset" w:sz="6" w:space="0" w:color="auto"/>
            </w:tcBorders>
            <w:vAlign w:val="center"/>
            <w:hideMark/>
          </w:tcPr>
          <w:p w14:paraId="72155766" w14:textId="77777777" w:rsidR="00837F01" w:rsidRDefault="00837F01" w:rsidP="004E528A">
            <w:pPr>
              <w:pStyle w:val="QFGrade"/>
            </w:pPr>
            <w:r>
              <w:t>0</w:t>
            </w:r>
          </w:p>
        </w:tc>
      </w:tr>
      <w:tr w:rsidR="00837F01" w14:paraId="3ACC538F"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5F921ECD" w14:textId="77777777" w:rsidR="00837F01" w:rsidRDefault="00837F01" w:rsidP="004E528A">
            <w:pPr>
              <w:pStyle w:val="Cell"/>
            </w:pPr>
          </w:p>
        </w:tc>
        <w:tc>
          <w:tcPr>
            <w:tcW w:w="3604" w:type="dxa"/>
            <w:tcBorders>
              <w:top w:val="outset" w:sz="6" w:space="0" w:color="auto"/>
              <w:left w:val="outset" w:sz="6" w:space="0" w:color="auto"/>
              <w:bottom w:val="outset" w:sz="6" w:space="0" w:color="auto"/>
              <w:right w:val="outset" w:sz="6" w:space="0" w:color="auto"/>
            </w:tcBorders>
            <w:vAlign w:val="center"/>
            <w:hideMark/>
          </w:tcPr>
          <w:p w14:paraId="03B47DA3" w14:textId="77777777" w:rsidR="00837F01" w:rsidRDefault="00837F01" w:rsidP="004E528A">
            <w:pPr>
              <w:pStyle w:val="TableRowHead"/>
            </w:pPr>
            <w:r>
              <w:t>General feedback:</w:t>
            </w:r>
          </w:p>
        </w:tc>
        <w:tc>
          <w:tcPr>
            <w:tcW w:w="4083" w:type="dxa"/>
            <w:tcBorders>
              <w:top w:val="outset" w:sz="6" w:space="0" w:color="auto"/>
              <w:left w:val="outset" w:sz="6" w:space="0" w:color="auto"/>
              <w:bottom w:val="outset" w:sz="6" w:space="0" w:color="auto"/>
              <w:right w:val="outset" w:sz="6" w:space="0" w:color="auto"/>
            </w:tcBorders>
            <w:vAlign w:val="center"/>
            <w:hideMark/>
          </w:tcPr>
          <w:p w14:paraId="3E447D8D" w14:textId="77777777" w:rsidR="00837F01" w:rsidRDefault="00837F01" w:rsidP="004E528A">
            <w:pPr>
              <w:pStyle w:val="Cell"/>
            </w:pPr>
          </w:p>
        </w:tc>
        <w:tc>
          <w:tcPr>
            <w:tcW w:w="575" w:type="dxa"/>
            <w:tcBorders>
              <w:top w:val="outset" w:sz="6" w:space="0" w:color="auto"/>
              <w:left w:val="outset" w:sz="6" w:space="0" w:color="auto"/>
              <w:bottom w:val="outset" w:sz="6" w:space="0" w:color="auto"/>
              <w:right w:val="outset" w:sz="6" w:space="0" w:color="auto"/>
            </w:tcBorders>
            <w:vAlign w:val="center"/>
            <w:hideMark/>
          </w:tcPr>
          <w:p w14:paraId="649171EC" w14:textId="77777777" w:rsidR="00837F01" w:rsidRDefault="00837F01" w:rsidP="004E528A">
            <w:pPr>
              <w:pStyle w:val="Cell"/>
            </w:pPr>
          </w:p>
        </w:tc>
      </w:tr>
      <w:tr w:rsidR="00837F01" w14:paraId="4DA1AA62"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4BAE7335" w14:textId="77777777" w:rsidR="00837F01" w:rsidRDefault="00837F01" w:rsidP="004E528A">
            <w:pPr>
              <w:pStyle w:val="Cell"/>
            </w:pPr>
          </w:p>
        </w:tc>
        <w:tc>
          <w:tcPr>
            <w:tcW w:w="3604" w:type="dxa"/>
            <w:tcBorders>
              <w:top w:val="outset" w:sz="6" w:space="0" w:color="auto"/>
              <w:left w:val="outset" w:sz="6" w:space="0" w:color="auto"/>
              <w:bottom w:val="outset" w:sz="6" w:space="0" w:color="auto"/>
              <w:right w:val="outset" w:sz="6" w:space="0" w:color="auto"/>
            </w:tcBorders>
            <w:vAlign w:val="center"/>
            <w:hideMark/>
          </w:tcPr>
          <w:p w14:paraId="7E86A56C" w14:textId="77777777" w:rsidR="00837F01" w:rsidRDefault="00837F01" w:rsidP="004E528A">
            <w:pPr>
              <w:pStyle w:val="TableRowHead"/>
            </w:pPr>
            <w:r>
              <w:t>For any correct response:</w:t>
            </w:r>
          </w:p>
        </w:tc>
        <w:tc>
          <w:tcPr>
            <w:tcW w:w="4083" w:type="dxa"/>
            <w:tcBorders>
              <w:top w:val="outset" w:sz="6" w:space="0" w:color="auto"/>
              <w:left w:val="outset" w:sz="6" w:space="0" w:color="auto"/>
              <w:bottom w:val="outset" w:sz="6" w:space="0" w:color="auto"/>
              <w:right w:val="outset" w:sz="6" w:space="0" w:color="auto"/>
            </w:tcBorders>
            <w:vAlign w:val="center"/>
          </w:tcPr>
          <w:p w14:paraId="0E851307" w14:textId="77777777" w:rsidR="00837F01" w:rsidRDefault="00837F01" w:rsidP="004E528A">
            <w:pPr>
              <w:pStyle w:val="Cell"/>
            </w:pPr>
          </w:p>
        </w:tc>
        <w:tc>
          <w:tcPr>
            <w:tcW w:w="575" w:type="dxa"/>
            <w:tcBorders>
              <w:top w:val="outset" w:sz="6" w:space="0" w:color="auto"/>
              <w:left w:val="outset" w:sz="6" w:space="0" w:color="auto"/>
              <w:bottom w:val="outset" w:sz="6" w:space="0" w:color="auto"/>
              <w:right w:val="outset" w:sz="6" w:space="0" w:color="auto"/>
            </w:tcBorders>
            <w:vAlign w:val="center"/>
            <w:hideMark/>
          </w:tcPr>
          <w:p w14:paraId="2237B183" w14:textId="77777777" w:rsidR="00837F01" w:rsidRDefault="00837F01" w:rsidP="004E528A">
            <w:pPr>
              <w:pStyle w:val="Cell"/>
            </w:pPr>
          </w:p>
        </w:tc>
      </w:tr>
      <w:tr w:rsidR="00837F01" w14:paraId="4BE87D82"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4E12497E" w14:textId="77777777" w:rsidR="00837F01" w:rsidRDefault="00837F01" w:rsidP="004E528A">
            <w:pPr>
              <w:pStyle w:val="Cell"/>
            </w:pPr>
          </w:p>
        </w:tc>
        <w:tc>
          <w:tcPr>
            <w:tcW w:w="3604" w:type="dxa"/>
            <w:tcBorders>
              <w:top w:val="outset" w:sz="6" w:space="0" w:color="auto"/>
              <w:left w:val="outset" w:sz="6" w:space="0" w:color="auto"/>
              <w:bottom w:val="outset" w:sz="6" w:space="0" w:color="auto"/>
              <w:right w:val="outset" w:sz="6" w:space="0" w:color="auto"/>
            </w:tcBorders>
            <w:vAlign w:val="center"/>
            <w:hideMark/>
          </w:tcPr>
          <w:p w14:paraId="2E9A4316" w14:textId="77777777" w:rsidR="00837F01" w:rsidRDefault="00837F01" w:rsidP="004E528A">
            <w:pPr>
              <w:pStyle w:val="TableRowHead"/>
            </w:pPr>
            <w:r>
              <w:t>For any incorrect response:</w:t>
            </w:r>
          </w:p>
        </w:tc>
        <w:tc>
          <w:tcPr>
            <w:tcW w:w="4083" w:type="dxa"/>
            <w:tcBorders>
              <w:top w:val="outset" w:sz="6" w:space="0" w:color="auto"/>
              <w:left w:val="outset" w:sz="6" w:space="0" w:color="auto"/>
              <w:bottom w:val="outset" w:sz="6" w:space="0" w:color="auto"/>
              <w:right w:val="outset" w:sz="6" w:space="0" w:color="auto"/>
            </w:tcBorders>
            <w:vAlign w:val="center"/>
          </w:tcPr>
          <w:p w14:paraId="6F0C7470" w14:textId="77777777" w:rsidR="00837F01" w:rsidRDefault="00837F01" w:rsidP="004E528A">
            <w:pPr>
              <w:pStyle w:val="Cell"/>
            </w:pPr>
          </w:p>
        </w:tc>
        <w:tc>
          <w:tcPr>
            <w:tcW w:w="575" w:type="dxa"/>
            <w:tcBorders>
              <w:top w:val="outset" w:sz="6" w:space="0" w:color="auto"/>
              <w:left w:val="outset" w:sz="6" w:space="0" w:color="auto"/>
              <w:bottom w:val="outset" w:sz="6" w:space="0" w:color="auto"/>
              <w:right w:val="outset" w:sz="6" w:space="0" w:color="auto"/>
            </w:tcBorders>
            <w:vAlign w:val="center"/>
            <w:hideMark/>
          </w:tcPr>
          <w:p w14:paraId="4BDBD789" w14:textId="77777777" w:rsidR="00837F01" w:rsidRDefault="00837F01" w:rsidP="004E528A">
            <w:pPr>
              <w:pStyle w:val="Cell"/>
            </w:pPr>
          </w:p>
        </w:tc>
      </w:tr>
      <w:tr w:rsidR="00837F01" w14:paraId="11ED044F"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3123BCCB" w14:textId="77777777" w:rsidR="00837F01" w:rsidRDefault="00837F01" w:rsidP="004E528A">
            <w:pPr>
              <w:pStyle w:val="Cell"/>
            </w:pPr>
          </w:p>
        </w:tc>
        <w:tc>
          <w:tcPr>
            <w:tcW w:w="3604" w:type="dxa"/>
            <w:tcBorders>
              <w:top w:val="outset" w:sz="6" w:space="0" w:color="auto"/>
              <w:left w:val="outset" w:sz="6" w:space="0" w:color="auto"/>
              <w:bottom w:val="outset" w:sz="6" w:space="0" w:color="auto"/>
              <w:right w:val="outset" w:sz="6" w:space="0" w:color="auto"/>
            </w:tcBorders>
            <w:vAlign w:val="center"/>
            <w:hideMark/>
          </w:tcPr>
          <w:p w14:paraId="430E860C" w14:textId="77777777" w:rsidR="00837F01" w:rsidRDefault="00837F01" w:rsidP="004E528A">
            <w:pPr>
              <w:pStyle w:val="TableRowHead"/>
            </w:pPr>
            <w:r>
              <w:t>Hint 1:</w:t>
            </w:r>
          </w:p>
        </w:tc>
        <w:tc>
          <w:tcPr>
            <w:tcW w:w="4083" w:type="dxa"/>
            <w:tcBorders>
              <w:top w:val="outset" w:sz="6" w:space="0" w:color="auto"/>
              <w:left w:val="outset" w:sz="6" w:space="0" w:color="auto"/>
              <w:bottom w:val="outset" w:sz="6" w:space="0" w:color="auto"/>
              <w:right w:val="outset" w:sz="6" w:space="0" w:color="auto"/>
            </w:tcBorders>
            <w:vAlign w:val="center"/>
            <w:hideMark/>
          </w:tcPr>
          <w:p w14:paraId="1F394D15" w14:textId="77777777" w:rsidR="00837F01" w:rsidRDefault="00837F01" w:rsidP="004E528A">
            <w:pPr>
              <w:pStyle w:val="Cell"/>
            </w:pPr>
          </w:p>
        </w:tc>
        <w:tc>
          <w:tcPr>
            <w:tcW w:w="575" w:type="dxa"/>
            <w:tcBorders>
              <w:top w:val="outset" w:sz="6" w:space="0" w:color="auto"/>
              <w:left w:val="outset" w:sz="6" w:space="0" w:color="auto"/>
              <w:bottom w:val="outset" w:sz="6" w:space="0" w:color="auto"/>
              <w:right w:val="outset" w:sz="6" w:space="0" w:color="auto"/>
            </w:tcBorders>
            <w:vAlign w:val="center"/>
            <w:hideMark/>
          </w:tcPr>
          <w:p w14:paraId="744EE67B" w14:textId="77777777" w:rsidR="00837F01" w:rsidRDefault="00837F01" w:rsidP="004E528A">
            <w:pPr>
              <w:pStyle w:val="Cell"/>
            </w:pPr>
          </w:p>
        </w:tc>
      </w:tr>
      <w:tr w:rsidR="00837F01" w14:paraId="119055A3"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4CCAF57C" w14:textId="77777777" w:rsidR="00837F01" w:rsidRDefault="00837F01" w:rsidP="004E528A">
            <w:pPr>
              <w:pStyle w:val="Cell"/>
            </w:pPr>
          </w:p>
        </w:tc>
        <w:tc>
          <w:tcPr>
            <w:tcW w:w="3604" w:type="dxa"/>
            <w:tcBorders>
              <w:top w:val="outset" w:sz="6" w:space="0" w:color="auto"/>
              <w:left w:val="outset" w:sz="6" w:space="0" w:color="auto"/>
              <w:bottom w:val="outset" w:sz="6" w:space="0" w:color="auto"/>
              <w:right w:val="outset" w:sz="6" w:space="0" w:color="auto"/>
            </w:tcBorders>
            <w:vAlign w:val="center"/>
            <w:hideMark/>
          </w:tcPr>
          <w:p w14:paraId="21386506" w14:textId="77777777" w:rsidR="00837F01" w:rsidRDefault="00837F01" w:rsidP="004E528A">
            <w:pPr>
              <w:pStyle w:val="TableRowHead"/>
            </w:pPr>
            <w:r>
              <w:t>Show the number of correct responses (Hint 1):</w:t>
            </w:r>
          </w:p>
        </w:tc>
        <w:tc>
          <w:tcPr>
            <w:tcW w:w="4083" w:type="dxa"/>
            <w:tcBorders>
              <w:top w:val="outset" w:sz="6" w:space="0" w:color="auto"/>
              <w:left w:val="outset" w:sz="6" w:space="0" w:color="auto"/>
              <w:bottom w:val="outset" w:sz="6" w:space="0" w:color="auto"/>
              <w:right w:val="outset" w:sz="6" w:space="0" w:color="auto"/>
            </w:tcBorders>
            <w:vAlign w:val="center"/>
            <w:hideMark/>
          </w:tcPr>
          <w:p w14:paraId="0B885BE4" w14:textId="77777777" w:rsidR="00837F01" w:rsidRDefault="00837F01" w:rsidP="004E528A">
            <w:pPr>
              <w:pStyle w:val="Cell"/>
            </w:pPr>
            <w:r>
              <w:t>No</w:t>
            </w:r>
          </w:p>
        </w:tc>
        <w:tc>
          <w:tcPr>
            <w:tcW w:w="575" w:type="dxa"/>
            <w:tcBorders>
              <w:top w:val="outset" w:sz="6" w:space="0" w:color="auto"/>
              <w:left w:val="outset" w:sz="6" w:space="0" w:color="auto"/>
              <w:bottom w:val="outset" w:sz="6" w:space="0" w:color="auto"/>
              <w:right w:val="outset" w:sz="6" w:space="0" w:color="auto"/>
            </w:tcBorders>
            <w:vAlign w:val="center"/>
            <w:hideMark/>
          </w:tcPr>
          <w:p w14:paraId="093A02F6" w14:textId="77777777" w:rsidR="00837F01" w:rsidRDefault="00837F01" w:rsidP="004E528A">
            <w:pPr>
              <w:pStyle w:val="Cell"/>
            </w:pPr>
          </w:p>
        </w:tc>
      </w:tr>
      <w:tr w:rsidR="00837F01" w14:paraId="073D8181"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6931FF84" w14:textId="77777777" w:rsidR="00837F01" w:rsidRDefault="00837F01" w:rsidP="004E528A">
            <w:pPr>
              <w:pStyle w:val="Cell"/>
            </w:pPr>
          </w:p>
        </w:tc>
        <w:tc>
          <w:tcPr>
            <w:tcW w:w="3604" w:type="dxa"/>
            <w:tcBorders>
              <w:top w:val="outset" w:sz="6" w:space="0" w:color="auto"/>
              <w:left w:val="outset" w:sz="6" w:space="0" w:color="auto"/>
              <w:bottom w:val="outset" w:sz="6" w:space="0" w:color="auto"/>
              <w:right w:val="outset" w:sz="6" w:space="0" w:color="auto"/>
            </w:tcBorders>
            <w:vAlign w:val="center"/>
            <w:hideMark/>
          </w:tcPr>
          <w:p w14:paraId="3E2458B9" w14:textId="77777777" w:rsidR="00837F01" w:rsidRDefault="00837F01" w:rsidP="004E528A">
            <w:pPr>
              <w:pStyle w:val="TableRowHead"/>
            </w:pPr>
            <w:r>
              <w:t>Clear incorrect responses (Hint 1):</w:t>
            </w:r>
          </w:p>
        </w:tc>
        <w:tc>
          <w:tcPr>
            <w:tcW w:w="4083" w:type="dxa"/>
            <w:tcBorders>
              <w:top w:val="outset" w:sz="6" w:space="0" w:color="auto"/>
              <w:left w:val="outset" w:sz="6" w:space="0" w:color="auto"/>
              <w:bottom w:val="outset" w:sz="6" w:space="0" w:color="auto"/>
              <w:right w:val="outset" w:sz="6" w:space="0" w:color="auto"/>
            </w:tcBorders>
            <w:vAlign w:val="center"/>
            <w:hideMark/>
          </w:tcPr>
          <w:p w14:paraId="136C8F05" w14:textId="77777777" w:rsidR="00837F01" w:rsidRDefault="00837F01" w:rsidP="004E528A">
            <w:pPr>
              <w:pStyle w:val="Cell"/>
            </w:pPr>
            <w:r>
              <w:t>No</w:t>
            </w:r>
          </w:p>
        </w:tc>
        <w:tc>
          <w:tcPr>
            <w:tcW w:w="575" w:type="dxa"/>
            <w:tcBorders>
              <w:top w:val="outset" w:sz="6" w:space="0" w:color="auto"/>
              <w:left w:val="outset" w:sz="6" w:space="0" w:color="auto"/>
              <w:bottom w:val="outset" w:sz="6" w:space="0" w:color="auto"/>
              <w:right w:val="outset" w:sz="6" w:space="0" w:color="auto"/>
            </w:tcBorders>
            <w:vAlign w:val="center"/>
            <w:hideMark/>
          </w:tcPr>
          <w:p w14:paraId="46B7762D" w14:textId="77777777" w:rsidR="00837F01" w:rsidRDefault="00837F01" w:rsidP="004E528A">
            <w:pPr>
              <w:pStyle w:val="Cell"/>
            </w:pPr>
          </w:p>
        </w:tc>
      </w:tr>
      <w:tr w:rsidR="00837F01" w14:paraId="6CFF1650"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5D9DED94" w14:textId="77777777" w:rsidR="00837F01" w:rsidRDefault="00837F01" w:rsidP="004E528A">
            <w:pPr>
              <w:pStyle w:val="Cell"/>
            </w:pPr>
          </w:p>
        </w:tc>
        <w:tc>
          <w:tcPr>
            <w:tcW w:w="3604" w:type="dxa"/>
            <w:tcBorders>
              <w:top w:val="outset" w:sz="6" w:space="0" w:color="auto"/>
              <w:left w:val="outset" w:sz="6" w:space="0" w:color="auto"/>
              <w:bottom w:val="outset" w:sz="6" w:space="0" w:color="auto"/>
              <w:right w:val="outset" w:sz="6" w:space="0" w:color="auto"/>
            </w:tcBorders>
            <w:vAlign w:val="center"/>
            <w:hideMark/>
          </w:tcPr>
          <w:p w14:paraId="0EB03E0E" w14:textId="77777777" w:rsidR="00837F01" w:rsidRDefault="00837F01" w:rsidP="004E528A">
            <w:pPr>
              <w:pStyle w:val="TableRowHead"/>
            </w:pPr>
            <w:r>
              <w:t>Tags:</w:t>
            </w:r>
          </w:p>
        </w:tc>
        <w:tc>
          <w:tcPr>
            <w:tcW w:w="4083" w:type="dxa"/>
            <w:tcBorders>
              <w:top w:val="outset" w:sz="6" w:space="0" w:color="auto"/>
              <w:left w:val="outset" w:sz="6" w:space="0" w:color="auto"/>
              <w:bottom w:val="outset" w:sz="6" w:space="0" w:color="auto"/>
              <w:right w:val="outset" w:sz="6" w:space="0" w:color="auto"/>
            </w:tcBorders>
            <w:vAlign w:val="center"/>
            <w:hideMark/>
          </w:tcPr>
          <w:p w14:paraId="1A495928" w14:textId="77777777" w:rsidR="00837F01" w:rsidRDefault="00837F01" w:rsidP="004E528A">
            <w:pPr>
              <w:pStyle w:val="Cell"/>
            </w:pPr>
          </w:p>
        </w:tc>
        <w:tc>
          <w:tcPr>
            <w:tcW w:w="575" w:type="dxa"/>
            <w:tcBorders>
              <w:top w:val="outset" w:sz="6" w:space="0" w:color="auto"/>
              <w:left w:val="outset" w:sz="6" w:space="0" w:color="auto"/>
              <w:bottom w:val="outset" w:sz="6" w:space="0" w:color="auto"/>
              <w:right w:val="outset" w:sz="6" w:space="0" w:color="auto"/>
            </w:tcBorders>
            <w:vAlign w:val="center"/>
            <w:hideMark/>
          </w:tcPr>
          <w:p w14:paraId="0AEE249B" w14:textId="77777777" w:rsidR="00837F01" w:rsidRDefault="00837F01" w:rsidP="004E528A">
            <w:pPr>
              <w:pStyle w:val="Cell"/>
            </w:pPr>
          </w:p>
        </w:tc>
      </w:tr>
      <w:tr w:rsidR="00837F01" w14:paraId="1CE62416" w14:textId="77777777" w:rsidTr="004E528A">
        <w:trPr>
          <w:cantSplit/>
        </w:trPr>
        <w:tc>
          <w:tcPr>
            <w:tcW w:w="8763" w:type="dxa"/>
            <w:gridSpan w:val="3"/>
            <w:tcBorders>
              <w:top w:val="outset" w:sz="6" w:space="0" w:color="auto"/>
              <w:left w:val="outset" w:sz="6" w:space="0" w:color="auto"/>
              <w:bottom w:val="outset" w:sz="6" w:space="0" w:color="auto"/>
              <w:right w:val="outset" w:sz="6" w:space="0" w:color="auto"/>
            </w:tcBorders>
            <w:vAlign w:val="center"/>
            <w:hideMark/>
          </w:tcPr>
          <w:p w14:paraId="1107EA42" w14:textId="77777777" w:rsidR="00837F01" w:rsidRDefault="00837F01" w:rsidP="004E528A">
            <w:pPr>
              <w:pStyle w:val="Cell"/>
            </w:pPr>
            <w:r>
              <w:rPr>
                <w:i/>
                <w:iCs/>
              </w:rPr>
              <w:t>Allows the selection of a single or multiple responses from a pre-defined list. (MC/MA)</w:t>
            </w:r>
          </w:p>
        </w:tc>
        <w:tc>
          <w:tcPr>
            <w:tcW w:w="575" w:type="dxa"/>
            <w:tcBorders>
              <w:top w:val="outset" w:sz="6" w:space="0" w:color="auto"/>
              <w:left w:val="outset" w:sz="6" w:space="0" w:color="auto"/>
              <w:bottom w:val="outset" w:sz="6" w:space="0" w:color="auto"/>
              <w:right w:val="outset" w:sz="6" w:space="0" w:color="auto"/>
            </w:tcBorders>
            <w:vAlign w:val="center"/>
            <w:hideMark/>
          </w:tcPr>
          <w:p w14:paraId="77B2AEBB" w14:textId="77777777" w:rsidR="00837F01" w:rsidRDefault="00837F01" w:rsidP="004E528A">
            <w:pPr>
              <w:pStyle w:val="Cell"/>
            </w:pPr>
          </w:p>
        </w:tc>
      </w:tr>
    </w:tbl>
    <w:p w14:paraId="4403260D" w14:textId="77777777" w:rsidR="00837F01" w:rsidRDefault="00837F01" w:rsidP="00837F01">
      <w:pPr>
        <w:pStyle w:val="Heading2"/>
      </w:pPr>
      <w:r>
        <w:t>Question 55</w:t>
      </w:r>
    </w:p>
    <w:p w14:paraId="47D79431"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1096"/>
        <w:gridCol w:w="3183"/>
        <w:gridCol w:w="3537"/>
        <w:gridCol w:w="513"/>
      </w:tblGrid>
      <w:tr w:rsidR="00837F01" w14:paraId="49667524" w14:textId="77777777" w:rsidTr="004E528A">
        <w:trPr>
          <w:cantSplit/>
          <w:tblHeader/>
        </w:trPr>
        <w:tc>
          <w:tcPr>
            <w:tcW w:w="8765" w:type="dxa"/>
            <w:gridSpan w:val="3"/>
            <w:tcBorders>
              <w:top w:val="outset" w:sz="6" w:space="0" w:color="auto"/>
              <w:left w:val="outset" w:sz="6" w:space="0" w:color="auto"/>
              <w:bottom w:val="outset" w:sz="6" w:space="0" w:color="auto"/>
              <w:right w:val="outset" w:sz="6" w:space="0" w:color="auto"/>
            </w:tcBorders>
            <w:vAlign w:val="center"/>
          </w:tcPr>
          <w:p w14:paraId="345D02FA" w14:textId="77777777" w:rsidR="00837F01" w:rsidRPr="000D059E" w:rsidRDefault="00837F01" w:rsidP="004E528A">
            <w:pPr>
              <w:rPr>
                <w:sz w:val="26"/>
                <w:szCs w:val="26"/>
                <w:lang w:val="en-GB"/>
              </w:rPr>
            </w:pPr>
            <w:r w:rsidRPr="008C4A64">
              <w:rPr>
                <w:b/>
                <w:bCs/>
                <w:sz w:val="26"/>
                <w:szCs w:val="26"/>
                <w:lang w:val="en-GB"/>
              </w:rPr>
              <w:lastRenderedPageBreak/>
              <w:t xml:space="preserve">Câu </w:t>
            </w:r>
            <w:r>
              <w:rPr>
                <w:b/>
                <w:bCs/>
                <w:sz w:val="26"/>
                <w:szCs w:val="26"/>
                <w:lang w:val="en-GB"/>
              </w:rPr>
              <w:t>5</w:t>
            </w:r>
            <w:r w:rsidRPr="008C4A64">
              <w:rPr>
                <w:b/>
                <w:bCs/>
                <w:sz w:val="26"/>
                <w:szCs w:val="26"/>
                <w:lang w:val="en-GB"/>
              </w:rPr>
              <w:t>5</w:t>
            </w:r>
            <w:r>
              <w:rPr>
                <w:b/>
                <w:bCs/>
                <w:sz w:val="26"/>
                <w:szCs w:val="26"/>
                <w:lang w:val="en-GB"/>
              </w:rPr>
              <w:t xml:space="preserve"> </w:t>
            </w:r>
            <w:r>
              <w:rPr>
                <w:sz w:val="26"/>
                <w:szCs w:val="26"/>
                <w:lang w:val="en-GB"/>
              </w:rPr>
              <w:t>Cho mạch điện như hình vẽ</w:t>
            </w:r>
          </w:p>
          <w:p w14:paraId="6F480F3A" w14:textId="77777777" w:rsidR="00837F01" w:rsidRDefault="00837F01" w:rsidP="004E528A">
            <w:pPr>
              <w:rPr>
                <w:b/>
                <w:bCs/>
                <w:sz w:val="26"/>
                <w:szCs w:val="26"/>
                <w:lang w:val="en-GB"/>
              </w:rPr>
            </w:pPr>
            <w:r w:rsidRPr="000D059E">
              <w:rPr>
                <w:b/>
                <w:bCs/>
                <w:noProof/>
                <w:sz w:val="26"/>
                <w:szCs w:val="26"/>
                <w:lang w:val="en-GB"/>
              </w:rPr>
              <w:drawing>
                <wp:inline distT="0" distB="0" distL="0" distR="0" wp14:anchorId="3F3A235A" wp14:editId="166A7A52">
                  <wp:extent cx="5760085" cy="3549015"/>
                  <wp:effectExtent l="0" t="0" r="0" b="0"/>
                  <wp:docPr id="179178197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81978" name="Picture 1" descr="A diagram of a circuit&#10;&#10;AI-generated content may be incorrect."/>
                          <pic:cNvPicPr/>
                        </pic:nvPicPr>
                        <pic:blipFill>
                          <a:blip r:embed="rId25"/>
                          <a:stretch>
                            <a:fillRect/>
                          </a:stretch>
                        </pic:blipFill>
                        <pic:spPr>
                          <a:xfrm>
                            <a:off x="0" y="0"/>
                            <a:ext cx="5760085" cy="3549015"/>
                          </a:xfrm>
                          <a:prstGeom prst="rect">
                            <a:avLst/>
                          </a:prstGeom>
                        </pic:spPr>
                      </pic:pic>
                    </a:graphicData>
                  </a:graphic>
                </wp:inline>
              </w:drawing>
            </w:r>
          </w:p>
          <w:p w14:paraId="3A7D1F2E" w14:textId="77777777" w:rsidR="00837F01" w:rsidRPr="00F64063" w:rsidRDefault="00837F01" w:rsidP="004E528A">
            <w:pPr>
              <w:rPr>
                <w:sz w:val="26"/>
                <w:szCs w:val="26"/>
                <w:lang w:val="en-GB"/>
              </w:rPr>
            </w:pPr>
            <w:r>
              <w:rPr>
                <w:sz w:val="26"/>
                <w:szCs w:val="26"/>
                <w:lang w:val="en-GB"/>
              </w:rPr>
              <w:t>Để D2, D4 và D6 sáng, ta cần thực hiện lệnh ?</w:t>
            </w:r>
          </w:p>
        </w:tc>
        <w:tc>
          <w:tcPr>
            <w:tcW w:w="573" w:type="dxa"/>
            <w:tcBorders>
              <w:top w:val="outset" w:sz="6" w:space="0" w:color="auto"/>
              <w:left w:val="outset" w:sz="6" w:space="0" w:color="auto"/>
              <w:bottom w:val="outset" w:sz="6" w:space="0" w:color="auto"/>
              <w:right w:val="outset" w:sz="6" w:space="0" w:color="auto"/>
            </w:tcBorders>
            <w:vAlign w:val="center"/>
            <w:hideMark/>
          </w:tcPr>
          <w:p w14:paraId="6D21EBF8" w14:textId="77777777" w:rsidR="00837F01" w:rsidRDefault="00837F01" w:rsidP="004E528A">
            <w:pPr>
              <w:pStyle w:val="QFType"/>
            </w:pPr>
            <w:r>
              <w:t>MC</w:t>
            </w:r>
          </w:p>
        </w:tc>
      </w:tr>
      <w:tr w:rsidR="00837F01" w14:paraId="7F71D778" w14:textId="77777777" w:rsidTr="004E528A">
        <w:trPr>
          <w:cantSplit/>
          <w:tblHeader/>
        </w:trPr>
        <w:tc>
          <w:tcPr>
            <w:tcW w:w="8765" w:type="dxa"/>
            <w:gridSpan w:val="3"/>
            <w:tcBorders>
              <w:top w:val="outset" w:sz="6" w:space="0" w:color="auto"/>
              <w:left w:val="outset" w:sz="6" w:space="0" w:color="auto"/>
              <w:bottom w:val="outset" w:sz="6" w:space="0" w:color="auto"/>
              <w:right w:val="outset" w:sz="6" w:space="0" w:color="auto"/>
            </w:tcBorders>
            <w:vAlign w:val="center"/>
            <w:hideMark/>
          </w:tcPr>
          <w:p w14:paraId="7AA8BD37" w14:textId="77777777" w:rsidR="00837F01" w:rsidRDefault="00837F01" w:rsidP="004E528A">
            <w:pPr>
              <w:pStyle w:val="TableRowHead"/>
              <w:jc w:val="right"/>
            </w:pPr>
            <w:r>
              <w:t>Default mark:</w:t>
            </w:r>
          </w:p>
        </w:tc>
        <w:tc>
          <w:tcPr>
            <w:tcW w:w="573" w:type="dxa"/>
            <w:tcBorders>
              <w:top w:val="outset" w:sz="6" w:space="0" w:color="auto"/>
              <w:left w:val="outset" w:sz="6" w:space="0" w:color="auto"/>
              <w:bottom w:val="outset" w:sz="6" w:space="0" w:color="auto"/>
              <w:right w:val="outset" w:sz="6" w:space="0" w:color="auto"/>
            </w:tcBorders>
            <w:vAlign w:val="center"/>
            <w:hideMark/>
          </w:tcPr>
          <w:p w14:paraId="366FF0B3" w14:textId="77777777" w:rsidR="00837F01" w:rsidRDefault="00837F01" w:rsidP="004E528A">
            <w:pPr>
              <w:pStyle w:val="Cell"/>
            </w:pPr>
            <w:r>
              <w:t>1</w:t>
            </w:r>
          </w:p>
        </w:tc>
      </w:tr>
      <w:tr w:rsidR="00837F01" w14:paraId="4D7D2D14" w14:textId="77777777" w:rsidTr="004E528A">
        <w:trPr>
          <w:cantSplit/>
          <w:tblHeader/>
        </w:trPr>
        <w:tc>
          <w:tcPr>
            <w:tcW w:w="8765" w:type="dxa"/>
            <w:gridSpan w:val="3"/>
            <w:tcBorders>
              <w:top w:val="outset" w:sz="6" w:space="0" w:color="auto"/>
              <w:left w:val="outset" w:sz="6" w:space="0" w:color="auto"/>
              <w:bottom w:val="outset" w:sz="6" w:space="0" w:color="auto"/>
              <w:right w:val="outset" w:sz="6" w:space="0" w:color="auto"/>
            </w:tcBorders>
            <w:vAlign w:val="center"/>
            <w:hideMark/>
          </w:tcPr>
          <w:p w14:paraId="4D640BA2" w14:textId="77777777" w:rsidR="00837F01" w:rsidRDefault="00837F01" w:rsidP="004E528A">
            <w:pPr>
              <w:pStyle w:val="TableRowHead"/>
              <w:jc w:val="right"/>
            </w:pPr>
            <w:r>
              <w:t>Shuffle the choices?</w:t>
            </w:r>
          </w:p>
        </w:tc>
        <w:tc>
          <w:tcPr>
            <w:tcW w:w="573" w:type="dxa"/>
            <w:tcBorders>
              <w:top w:val="outset" w:sz="6" w:space="0" w:color="auto"/>
              <w:left w:val="outset" w:sz="6" w:space="0" w:color="auto"/>
              <w:bottom w:val="outset" w:sz="6" w:space="0" w:color="auto"/>
              <w:right w:val="outset" w:sz="6" w:space="0" w:color="auto"/>
            </w:tcBorders>
            <w:vAlign w:val="center"/>
            <w:hideMark/>
          </w:tcPr>
          <w:p w14:paraId="121F1534" w14:textId="77777777" w:rsidR="00837F01" w:rsidRDefault="00837F01" w:rsidP="004E528A">
            <w:pPr>
              <w:pStyle w:val="Cell"/>
            </w:pPr>
            <w:r>
              <w:t>Yes</w:t>
            </w:r>
          </w:p>
        </w:tc>
      </w:tr>
      <w:tr w:rsidR="00837F01" w14:paraId="38279D8B" w14:textId="77777777" w:rsidTr="004E528A">
        <w:trPr>
          <w:cantSplit/>
          <w:tblHeader/>
        </w:trPr>
        <w:tc>
          <w:tcPr>
            <w:tcW w:w="8765" w:type="dxa"/>
            <w:gridSpan w:val="3"/>
            <w:tcBorders>
              <w:top w:val="outset" w:sz="6" w:space="0" w:color="auto"/>
              <w:left w:val="outset" w:sz="6" w:space="0" w:color="auto"/>
              <w:bottom w:val="outset" w:sz="6" w:space="0" w:color="auto"/>
              <w:right w:val="outset" w:sz="6" w:space="0" w:color="auto"/>
            </w:tcBorders>
            <w:vAlign w:val="center"/>
            <w:hideMark/>
          </w:tcPr>
          <w:p w14:paraId="56373327" w14:textId="77777777" w:rsidR="00837F01" w:rsidRDefault="00837F01" w:rsidP="004E528A">
            <w:pPr>
              <w:pStyle w:val="TableRowHead"/>
              <w:jc w:val="right"/>
            </w:pPr>
            <w:r>
              <w:t>Number the choices?</w:t>
            </w:r>
          </w:p>
        </w:tc>
        <w:tc>
          <w:tcPr>
            <w:tcW w:w="573" w:type="dxa"/>
            <w:tcBorders>
              <w:top w:val="outset" w:sz="6" w:space="0" w:color="auto"/>
              <w:left w:val="outset" w:sz="6" w:space="0" w:color="auto"/>
              <w:bottom w:val="outset" w:sz="6" w:space="0" w:color="auto"/>
              <w:right w:val="outset" w:sz="6" w:space="0" w:color="auto"/>
            </w:tcBorders>
            <w:vAlign w:val="center"/>
            <w:hideMark/>
          </w:tcPr>
          <w:p w14:paraId="1EB245AC" w14:textId="77777777" w:rsidR="00837F01" w:rsidRDefault="00837F01" w:rsidP="004E528A">
            <w:pPr>
              <w:pStyle w:val="Cell"/>
            </w:pPr>
            <w:r>
              <w:t>D</w:t>
            </w:r>
          </w:p>
        </w:tc>
      </w:tr>
      <w:tr w:rsidR="00837F01" w14:paraId="1632D4B2" w14:textId="77777777" w:rsidTr="004E528A">
        <w:trPr>
          <w:cantSplit/>
          <w:tblHeader/>
        </w:trPr>
        <w:tc>
          <w:tcPr>
            <w:tcW w:w="8765" w:type="dxa"/>
            <w:gridSpan w:val="3"/>
            <w:tcBorders>
              <w:top w:val="outset" w:sz="6" w:space="0" w:color="auto"/>
              <w:left w:val="outset" w:sz="6" w:space="0" w:color="auto"/>
              <w:bottom w:val="outset" w:sz="6" w:space="0" w:color="auto"/>
              <w:right w:val="outset" w:sz="6" w:space="0" w:color="auto"/>
            </w:tcBorders>
            <w:vAlign w:val="center"/>
            <w:hideMark/>
          </w:tcPr>
          <w:p w14:paraId="62D3B0F7" w14:textId="77777777" w:rsidR="00837F01" w:rsidRDefault="00837F01" w:rsidP="004E528A">
            <w:pPr>
              <w:pStyle w:val="TableRowHead"/>
              <w:jc w:val="right"/>
            </w:pPr>
            <w:r>
              <w:t>Penalty for each incorrect try:</w:t>
            </w:r>
          </w:p>
        </w:tc>
        <w:tc>
          <w:tcPr>
            <w:tcW w:w="573" w:type="dxa"/>
            <w:tcBorders>
              <w:top w:val="outset" w:sz="6" w:space="0" w:color="auto"/>
              <w:left w:val="outset" w:sz="6" w:space="0" w:color="auto"/>
              <w:bottom w:val="outset" w:sz="6" w:space="0" w:color="auto"/>
              <w:right w:val="outset" w:sz="6" w:space="0" w:color="auto"/>
            </w:tcBorders>
            <w:vAlign w:val="center"/>
            <w:hideMark/>
          </w:tcPr>
          <w:p w14:paraId="6E38DAE7" w14:textId="77777777" w:rsidR="00837F01" w:rsidRDefault="00837F01" w:rsidP="004E528A">
            <w:pPr>
              <w:pStyle w:val="Cell"/>
            </w:pPr>
            <w:r>
              <w:t>0</w:t>
            </w:r>
          </w:p>
        </w:tc>
      </w:tr>
      <w:tr w:rsidR="00837F01" w14:paraId="3E7FA093" w14:textId="77777777" w:rsidTr="004E528A">
        <w:trPr>
          <w:cantSplit/>
          <w:tblHeader/>
        </w:trPr>
        <w:tc>
          <w:tcPr>
            <w:tcW w:w="8765" w:type="dxa"/>
            <w:gridSpan w:val="3"/>
            <w:tcBorders>
              <w:top w:val="outset" w:sz="6" w:space="0" w:color="auto"/>
              <w:left w:val="outset" w:sz="6" w:space="0" w:color="auto"/>
              <w:bottom w:val="outset" w:sz="6" w:space="0" w:color="auto"/>
              <w:right w:val="outset" w:sz="6" w:space="0" w:color="auto"/>
            </w:tcBorders>
            <w:vAlign w:val="center"/>
          </w:tcPr>
          <w:p w14:paraId="37165F0C" w14:textId="77777777" w:rsidR="00837F01" w:rsidRDefault="00837F01" w:rsidP="004E528A">
            <w:pPr>
              <w:pStyle w:val="TableRowHead"/>
              <w:jc w:val="right"/>
            </w:pPr>
            <w:r>
              <w:t>ID number:</w:t>
            </w:r>
          </w:p>
        </w:tc>
        <w:tc>
          <w:tcPr>
            <w:tcW w:w="573" w:type="dxa"/>
            <w:tcBorders>
              <w:top w:val="outset" w:sz="6" w:space="0" w:color="auto"/>
              <w:left w:val="outset" w:sz="6" w:space="0" w:color="auto"/>
              <w:bottom w:val="outset" w:sz="6" w:space="0" w:color="auto"/>
              <w:right w:val="outset" w:sz="6" w:space="0" w:color="auto"/>
            </w:tcBorders>
            <w:vAlign w:val="center"/>
          </w:tcPr>
          <w:p w14:paraId="7049138B" w14:textId="77777777" w:rsidR="00837F01" w:rsidRDefault="00837F01" w:rsidP="004E528A">
            <w:pPr>
              <w:pStyle w:val="QFID"/>
            </w:pPr>
          </w:p>
        </w:tc>
      </w:tr>
      <w:tr w:rsidR="00837F01" w14:paraId="342468F5" w14:textId="77777777" w:rsidTr="004E528A">
        <w:trPr>
          <w:cantSplit/>
          <w:trHeight w:val="74"/>
          <w:tblHeader/>
        </w:trPr>
        <w:tc>
          <w:tcPr>
            <w:tcW w:w="1076" w:type="dxa"/>
            <w:tcBorders>
              <w:top w:val="outset" w:sz="6" w:space="0" w:color="auto"/>
              <w:left w:val="outset" w:sz="6" w:space="0" w:color="auto"/>
              <w:bottom w:val="outset" w:sz="6" w:space="0" w:color="auto"/>
              <w:right w:val="outset" w:sz="6" w:space="0" w:color="auto"/>
            </w:tcBorders>
            <w:vAlign w:val="center"/>
            <w:hideMark/>
          </w:tcPr>
          <w:p w14:paraId="41400297" w14:textId="77777777" w:rsidR="00837F01" w:rsidRDefault="00837F01" w:rsidP="004E528A">
            <w:pPr>
              <w:pStyle w:val="QFOptionReset"/>
            </w:pPr>
            <w:r>
              <w:t>#</w:t>
            </w:r>
          </w:p>
        </w:tc>
        <w:tc>
          <w:tcPr>
            <w:tcW w:w="3605" w:type="dxa"/>
            <w:tcBorders>
              <w:top w:val="outset" w:sz="6" w:space="0" w:color="auto"/>
              <w:left w:val="outset" w:sz="6" w:space="0" w:color="auto"/>
              <w:bottom w:val="outset" w:sz="6" w:space="0" w:color="auto"/>
              <w:right w:val="outset" w:sz="6" w:space="0" w:color="auto"/>
            </w:tcBorders>
            <w:vAlign w:val="center"/>
            <w:hideMark/>
          </w:tcPr>
          <w:p w14:paraId="4FB036DE" w14:textId="77777777" w:rsidR="00837F01" w:rsidRDefault="00837F01" w:rsidP="004E528A">
            <w:pPr>
              <w:pStyle w:val="TableHead"/>
            </w:pPr>
            <w:r>
              <w:t>Answers</w:t>
            </w:r>
          </w:p>
        </w:tc>
        <w:tc>
          <w:tcPr>
            <w:tcW w:w="4084" w:type="dxa"/>
            <w:tcBorders>
              <w:top w:val="outset" w:sz="6" w:space="0" w:color="auto"/>
              <w:left w:val="outset" w:sz="6" w:space="0" w:color="auto"/>
              <w:bottom w:val="outset" w:sz="6" w:space="0" w:color="auto"/>
              <w:right w:val="outset" w:sz="6" w:space="0" w:color="auto"/>
            </w:tcBorders>
            <w:vAlign w:val="center"/>
            <w:hideMark/>
          </w:tcPr>
          <w:p w14:paraId="3635BE96" w14:textId="77777777" w:rsidR="00837F01" w:rsidRDefault="00837F01" w:rsidP="004E528A">
            <w:pPr>
              <w:pStyle w:val="TableHead"/>
            </w:pPr>
            <w:r>
              <w:t>Feedback</w:t>
            </w:r>
          </w:p>
        </w:tc>
        <w:tc>
          <w:tcPr>
            <w:tcW w:w="573" w:type="dxa"/>
            <w:tcBorders>
              <w:top w:val="outset" w:sz="6" w:space="0" w:color="auto"/>
              <w:left w:val="outset" w:sz="6" w:space="0" w:color="auto"/>
              <w:bottom w:val="outset" w:sz="6" w:space="0" w:color="auto"/>
              <w:right w:val="outset" w:sz="6" w:space="0" w:color="auto"/>
            </w:tcBorders>
            <w:vAlign w:val="center"/>
            <w:hideMark/>
          </w:tcPr>
          <w:p w14:paraId="46DD5576" w14:textId="77777777" w:rsidR="00837F01" w:rsidRDefault="00837F01" w:rsidP="004E528A">
            <w:pPr>
              <w:pStyle w:val="TableHead"/>
            </w:pPr>
            <w:r>
              <w:t>Grade</w:t>
            </w:r>
          </w:p>
        </w:tc>
      </w:tr>
      <w:tr w:rsidR="00837F01" w14:paraId="49008A66"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73DB57B7" w14:textId="77777777" w:rsidR="00837F01" w:rsidRDefault="00837F01" w:rsidP="004E528A">
            <w:pPr>
              <w:pStyle w:val="QFOption"/>
              <w:spacing w:line="220" w:lineRule="atLeast"/>
            </w:pPr>
            <w:r>
              <w:t> </w:t>
            </w:r>
          </w:p>
        </w:tc>
        <w:tc>
          <w:tcPr>
            <w:tcW w:w="3605" w:type="dxa"/>
            <w:tcBorders>
              <w:top w:val="outset" w:sz="6" w:space="0" w:color="auto"/>
              <w:left w:val="outset" w:sz="6" w:space="0" w:color="auto"/>
              <w:bottom w:val="outset" w:sz="6" w:space="0" w:color="auto"/>
              <w:right w:val="outset" w:sz="6" w:space="0" w:color="auto"/>
            </w:tcBorders>
            <w:vAlign w:val="center"/>
          </w:tcPr>
          <w:p w14:paraId="40C10A15" w14:textId="77777777" w:rsidR="00837F01" w:rsidRPr="00CF3E8D" w:rsidRDefault="00837F01" w:rsidP="004E528A">
            <w:pPr>
              <w:rPr>
                <w:sz w:val="26"/>
                <w:szCs w:val="26"/>
                <w:lang w:val="en-GB"/>
              </w:rPr>
            </w:pPr>
            <w:r>
              <w:rPr>
                <w:sz w:val="26"/>
                <w:szCs w:val="26"/>
                <w:lang w:val="en-GB"/>
              </w:rPr>
              <w:t>MOV P2, #AAH</w:t>
            </w:r>
          </w:p>
        </w:tc>
        <w:tc>
          <w:tcPr>
            <w:tcW w:w="4084" w:type="dxa"/>
            <w:tcBorders>
              <w:top w:val="outset" w:sz="6" w:space="0" w:color="auto"/>
              <w:left w:val="outset" w:sz="6" w:space="0" w:color="auto"/>
              <w:bottom w:val="outset" w:sz="6" w:space="0" w:color="auto"/>
              <w:right w:val="outset" w:sz="6" w:space="0" w:color="auto"/>
            </w:tcBorders>
            <w:vAlign w:val="center"/>
            <w:hideMark/>
          </w:tcPr>
          <w:p w14:paraId="48AC922F" w14:textId="77777777" w:rsidR="00837F01" w:rsidRDefault="00837F01" w:rsidP="004E528A">
            <w:pPr>
              <w:pStyle w:val="QFFeedback"/>
            </w:pPr>
          </w:p>
        </w:tc>
        <w:tc>
          <w:tcPr>
            <w:tcW w:w="573" w:type="dxa"/>
            <w:tcBorders>
              <w:top w:val="outset" w:sz="6" w:space="0" w:color="auto"/>
              <w:left w:val="outset" w:sz="6" w:space="0" w:color="auto"/>
              <w:bottom w:val="outset" w:sz="6" w:space="0" w:color="auto"/>
              <w:right w:val="outset" w:sz="6" w:space="0" w:color="auto"/>
            </w:tcBorders>
            <w:vAlign w:val="center"/>
            <w:hideMark/>
          </w:tcPr>
          <w:p w14:paraId="1F70E4A6" w14:textId="77777777" w:rsidR="00837F01" w:rsidRDefault="00837F01" w:rsidP="004E528A">
            <w:pPr>
              <w:pStyle w:val="QFGrade"/>
            </w:pPr>
            <w:r>
              <w:t>0</w:t>
            </w:r>
          </w:p>
        </w:tc>
      </w:tr>
      <w:tr w:rsidR="00837F01" w14:paraId="396FA803"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34CA3995" w14:textId="77777777" w:rsidR="00837F01" w:rsidRDefault="00837F01" w:rsidP="004E528A">
            <w:pPr>
              <w:pStyle w:val="QFOption"/>
              <w:spacing w:line="220" w:lineRule="atLeast"/>
            </w:pPr>
            <w:r>
              <w:t> </w:t>
            </w:r>
          </w:p>
        </w:tc>
        <w:tc>
          <w:tcPr>
            <w:tcW w:w="3605" w:type="dxa"/>
            <w:tcBorders>
              <w:top w:val="outset" w:sz="6" w:space="0" w:color="auto"/>
              <w:left w:val="outset" w:sz="6" w:space="0" w:color="auto"/>
              <w:bottom w:val="outset" w:sz="6" w:space="0" w:color="auto"/>
              <w:right w:val="outset" w:sz="6" w:space="0" w:color="auto"/>
            </w:tcBorders>
            <w:vAlign w:val="center"/>
          </w:tcPr>
          <w:p w14:paraId="4D0FCA64" w14:textId="77777777" w:rsidR="00837F01" w:rsidRPr="0046476C" w:rsidRDefault="00837F01" w:rsidP="004E528A">
            <w:pPr>
              <w:rPr>
                <w:sz w:val="26"/>
                <w:szCs w:val="26"/>
                <w:lang w:val="en-GB"/>
              </w:rPr>
            </w:pPr>
            <w:r>
              <w:rPr>
                <w:sz w:val="26"/>
                <w:szCs w:val="26"/>
                <w:lang w:val="en-GB"/>
              </w:rPr>
              <w:t>MOV P2, #55H</w:t>
            </w:r>
          </w:p>
        </w:tc>
        <w:tc>
          <w:tcPr>
            <w:tcW w:w="4084" w:type="dxa"/>
            <w:tcBorders>
              <w:top w:val="outset" w:sz="6" w:space="0" w:color="auto"/>
              <w:left w:val="outset" w:sz="6" w:space="0" w:color="auto"/>
              <w:bottom w:val="outset" w:sz="6" w:space="0" w:color="auto"/>
              <w:right w:val="outset" w:sz="6" w:space="0" w:color="auto"/>
            </w:tcBorders>
            <w:vAlign w:val="center"/>
            <w:hideMark/>
          </w:tcPr>
          <w:p w14:paraId="71D4402F" w14:textId="77777777" w:rsidR="00837F01" w:rsidRDefault="00837F01" w:rsidP="004E528A">
            <w:pPr>
              <w:pStyle w:val="QFFeedback"/>
            </w:pPr>
          </w:p>
        </w:tc>
        <w:tc>
          <w:tcPr>
            <w:tcW w:w="573" w:type="dxa"/>
            <w:tcBorders>
              <w:top w:val="outset" w:sz="6" w:space="0" w:color="auto"/>
              <w:left w:val="outset" w:sz="6" w:space="0" w:color="auto"/>
              <w:bottom w:val="outset" w:sz="6" w:space="0" w:color="auto"/>
              <w:right w:val="outset" w:sz="6" w:space="0" w:color="auto"/>
            </w:tcBorders>
            <w:vAlign w:val="center"/>
            <w:hideMark/>
          </w:tcPr>
          <w:p w14:paraId="76AF2D74" w14:textId="77777777" w:rsidR="00837F01" w:rsidRDefault="00837F01" w:rsidP="004E528A">
            <w:pPr>
              <w:pStyle w:val="QFGrade"/>
            </w:pPr>
            <w:r>
              <w:t>0</w:t>
            </w:r>
          </w:p>
        </w:tc>
      </w:tr>
      <w:tr w:rsidR="00837F01" w14:paraId="54C26EFB"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0B8D5216" w14:textId="77777777" w:rsidR="00837F01" w:rsidRDefault="00837F01" w:rsidP="004E528A">
            <w:pPr>
              <w:pStyle w:val="QFOption"/>
              <w:spacing w:line="220" w:lineRule="atLeast"/>
            </w:pPr>
            <w:r>
              <w:t> </w:t>
            </w:r>
          </w:p>
        </w:tc>
        <w:tc>
          <w:tcPr>
            <w:tcW w:w="3605" w:type="dxa"/>
            <w:tcBorders>
              <w:top w:val="outset" w:sz="6" w:space="0" w:color="auto"/>
              <w:left w:val="outset" w:sz="6" w:space="0" w:color="auto"/>
              <w:bottom w:val="outset" w:sz="6" w:space="0" w:color="auto"/>
              <w:right w:val="outset" w:sz="6" w:space="0" w:color="auto"/>
            </w:tcBorders>
            <w:vAlign w:val="center"/>
          </w:tcPr>
          <w:p w14:paraId="4792C50C" w14:textId="77777777" w:rsidR="00837F01" w:rsidRPr="0092355E" w:rsidRDefault="00837F01" w:rsidP="004E528A">
            <w:pPr>
              <w:rPr>
                <w:sz w:val="26"/>
                <w:szCs w:val="26"/>
                <w:lang w:val="en-GB"/>
              </w:rPr>
            </w:pPr>
            <w:r>
              <w:rPr>
                <w:sz w:val="26"/>
                <w:szCs w:val="26"/>
                <w:lang w:val="en-GB"/>
              </w:rPr>
              <w:t>MOV P2, #CAH</w:t>
            </w:r>
          </w:p>
        </w:tc>
        <w:tc>
          <w:tcPr>
            <w:tcW w:w="4084" w:type="dxa"/>
            <w:tcBorders>
              <w:top w:val="outset" w:sz="6" w:space="0" w:color="auto"/>
              <w:left w:val="outset" w:sz="6" w:space="0" w:color="auto"/>
              <w:bottom w:val="outset" w:sz="6" w:space="0" w:color="auto"/>
              <w:right w:val="outset" w:sz="6" w:space="0" w:color="auto"/>
            </w:tcBorders>
            <w:vAlign w:val="center"/>
            <w:hideMark/>
          </w:tcPr>
          <w:p w14:paraId="649E39E5" w14:textId="77777777" w:rsidR="00837F01" w:rsidRDefault="00837F01" w:rsidP="004E528A">
            <w:pPr>
              <w:pStyle w:val="QFFeedback"/>
            </w:pPr>
          </w:p>
        </w:tc>
        <w:tc>
          <w:tcPr>
            <w:tcW w:w="573" w:type="dxa"/>
            <w:tcBorders>
              <w:top w:val="outset" w:sz="6" w:space="0" w:color="auto"/>
              <w:left w:val="outset" w:sz="6" w:space="0" w:color="auto"/>
              <w:bottom w:val="outset" w:sz="6" w:space="0" w:color="auto"/>
              <w:right w:val="outset" w:sz="6" w:space="0" w:color="auto"/>
            </w:tcBorders>
            <w:vAlign w:val="center"/>
            <w:hideMark/>
          </w:tcPr>
          <w:p w14:paraId="251FEC8C" w14:textId="77777777" w:rsidR="00837F01" w:rsidRDefault="00837F01" w:rsidP="004E528A">
            <w:pPr>
              <w:pStyle w:val="QFGrade"/>
            </w:pPr>
            <w:r>
              <w:t>100</w:t>
            </w:r>
          </w:p>
        </w:tc>
      </w:tr>
      <w:tr w:rsidR="00837F01" w14:paraId="40A7C2D2"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42286EE5" w14:textId="77777777" w:rsidR="00837F01" w:rsidRDefault="00837F01" w:rsidP="004E528A">
            <w:pPr>
              <w:pStyle w:val="QFOption"/>
              <w:spacing w:line="220" w:lineRule="atLeast"/>
            </w:pPr>
            <w:r>
              <w:t> </w:t>
            </w:r>
          </w:p>
        </w:tc>
        <w:tc>
          <w:tcPr>
            <w:tcW w:w="3605" w:type="dxa"/>
            <w:tcBorders>
              <w:top w:val="outset" w:sz="6" w:space="0" w:color="auto"/>
              <w:left w:val="outset" w:sz="6" w:space="0" w:color="auto"/>
              <w:bottom w:val="outset" w:sz="6" w:space="0" w:color="auto"/>
              <w:right w:val="outset" w:sz="6" w:space="0" w:color="auto"/>
            </w:tcBorders>
            <w:vAlign w:val="center"/>
          </w:tcPr>
          <w:p w14:paraId="24332D9F" w14:textId="77777777" w:rsidR="00837F01" w:rsidRPr="00C744DB" w:rsidRDefault="00837F01" w:rsidP="004E528A">
            <w:pPr>
              <w:rPr>
                <w:sz w:val="26"/>
                <w:szCs w:val="26"/>
              </w:rPr>
            </w:pPr>
            <w:r>
              <w:rPr>
                <w:sz w:val="26"/>
                <w:szCs w:val="26"/>
                <w:lang w:val="en-GB"/>
              </w:rPr>
              <w:t>MOV P2, #AFH</w:t>
            </w:r>
          </w:p>
        </w:tc>
        <w:tc>
          <w:tcPr>
            <w:tcW w:w="4084" w:type="dxa"/>
            <w:tcBorders>
              <w:top w:val="outset" w:sz="6" w:space="0" w:color="auto"/>
              <w:left w:val="outset" w:sz="6" w:space="0" w:color="auto"/>
              <w:bottom w:val="outset" w:sz="6" w:space="0" w:color="auto"/>
              <w:right w:val="outset" w:sz="6" w:space="0" w:color="auto"/>
            </w:tcBorders>
            <w:vAlign w:val="center"/>
            <w:hideMark/>
          </w:tcPr>
          <w:p w14:paraId="5A69EBDA" w14:textId="77777777" w:rsidR="00837F01" w:rsidRDefault="00837F01" w:rsidP="004E528A">
            <w:pPr>
              <w:pStyle w:val="QFFeedback"/>
            </w:pPr>
          </w:p>
        </w:tc>
        <w:tc>
          <w:tcPr>
            <w:tcW w:w="573" w:type="dxa"/>
            <w:tcBorders>
              <w:top w:val="outset" w:sz="6" w:space="0" w:color="auto"/>
              <w:left w:val="outset" w:sz="6" w:space="0" w:color="auto"/>
              <w:bottom w:val="outset" w:sz="6" w:space="0" w:color="auto"/>
              <w:right w:val="outset" w:sz="6" w:space="0" w:color="auto"/>
            </w:tcBorders>
            <w:vAlign w:val="center"/>
            <w:hideMark/>
          </w:tcPr>
          <w:p w14:paraId="2C89E1CA" w14:textId="77777777" w:rsidR="00837F01" w:rsidRDefault="00837F01" w:rsidP="004E528A">
            <w:pPr>
              <w:pStyle w:val="QFGrade"/>
            </w:pPr>
            <w:r>
              <w:t>0</w:t>
            </w:r>
          </w:p>
        </w:tc>
      </w:tr>
      <w:tr w:rsidR="00837F01" w14:paraId="235FCC25"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7EE9D438" w14:textId="77777777" w:rsidR="00837F01" w:rsidRDefault="00837F01" w:rsidP="004E528A">
            <w:pPr>
              <w:pStyle w:val="Cell"/>
            </w:pPr>
          </w:p>
        </w:tc>
        <w:tc>
          <w:tcPr>
            <w:tcW w:w="3605" w:type="dxa"/>
            <w:tcBorders>
              <w:top w:val="outset" w:sz="6" w:space="0" w:color="auto"/>
              <w:left w:val="outset" w:sz="6" w:space="0" w:color="auto"/>
              <w:bottom w:val="outset" w:sz="6" w:space="0" w:color="auto"/>
              <w:right w:val="outset" w:sz="6" w:space="0" w:color="auto"/>
            </w:tcBorders>
            <w:vAlign w:val="center"/>
            <w:hideMark/>
          </w:tcPr>
          <w:p w14:paraId="6B7F51B1" w14:textId="77777777" w:rsidR="00837F01" w:rsidRDefault="00837F01" w:rsidP="004E528A">
            <w:pPr>
              <w:pStyle w:val="TableRowHead"/>
            </w:pPr>
            <w:r>
              <w:t>General feedback:</w:t>
            </w:r>
          </w:p>
        </w:tc>
        <w:tc>
          <w:tcPr>
            <w:tcW w:w="4084" w:type="dxa"/>
            <w:tcBorders>
              <w:top w:val="outset" w:sz="6" w:space="0" w:color="auto"/>
              <w:left w:val="outset" w:sz="6" w:space="0" w:color="auto"/>
              <w:bottom w:val="outset" w:sz="6" w:space="0" w:color="auto"/>
              <w:right w:val="outset" w:sz="6" w:space="0" w:color="auto"/>
            </w:tcBorders>
            <w:vAlign w:val="center"/>
            <w:hideMark/>
          </w:tcPr>
          <w:p w14:paraId="0E6DDC21" w14:textId="77777777" w:rsidR="00837F01" w:rsidRDefault="00837F01" w:rsidP="004E528A">
            <w:pPr>
              <w:pStyle w:val="Cell"/>
            </w:pPr>
          </w:p>
        </w:tc>
        <w:tc>
          <w:tcPr>
            <w:tcW w:w="573" w:type="dxa"/>
            <w:tcBorders>
              <w:top w:val="outset" w:sz="6" w:space="0" w:color="auto"/>
              <w:left w:val="outset" w:sz="6" w:space="0" w:color="auto"/>
              <w:bottom w:val="outset" w:sz="6" w:space="0" w:color="auto"/>
              <w:right w:val="outset" w:sz="6" w:space="0" w:color="auto"/>
            </w:tcBorders>
            <w:vAlign w:val="center"/>
            <w:hideMark/>
          </w:tcPr>
          <w:p w14:paraId="27A295F6" w14:textId="77777777" w:rsidR="00837F01" w:rsidRDefault="00837F01" w:rsidP="004E528A">
            <w:pPr>
              <w:pStyle w:val="Cell"/>
            </w:pPr>
          </w:p>
        </w:tc>
      </w:tr>
      <w:tr w:rsidR="00837F01" w14:paraId="6093F622"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2D276FC0" w14:textId="77777777" w:rsidR="00837F01" w:rsidRDefault="00837F01" w:rsidP="004E528A">
            <w:pPr>
              <w:pStyle w:val="Cell"/>
            </w:pPr>
          </w:p>
        </w:tc>
        <w:tc>
          <w:tcPr>
            <w:tcW w:w="3605" w:type="dxa"/>
            <w:tcBorders>
              <w:top w:val="outset" w:sz="6" w:space="0" w:color="auto"/>
              <w:left w:val="outset" w:sz="6" w:space="0" w:color="auto"/>
              <w:bottom w:val="outset" w:sz="6" w:space="0" w:color="auto"/>
              <w:right w:val="outset" w:sz="6" w:space="0" w:color="auto"/>
            </w:tcBorders>
            <w:vAlign w:val="center"/>
            <w:hideMark/>
          </w:tcPr>
          <w:p w14:paraId="5CF6D717" w14:textId="77777777" w:rsidR="00837F01" w:rsidRDefault="00837F01" w:rsidP="004E528A">
            <w:pPr>
              <w:pStyle w:val="TableRowHead"/>
            </w:pPr>
            <w:r>
              <w:t>For any correct response:</w:t>
            </w:r>
          </w:p>
        </w:tc>
        <w:tc>
          <w:tcPr>
            <w:tcW w:w="4084" w:type="dxa"/>
            <w:tcBorders>
              <w:top w:val="outset" w:sz="6" w:space="0" w:color="auto"/>
              <w:left w:val="outset" w:sz="6" w:space="0" w:color="auto"/>
              <w:bottom w:val="outset" w:sz="6" w:space="0" w:color="auto"/>
              <w:right w:val="outset" w:sz="6" w:space="0" w:color="auto"/>
            </w:tcBorders>
            <w:vAlign w:val="center"/>
          </w:tcPr>
          <w:p w14:paraId="04A66BFE" w14:textId="77777777" w:rsidR="00837F01" w:rsidRDefault="00837F01" w:rsidP="004E528A">
            <w:pPr>
              <w:pStyle w:val="Cell"/>
            </w:pPr>
          </w:p>
        </w:tc>
        <w:tc>
          <w:tcPr>
            <w:tcW w:w="573" w:type="dxa"/>
            <w:tcBorders>
              <w:top w:val="outset" w:sz="6" w:space="0" w:color="auto"/>
              <w:left w:val="outset" w:sz="6" w:space="0" w:color="auto"/>
              <w:bottom w:val="outset" w:sz="6" w:space="0" w:color="auto"/>
              <w:right w:val="outset" w:sz="6" w:space="0" w:color="auto"/>
            </w:tcBorders>
            <w:vAlign w:val="center"/>
            <w:hideMark/>
          </w:tcPr>
          <w:p w14:paraId="7F89B28E" w14:textId="77777777" w:rsidR="00837F01" w:rsidRDefault="00837F01" w:rsidP="004E528A">
            <w:pPr>
              <w:pStyle w:val="Cell"/>
            </w:pPr>
          </w:p>
        </w:tc>
      </w:tr>
      <w:tr w:rsidR="00837F01" w14:paraId="7AFB24F4"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27565CA1" w14:textId="77777777" w:rsidR="00837F01" w:rsidRDefault="00837F01" w:rsidP="004E528A">
            <w:pPr>
              <w:pStyle w:val="Cell"/>
            </w:pPr>
          </w:p>
        </w:tc>
        <w:tc>
          <w:tcPr>
            <w:tcW w:w="3605" w:type="dxa"/>
            <w:tcBorders>
              <w:top w:val="outset" w:sz="6" w:space="0" w:color="auto"/>
              <w:left w:val="outset" w:sz="6" w:space="0" w:color="auto"/>
              <w:bottom w:val="outset" w:sz="6" w:space="0" w:color="auto"/>
              <w:right w:val="outset" w:sz="6" w:space="0" w:color="auto"/>
            </w:tcBorders>
            <w:vAlign w:val="center"/>
            <w:hideMark/>
          </w:tcPr>
          <w:p w14:paraId="372C6401" w14:textId="77777777" w:rsidR="00837F01" w:rsidRDefault="00837F01" w:rsidP="004E528A">
            <w:pPr>
              <w:pStyle w:val="TableRowHead"/>
            </w:pPr>
            <w:r>
              <w:t>For any incorrect response:</w:t>
            </w:r>
          </w:p>
        </w:tc>
        <w:tc>
          <w:tcPr>
            <w:tcW w:w="4084" w:type="dxa"/>
            <w:tcBorders>
              <w:top w:val="outset" w:sz="6" w:space="0" w:color="auto"/>
              <w:left w:val="outset" w:sz="6" w:space="0" w:color="auto"/>
              <w:bottom w:val="outset" w:sz="6" w:space="0" w:color="auto"/>
              <w:right w:val="outset" w:sz="6" w:space="0" w:color="auto"/>
            </w:tcBorders>
            <w:vAlign w:val="center"/>
          </w:tcPr>
          <w:p w14:paraId="3D055A32" w14:textId="77777777" w:rsidR="00837F01" w:rsidRDefault="00837F01" w:rsidP="004E528A">
            <w:pPr>
              <w:pStyle w:val="Cell"/>
            </w:pPr>
          </w:p>
        </w:tc>
        <w:tc>
          <w:tcPr>
            <w:tcW w:w="573" w:type="dxa"/>
            <w:tcBorders>
              <w:top w:val="outset" w:sz="6" w:space="0" w:color="auto"/>
              <w:left w:val="outset" w:sz="6" w:space="0" w:color="auto"/>
              <w:bottom w:val="outset" w:sz="6" w:space="0" w:color="auto"/>
              <w:right w:val="outset" w:sz="6" w:space="0" w:color="auto"/>
            </w:tcBorders>
            <w:vAlign w:val="center"/>
            <w:hideMark/>
          </w:tcPr>
          <w:p w14:paraId="11621638" w14:textId="77777777" w:rsidR="00837F01" w:rsidRDefault="00837F01" w:rsidP="004E528A">
            <w:pPr>
              <w:pStyle w:val="Cell"/>
            </w:pPr>
          </w:p>
        </w:tc>
      </w:tr>
      <w:tr w:rsidR="00837F01" w14:paraId="63422B85"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0FC590D7" w14:textId="77777777" w:rsidR="00837F01" w:rsidRDefault="00837F01" w:rsidP="004E528A">
            <w:pPr>
              <w:pStyle w:val="Cell"/>
            </w:pPr>
          </w:p>
        </w:tc>
        <w:tc>
          <w:tcPr>
            <w:tcW w:w="3605" w:type="dxa"/>
            <w:tcBorders>
              <w:top w:val="outset" w:sz="6" w:space="0" w:color="auto"/>
              <w:left w:val="outset" w:sz="6" w:space="0" w:color="auto"/>
              <w:bottom w:val="outset" w:sz="6" w:space="0" w:color="auto"/>
              <w:right w:val="outset" w:sz="6" w:space="0" w:color="auto"/>
            </w:tcBorders>
            <w:vAlign w:val="center"/>
            <w:hideMark/>
          </w:tcPr>
          <w:p w14:paraId="295246AC" w14:textId="77777777" w:rsidR="00837F01" w:rsidRDefault="00837F01" w:rsidP="004E528A">
            <w:pPr>
              <w:pStyle w:val="TableRowHead"/>
            </w:pPr>
            <w:r>
              <w:t>Hint 1:</w:t>
            </w:r>
          </w:p>
        </w:tc>
        <w:tc>
          <w:tcPr>
            <w:tcW w:w="4084" w:type="dxa"/>
            <w:tcBorders>
              <w:top w:val="outset" w:sz="6" w:space="0" w:color="auto"/>
              <w:left w:val="outset" w:sz="6" w:space="0" w:color="auto"/>
              <w:bottom w:val="outset" w:sz="6" w:space="0" w:color="auto"/>
              <w:right w:val="outset" w:sz="6" w:space="0" w:color="auto"/>
            </w:tcBorders>
            <w:vAlign w:val="center"/>
            <w:hideMark/>
          </w:tcPr>
          <w:p w14:paraId="546E01A9" w14:textId="77777777" w:rsidR="00837F01" w:rsidRDefault="00837F01" w:rsidP="004E528A">
            <w:pPr>
              <w:pStyle w:val="Cell"/>
            </w:pPr>
          </w:p>
        </w:tc>
        <w:tc>
          <w:tcPr>
            <w:tcW w:w="573" w:type="dxa"/>
            <w:tcBorders>
              <w:top w:val="outset" w:sz="6" w:space="0" w:color="auto"/>
              <w:left w:val="outset" w:sz="6" w:space="0" w:color="auto"/>
              <w:bottom w:val="outset" w:sz="6" w:space="0" w:color="auto"/>
              <w:right w:val="outset" w:sz="6" w:space="0" w:color="auto"/>
            </w:tcBorders>
            <w:vAlign w:val="center"/>
            <w:hideMark/>
          </w:tcPr>
          <w:p w14:paraId="1B428DAF" w14:textId="77777777" w:rsidR="00837F01" w:rsidRDefault="00837F01" w:rsidP="004E528A">
            <w:pPr>
              <w:pStyle w:val="Cell"/>
            </w:pPr>
          </w:p>
        </w:tc>
      </w:tr>
      <w:tr w:rsidR="00837F01" w14:paraId="0116A2FF"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7C8C68F3" w14:textId="77777777" w:rsidR="00837F01" w:rsidRDefault="00837F01" w:rsidP="004E528A">
            <w:pPr>
              <w:pStyle w:val="Cell"/>
            </w:pPr>
          </w:p>
        </w:tc>
        <w:tc>
          <w:tcPr>
            <w:tcW w:w="3605" w:type="dxa"/>
            <w:tcBorders>
              <w:top w:val="outset" w:sz="6" w:space="0" w:color="auto"/>
              <w:left w:val="outset" w:sz="6" w:space="0" w:color="auto"/>
              <w:bottom w:val="outset" w:sz="6" w:space="0" w:color="auto"/>
              <w:right w:val="outset" w:sz="6" w:space="0" w:color="auto"/>
            </w:tcBorders>
            <w:vAlign w:val="center"/>
            <w:hideMark/>
          </w:tcPr>
          <w:p w14:paraId="31A3381A" w14:textId="77777777" w:rsidR="00837F01" w:rsidRDefault="00837F01" w:rsidP="004E528A">
            <w:pPr>
              <w:pStyle w:val="TableRowHead"/>
            </w:pPr>
            <w:r>
              <w:t>Show the number of correct responses (Hint 1):</w:t>
            </w:r>
          </w:p>
        </w:tc>
        <w:tc>
          <w:tcPr>
            <w:tcW w:w="4084" w:type="dxa"/>
            <w:tcBorders>
              <w:top w:val="outset" w:sz="6" w:space="0" w:color="auto"/>
              <w:left w:val="outset" w:sz="6" w:space="0" w:color="auto"/>
              <w:bottom w:val="outset" w:sz="6" w:space="0" w:color="auto"/>
              <w:right w:val="outset" w:sz="6" w:space="0" w:color="auto"/>
            </w:tcBorders>
            <w:vAlign w:val="center"/>
            <w:hideMark/>
          </w:tcPr>
          <w:p w14:paraId="5DAC00CE" w14:textId="77777777" w:rsidR="00837F01" w:rsidRDefault="00837F01" w:rsidP="004E528A">
            <w:pPr>
              <w:pStyle w:val="Cell"/>
            </w:pPr>
            <w:r>
              <w:t>No</w:t>
            </w:r>
          </w:p>
        </w:tc>
        <w:tc>
          <w:tcPr>
            <w:tcW w:w="573" w:type="dxa"/>
            <w:tcBorders>
              <w:top w:val="outset" w:sz="6" w:space="0" w:color="auto"/>
              <w:left w:val="outset" w:sz="6" w:space="0" w:color="auto"/>
              <w:bottom w:val="outset" w:sz="6" w:space="0" w:color="auto"/>
              <w:right w:val="outset" w:sz="6" w:space="0" w:color="auto"/>
            </w:tcBorders>
            <w:vAlign w:val="center"/>
            <w:hideMark/>
          </w:tcPr>
          <w:p w14:paraId="2AA7C3FE" w14:textId="77777777" w:rsidR="00837F01" w:rsidRDefault="00837F01" w:rsidP="004E528A">
            <w:pPr>
              <w:pStyle w:val="Cell"/>
            </w:pPr>
          </w:p>
        </w:tc>
      </w:tr>
      <w:tr w:rsidR="00837F01" w14:paraId="6B7721AE"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5C77BB32" w14:textId="77777777" w:rsidR="00837F01" w:rsidRDefault="00837F01" w:rsidP="004E528A">
            <w:pPr>
              <w:pStyle w:val="Cell"/>
            </w:pPr>
          </w:p>
        </w:tc>
        <w:tc>
          <w:tcPr>
            <w:tcW w:w="3605" w:type="dxa"/>
            <w:tcBorders>
              <w:top w:val="outset" w:sz="6" w:space="0" w:color="auto"/>
              <w:left w:val="outset" w:sz="6" w:space="0" w:color="auto"/>
              <w:bottom w:val="outset" w:sz="6" w:space="0" w:color="auto"/>
              <w:right w:val="outset" w:sz="6" w:space="0" w:color="auto"/>
            </w:tcBorders>
            <w:vAlign w:val="center"/>
            <w:hideMark/>
          </w:tcPr>
          <w:p w14:paraId="78554D98" w14:textId="77777777" w:rsidR="00837F01" w:rsidRDefault="00837F01" w:rsidP="004E528A">
            <w:pPr>
              <w:pStyle w:val="TableRowHead"/>
            </w:pPr>
            <w:r>
              <w:t>Clear incorrect responses (Hint 1):</w:t>
            </w:r>
          </w:p>
        </w:tc>
        <w:tc>
          <w:tcPr>
            <w:tcW w:w="4084" w:type="dxa"/>
            <w:tcBorders>
              <w:top w:val="outset" w:sz="6" w:space="0" w:color="auto"/>
              <w:left w:val="outset" w:sz="6" w:space="0" w:color="auto"/>
              <w:bottom w:val="outset" w:sz="6" w:space="0" w:color="auto"/>
              <w:right w:val="outset" w:sz="6" w:space="0" w:color="auto"/>
            </w:tcBorders>
            <w:vAlign w:val="center"/>
            <w:hideMark/>
          </w:tcPr>
          <w:p w14:paraId="7B8EC31D" w14:textId="77777777" w:rsidR="00837F01" w:rsidRDefault="00837F01" w:rsidP="004E528A">
            <w:pPr>
              <w:pStyle w:val="Cell"/>
            </w:pPr>
            <w:r>
              <w:t>No</w:t>
            </w:r>
          </w:p>
        </w:tc>
        <w:tc>
          <w:tcPr>
            <w:tcW w:w="573" w:type="dxa"/>
            <w:tcBorders>
              <w:top w:val="outset" w:sz="6" w:space="0" w:color="auto"/>
              <w:left w:val="outset" w:sz="6" w:space="0" w:color="auto"/>
              <w:bottom w:val="outset" w:sz="6" w:space="0" w:color="auto"/>
              <w:right w:val="outset" w:sz="6" w:space="0" w:color="auto"/>
            </w:tcBorders>
            <w:vAlign w:val="center"/>
            <w:hideMark/>
          </w:tcPr>
          <w:p w14:paraId="2EE03C54" w14:textId="77777777" w:rsidR="00837F01" w:rsidRDefault="00837F01" w:rsidP="004E528A">
            <w:pPr>
              <w:pStyle w:val="Cell"/>
            </w:pPr>
          </w:p>
        </w:tc>
      </w:tr>
      <w:tr w:rsidR="00837F01" w14:paraId="644F3EF6" w14:textId="77777777" w:rsidTr="004E528A">
        <w:trPr>
          <w:cantSplit/>
        </w:trPr>
        <w:tc>
          <w:tcPr>
            <w:tcW w:w="1076" w:type="dxa"/>
            <w:tcBorders>
              <w:top w:val="outset" w:sz="6" w:space="0" w:color="auto"/>
              <w:left w:val="outset" w:sz="6" w:space="0" w:color="auto"/>
              <w:bottom w:val="outset" w:sz="6" w:space="0" w:color="auto"/>
              <w:right w:val="outset" w:sz="6" w:space="0" w:color="auto"/>
            </w:tcBorders>
            <w:vAlign w:val="center"/>
            <w:hideMark/>
          </w:tcPr>
          <w:p w14:paraId="5453EEC5" w14:textId="77777777" w:rsidR="00837F01" w:rsidRDefault="00837F01" w:rsidP="004E528A">
            <w:pPr>
              <w:pStyle w:val="Cell"/>
            </w:pPr>
          </w:p>
        </w:tc>
        <w:tc>
          <w:tcPr>
            <w:tcW w:w="3605" w:type="dxa"/>
            <w:tcBorders>
              <w:top w:val="outset" w:sz="6" w:space="0" w:color="auto"/>
              <w:left w:val="outset" w:sz="6" w:space="0" w:color="auto"/>
              <w:bottom w:val="outset" w:sz="6" w:space="0" w:color="auto"/>
              <w:right w:val="outset" w:sz="6" w:space="0" w:color="auto"/>
            </w:tcBorders>
            <w:vAlign w:val="center"/>
            <w:hideMark/>
          </w:tcPr>
          <w:p w14:paraId="32FBDE66" w14:textId="77777777" w:rsidR="00837F01" w:rsidRDefault="00837F01" w:rsidP="004E528A">
            <w:pPr>
              <w:pStyle w:val="TableRowHead"/>
            </w:pPr>
            <w:r>
              <w:t>Tags:</w:t>
            </w:r>
          </w:p>
        </w:tc>
        <w:tc>
          <w:tcPr>
            <w:tcW w:w="4084" w:type="dxa"/>
            <w:tcBorders>
              <w:top w:val="outset" w:sz="6" w:space="0" w:color="auto"/>
              <w:left w:val="outset" w:sz="6" w:space="0" w:color="auto"/>
              <w:bottom w:val="outset" w:sz="6" w:space="0" w:color="auto"/>
              <w:right w:val="outset" w:sz="6" w:space="0" w:color="auto"/>
            </w:tcBorders>
            <w:vAlign w:val="center"/>
            <w:hideMark/>
          </w:tcPr>
          <w:p w14:paraId="038FB8F0" w14:textId="77777777" w:rsidR="00837F01" w:rsidRDefault="00837F01" w:rsidP="004E528A">
            <w:pPr>
              <w:pStyle w:val="Cell"/>
            </w:pPr>
          </w:p>
        </w:tc>
        <w:tc>
          <w:tcPr>
            <w:tcW w:w="573" w:type="dxa"/>
            <w:tcBorders>
              <w:top w:val="outset" w:sz="6" w:space="0" w:color="auto"/>
              <w:left w:val="outset" w:sz="6" w:space="0" w:color="auto"/>
              <w:bottom w:val="outset" w:sz="6" w:space="0" w:color="auto"/>
              <w:right w:val="outset" w:sz="6" w:space="0" w:color="auto"/>
            </w:tcBorders>
            <w:vAlign w:val="center"/>
            <w:hideMark/>
          </w:tcPr>
          <w:p w14:paraId="3BB68669" w14:textId="77777777" w:rsidR="00837F01" w:rsidRDefault="00837F01" w:rsidP="004E528A">
            <w:pPr>
              <w:pStyle w:val="Cell"/>
            </w:pPr>
          </w:p>
        </w:tc>
      </w:tr>
      <w:tr w:rsidR="00837F01" w14:paraId="349171F0" w14:textId="77777777" w:rsidTr="004E528A">
        <w:trPr>
          <w:cantSplit/>
        </w:trPr>
        <w:tc>
          <w:tcPr>
            <w:tcW w:w="8765" w:type="dxa"/>
            <w:gridSpan w:val="3"/>
            <w:tcBorders>
              <w:top w:val="outset" w:sz="6" w:space="0" w:color="auto"/>
              <w:left w:val="outset" w:sz="6" w:space="0" w:color="auto"/>
              <w:bottom w:val="outset" w:sz="6" w:space="0" w:color="auto"/>
              <w:right w:val="outset" w:sz="6" w:space="0" w:color="auto"/>
            </w:tcBorders>
            <w:vAlign w:val="center"/>
            <w:hideMark/>
          </w:tcPr>
          <w:p w14:paraId="4F2F54E2" w14:textId="77777777" w:rsidR="00837F01" w:rsidRDefault="00837F01" w:rsidP="004E528A">
            <w:pPr>
              <w:pStyle w:val="Cell"/>
            </w:pPr>
            <w:r>
              <w:rPr>
                <w:i/>
                <w:iCs/>
              </w:rPr>
              <w:t>Allows the selection of a single or multiple responses from a pre-defined list. (MC/MA)</w:t>
            </w:r>
          </w:p>
        </w:tc>
        <w:tc>
          <w:tcPr>
            <w:tcW w:w="573" w:type="dxa"/>
            <w:tcBorders>
              <w:top w:val="outset" w:sz="6" w:space="0" w:color="auto"/>
              <w:left w:val="outset" w:sz="6" w:space="0" w:color="auto"/>
              <w:bottom w:val="outset" w:sz="6" w:space="0" w:color="auto"/>
              <w:right w:val="outset" w:sz="6" w:space="0" w:color="auto"/>
            </w:tcBorders>
            <w:vAlign w:val="center"/>
            <w:hideMark/>
          </w:tcPr>
          <w:p w14:paraId="65D8430F" w14:textId="77777777" w:rsidR="00837F01" w:rsidRDefault="00837F01" w:rsidP="004E528A">
            <w:pPr>
              <w:pStyle w:val="Cell"/>
            </w:pPr>
          </w:p>
        </w:tc>
      </w:tr>
    </w:tbl>
    <w:p w14:paraId="4ACCD5B6" w14:textId="77777777" w:rsidR="00837F01" w:rsidRDefault="00837F01" w:rsidP="00837F01">
      <w:pPr>
        <w:pStyle w:val="Heading2"/>
      </w:pPr>
      <w:r>
        <w:t>Question 56</w:t>
      </w:r>
    </w:p>
    <w:p w14:paraId="2F2F7292"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4595D2EB"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4A4B2182" w14:textId="77777777" w:rsidR="00837F01" w:rsidRDefault="00837F01" w:rsidP="004E528A">
            <w:pPr>
              <w:rPr>
                <w:sz w:val="26"/>
                <w:szCs w:val="26"/>
                <w:lang w:val="en-GB"/>
              </w:rPr>
            </w:pPr>
            <w:r w:rsidRPr="008C4A64">
              <w:rPr>
                <w:b/>
                <w:bCs/>
                <w:sz w:val="26"/>
                <w:szCs w:val="26"/>
                <w:lang w:val="en-GB"/>
              </w:rPr>
              <w:lastRenderedPageBreak/>
              <w:t xml:space="preserve">Câu </w:t>
            </w:r>
            <w:r>
              <w:rPr>
                <w:b/>
                <w:bCs/>
                <w:sz w:val="26"/>
                <w:szCs w:val="26"/>
                <w:lang w:val="en-GB"/>
              </w:rPr>
              <w:t xml:space="preserve">56 </w:t>
            </w:r>
            <w:r>
              <w:rPr>
                <w:sz w:val="26"/>
                <w:szCs w:val="26"/>
                <w:lang w:val="en-GB"/>
              </w:rPr>
              <w:t>Cho đoạn chương trình sao</w:t>
            </w:r>
          </w:p>
          <w:p w14:paraId="3F51433B" w14:textId="77777777" w:rsidR="00837F01" w:rsidRDefault="00837F01" w:rsidP="004E528A">
            <w:pPr>
              <w:rPr>
                <w:sz w:val="26"/>
                <w:szCs w:val="26"/>
                <w:lang w:val="en-GB"/>
              </w:rPr>
            </w:pPr>
            <w:r>
              <w:rPr>
                <w:sz w:val="26"/>
                <w:szCs w:val="26"/>
                <w:lang w:val="en-GB"/>
              </w:rPr>
              <w:t>CLR C</w:t>
            </w:r>
          </w:p>
          <w:p w14:paraId="2B8D0175" w14:textId="77777777" w:rsidR="00837F01" w:rsidRDefault="00837F01" w:rsidP="004E528A">
            <w:pPr>
              <w:rPr>
                <w:sz w:val="26"/>
                <w:szCs w:val="26"/>
              </w:rPr>
            </w:pPr>
            <w:r w:rsidRPr="00712565">
              <w:rPr>
                <w:sz w:val="26"/>
                <w:szCs w:val="26"/>
              </w:rPr>
              <w:t xml:space="preserve">MOV A, #01H </w:t>
            </w:r>
          </w:p>
          <w:p w14:paraId="5B7DA2DE" w14:textId="77777777" w:rsidR="00837F01" w:rsidRDefault="00837F01" w:rsidP="004E528A">
            <w:pPr>
              <w:rPr>
                <w:sz w:val="26"/>
                <w:szCs w:val="26"/>
              </w:rPr>
            </w:pPr>
            <w:r w:rsidRPr="00712565">
              <w:rPr>
                <w:sz w:val="26"/>
                <w:szCs w:val="26"/>
              </w:rPr>
              <w:t>SUBB A, #02H</w:t>
            </w:r>
          </w:p>
          <w:p w14:paraId="7DDE15C8" w14:textId="77777777" w:rsidR="00837F01" w:rsidRDefault="00837F01" w:rsidP="004E528A">
            <w:pPr>
              <w:rPr>
                <w:sz w:val="26"/>
                <w:szCs w:val="26"/>
              </w:rPr>
            </w:pPr>
            <w:r w:rsidRPr="00712565">
              <w:rPr>
                <w:sz w:val="26"/>
                <w:szCs w:val="26"/>
              </w:rPr>
              <w:t xml:space="preserve">MOV A, #89H </w:t>
            </w:r>
          </w:p>
          <w:p w14:paraId="4BF69284" w14:textId="77777777" w:rsidR="00837F01" w:rsidRDefault="00837F01" w:rsidP="004E528A">
            <w:pPr>
              <w:rPr>
                <w:sz w:val="26"/>
                <w:szCs w:val="26"/>
              </w:rPr>
            </w:pPr>
            <w:r w:rsidRPr="00712565">
              <w:rPr>
                <w:sz w:val="26"/>
                <w:szCs w:val="26"/>
              </w:rPr>
              <w:t xml:space="preserve">SUBB A, #33H </w:t>
            </w:r>
          </w:p>
          <w:p w14:paraId="4D5FAB58" w14:textId="77777777" w:rsidR="00837F01" w:rsidRPr="00110BB7" w:rsidRDefault="00837F01" w:rsidP="004E528A">
            <w:pPr>
              <w:rPr>
                <w:sz w:val="26"/>
                <w:szCs w:val="26"/>
                <w:lang w:val="en-GB"/>
              </w:rPr>
            </w:pPr>
            <w:r>
              <w:rPr>
                <w:sz w:val="26"/>
                <w:szCs w:val="26"/>
              </w:rPr>
              <w:t xml:space="preserve">Sau khi thực hiện đoạn chương trình giá trị của Port 1 là </w:t>
            </w:r>
          </w:p>
        </w:tc>
        <w:tc>
          <w:tcPr>
            <w:tcW w:w="671" w:type="dxa"/>
            <w:tcBorders>
              <w:top w:val="outset" w:sz="6" w:space="0" w:color="auto"/>
              <w:left w:val="outset" w:sz="6" w:space="0" w:color="auto"/>
              <w:bottom w:val="outset" w:sz="6" w:space="0" w:color="auto"/>
              <w:right w:val="outset" w:sz="6" w:space="0" w:color="auto"/>
            </w:tcBorders>
            <w:vAlign w:val="center"/>
            <w:hideMark/>
          </w:tcPr>
          <w:p w14:paraId="6A3D1D31" w14:textId="77777777" w:rsidR="00837F01" w:rsidRDefault="00837F01" w:rsidP="004E528A">
            <w:pPr>
              <w:pStyle w:val="QFType"/>
            </w:pPr>
            <w:r>
              <w:t>MC</w:t>
            </w:r>
          </w:p>
        </w:tc>
      </w:tr>
      <w:tr w:rsidR="00837F01" w14:paraId="5DAB8280"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FC94D5A"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08A93038" w14:textId="77777777" w:rsidR="00837F01" w:rsidRDefault="00837F01" w:rsidP="004E528A">
            <w:pPr>
              <w:pStyle w:val="Cell"/>
            </w:pPr>
            <w:r>
              <w:t>1</w:t>
            </w:r>
          </w:p>
        </w:tc>
      </w:tr>
      <w:tr w:rsidR="00837F01" w14:paraId="0C8EB44F"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7BA3E25"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5EEEDC85" w14:textId="77777777" w:rsidR="00837F01" w:rsidRDefault="00837F01" w:rsidP="004E528A">
            <w:pPr>
              <w:pStyle w:val="Cell"/>
            </w:pPr>
            <w:r>
              <w:t>Yes</w:t>
            </w:r>
          </w:p>
        </w:tc>
      </w:tr>
      <w:tr w:rsidR="00837F01" w14:paraId="7546A0C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9A7F3F1"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1B465C10" w14:textId="77777777" w:rsidR="00837F01" w:rsidRDefault="00837F01" w:rsidP="004E528A">
            <w:pPr>
              <w:pStyle w:val="Cell"/>
            </w:pPr>
            <w:r>
              <w:t>D</w:t>
            </w:r>
          </w:p>
        </w:tc>
      </w:tr>
      <w:tr w:rsidR="00837F01" w14:paraId="4717805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1932A18"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75C2A3EC" w14:textId="77777777" w:rsidR="00837F01" w:rsidRDefault="00837F01" w:rsidP="004E528A">
            <w:pPr>
              <w:pStyle w:val="Cell"/>
            </w:pPr>
            <w:r>
              <w:t>0</w:t>
            </w:r>
          </w:p>
        </w:tc>
      </w:tr>
      <w:tr w:rsidR="00837F01" w14:paraId="1CD47CA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6BA3106C"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69B9ED60" w14:textId="77777777" w:rsidR="00837F01" w:rsidRDefault="00837F01" w:rsidP="004E528A">
            <w:pPr>
              <w:pStyle w:val="QFID"/>
            </w:pPr>
          </w:p>
        </w:tc>
      </w:tr>
      <w:tr w:rsidR="00837F01" w14:paraId="45FB9AC6"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1EBFDBE8"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41640BB4"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621C99D"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94061FA" w14:textId="77777777" w:rsidR="00837F01" w:rsidRDefault="00837F01" w:rsidP="004E528A">
            <w:pPr>
              <w:pStyle w:val="TableHead"/>
            </w:pPr>
            <w:r>
              <w:t>Grade</w:t>
            </w:r>
          </w:p>
        </w:tc>
      </w:tr>
      <w:tr w:rsidR="00837F01" w14:paraId="130BF31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06D676F"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025EE6E" w14:textId="77777777" w:rsidR="00837F01" w:rsidRPr="00CF3E8D" w:rsidRDefault="00837F01" w:rsidP="004E528A">
            <w:pPr>
              <w:rPr>
                <w:sz w:val="26"/>
                <w:szCs w:val="26"/>
                <w:lang w:val="en-GB"/>
              </w:rPr>
            </w:pPr>
            <w:r>
              <w:rPr>
                <w:sz w:val="26"/>
                <w:szCs w:val="26"/>
                <w:lang w:val="en-GB"/>
              </w:rPr>
              <w:t>56H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A38DB63"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62452E3E" w14:textId="77777777" w:rsidR="00837F01" w:rsidRDefault="00837F01" w:rsidP="004E528A">
            <w:pPr>
              <w:pStyle w:val="QFGrade"/>
            </w:pPr>
            <w:r>
              <w:t>0</w:t>
            </w:r>
          </w:p>
        </w:tc>
      </w:tr>
      <w:tr w:rsidR="00837F01" w14:paraId="0FBF67F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C7988C7"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D8128CF" w14:textId="77777777" w:rsidR="00837F01" w:rsidRPr="0046476C" w:rsidRDefault="00837F01" w:rsidP="004E528A">
            <w:pPr>
              <w:rPr>
                <w:sz w:val="26"/>
                <w:szCs w:val="26"/>
                <w:lang w:val="en-GB"/>
              </w:rPr>
            </w:pPr>
            <w:r>
              <w:rPr>
                <w:sz w:val="26"/>
                <w:szCs w:val="26"/>
                <w:lang w:val="en-GB"/>
              </w:rPr>
              <w:t>55H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F078A55"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F529F8B" w14:textId="77777777" w:rsidR="00837F01" w:rsidRDefault="00837F01" w:rsidP="004E528A">
            <w:pPr>
              <w:pStyle w:val="QFGrade"/>
            </w:pPr>
            <w:r>
              <w:t>100</w:t>
            </w:r>
          </w:p>
        </w:tc>
      </w:tr>
      <w:tr w:rsidR="00837F01" w14:paraId="0D5B3E3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D047215"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E995310" w14:textId="77777777" w:rsidR="00837F01" w:rsidRPr="0092355E" w:rsidRDefault="00837F01" w:rsidP="004E528A">
            <w:pPr>
              <w:rPr>
                <w:sz w:val="26"/>
                <w:szCs w:val="26"/>
                <w:lang w:val="en-GB"/>
              </w:rPr>
            </w:pPr>
            <w:r>
              <w:rPr>
                <w:sz w:val="26"/>
                <w:szCs w:val="26"/>
                <w:lang w:val="en-GB"/>
              </w:rPr>
              <w:t>90H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B1478F0"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B7046DC" w14:textId="77777777" w:rsidR="00837F01" w:rsidRDefault="00837F01" w:rsidP="004E528A">
            <w:pPr>
              <w:pStyle w:val="QFGrade"/>
            </w:pPr>
            <w:r>
              <w:t>0</w:t>
            </w:r>
          </w:p>
        </w:tc>
      </w:tr>
      <w:tr w:rsidR="00837F01" w14:paraId="2888C1A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06D903B"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0642E447" w14:textId="77777777" w:rsidR="00837F01" w:rsidRPr="00C744DB" w:rsidRDefault="00837F01" w:rsidP="004E528A">
            <w:pPr>
              <w:rPr>
                <w:sz w:val="26"/>
                <w:szCs w:val="26"/>
              </w:rPr>
            </w:pPr>
            <w:r>
              <w:rPr>
                <w:sz w:val="26"/>
                <w:szCs w:val="26"/>
                <w:lang w:val="en-GB"/>
              </w:rPr>
              <w:t>89H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F3C3E27"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52932A5" w14:textId="77777777" w:rsidR="00837F01" w:rsidRDefault="00837F01" w:rsidP="004E528A">
            <w:pPr>
              <w:pStyle w:val="QFGrade"/>
            </w:pPr>
            <w:r>
              <w:t>0</w:t>
            </w:r>
          </w:p>
        </w:tc>
      </w:tr>
      <w:tr w:rsidR="00837F01" w14:paraId="4A081E5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17AEC9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3D3B939"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C757B0C"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1FE762A" w14:textId="77777777" w:rsidR="00837F01" w:rsidRDefault="00837F01" w:rsidP="004E528A">
            <w:pPr>
              <w:pStyle w:val="Cell"/>
            </w:pPr>
          </w:p>
        </w:tc>
      </w:tr>
      <w:tr w:rsidR="00837F01" w14:paraId="3516085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481F8C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930E092"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632446C9"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1BC6FB4" w14:textId="77777777" w:rsidR="00837F01" w:rsidRDefault="00837F01" w:rsidP="004E528A">
            <w:pPr>
              <w:pStyle w:val="Cell"/>
            </w:pPr>
          </w:p>
        </w:tc>
      </w:tr>
      <w:tr w:rsidR="00837F01" w14:paraId="5B2C943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94A8AB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BB82CD4"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539C8A2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376C9212" w14:textId="77777777" w:rsidR="00837F01" w:rsidRDefault="00837F01" w:rsidP="004E528A">
            <w:pPr>
              <w:pStyle w:val="Cell"/>
            </w:pPr>
          </w:p>
        </w:tc>
      </w:tr>
      <w:tr w:rsidR="00837F01" w14:paraId="276DB46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83E7CA9"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0413D34"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1D5DD9E"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4A3B543" w14:textId="77777777" w:rsidR="00837F01" w:rsidRDefault="00837F01" w:rsidP="004E528A">
            <w:pPr>
              <w:pStyle w:val="Cell"/>
            </w:pPr>
          </w:p>
        </w:tc>
      </w:tr>
      <w:tr w:rsidR="00837F01" w14:paraId="3F86B69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6AE2D21"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3062BCB"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ECAFEA9"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3C987329" w14:textId="77777777" w:rsidR="00837F01" w:rsidRDefault="00837F01" w:rsidP="004E528A">
            <w:pPr>
              <w:pStyle w:val="Cell"/>
            </w:pPr>
          </w:p>
        </w:tc>
      </w:tr>
      <w:tr w:rsidR="00837F01" w14:paraId="276E48F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E17E918"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6560B91"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E06AF51"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318070A5" w14:textId="77777777" w:rsidR="00837F01" w:rsidRDefault="00837F01" w:rsidP="004E528A">
            <w:pPr>
              <w:pStyle w:val="Cell"/>
            </w:pPr>
          </w:p>
        </w:tc>
      </w:tr>
      <w:tr w:rsidR="00837F01" w14:paraId="35B79DB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CF17867"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6A4F75C"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1B26C7F"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4F92971" w14:textId="77777777" w:rsidR="00837F01" w:rsidRDefault="00837F01" w:rsidP="004E528A">
            <w:pPr>
              <w:pStyle w:val="Cell"/>
            </w:pPr>
          </w:p>
        </w:tc>
      </w:tr>
      <w:tr w:rsidR="00837F01" w14:paraId="1D261542"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029F16F"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44201082" w14:textId="77777777" w:rsidR="00837F01" w:rsidRDefault="00837F01" w:rsidP="004E528A">
            <w:pPr>
              <w:pStyle w:val="Cell"/>
            </w:pPr>
          </w:p>
        </w:tc>
      </w:tr>
    </w:tbl>
    <w:p w14:paraId="590A4A22" w14:textId="77777777" w:rsidR="00837F01" w:rsidRDefault="00837F01" w:rsidP="00837F01">
      <w:pPr>
        <w:pStyle w:val="Heading2"/>
      </w:pPr>
      <w:r>
        <w:t>Question 57</w:t>
      </w:r>
    </w:p>
    <w:p w14:paraId="7ACAED4A"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837F01" w14:paraId="74B048DC"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55FE2226" w14:textId="77777777" w:rsidR="00837F01" w:rsidRDefault="00837F01" w:rsidP="004E528A">
            <w:pPr>
              <w:rPr>
                <w:sz w:val="26"/>
                <w:szCs w:val="26"/>
                <w:lang w:val="en-GB"/>
              </w:rPr>
            </w:pPr>
            <w:r w:rsidRPr="008C4A64">
              <w:rPr>
                <w:b/>
                <w:bCs/>
                <w:sz w:val="26"/>
                <w:szCs w:val="26"/>
                <w:lang w:val="en-GB"/>
              </w:rPr>
              <w:t xml:space="preserve">Câu </w:t>
            </w:r>
            <w:r>
              <w:rPr>
                <w:b/>
                <w:bCs/>
                <w:sz w:val="26"/>
                <w:szCs w:val="26"/>
                <w:lang w:val="en-GB"/>
              </w:rPr>
              <w:t xml:space="preserve">57 </w:t>
            </w:r>
            <w:r>
              <w:rPr>
                <w:sz w:val="26"/>
                <w:szCs w:val="26"/>
                <w:lang w:val="en-GB"/>
              </w:rPr>
              <w:t>Cho đoạn chương trình sao</w:t>
            </w:r>
          </w:p>
          <w:p w14:paraId="1170E5CC" w14:textId="77777777" w:rsidR="00837F01" w:rsidRDefault="00837F01" w:rsidP="004E528A">
            <w:pPr>
              <w:rPr>
                <w:sz w:val="26"/>
                <w:szCs w:val="26"/>
              </w:rPr>
            </w:pPr>
            <w:r w:rsidRPr="00944B47">
              <w:rPr>
                <w:sz w:val="26"/>
                <w:szCs w:val="26"/>
              </w:rPr>
              <w:t xml:space="preserve">SETB C </w:t>
            </w:r>
          </w:p>
          <w:p w14:paraId="332C7C5B" w14:textId="77777777" w:rsidR="00837F01" w:rsidRDefault="00837F01" w:rsidP="004E528A">
            <w:pPr>
              <w:rPr>
                <w:sz w:val="26"/>
                <w:szCs w:val="26"/>
              </w:rPr>
            </w:pPr>
            <w:r w:rsidRPr="00944B47">
              <w:rPr>
                <w:sz w:val="26"/>
                <w:szCs w:val="26"/>
              </w:rPr>
              <w:t xml:space="preserve">MOV A, #0A5H </w:t>
            </w:r>
          </w:p>
          <w:p w14:paraId="4CAB8035" w14:textId="77777777" w:rsidR="00837F01" w:rsidRDefault="00837F01" w:rsidP="004E528A">
            <w:pPr>
              <w:rPr>
                <w:sz w:val="26"/>
                <w:szCs w:val="26"/>
              </w:rPr>
            </w:pPr>
            <w:r w:rsidRPr="00944B47">
              <w:rPr>
                <w:sz w:val="26"/>
                <w:szCs w:val="26"/>
              </w:rPr>
              <w:t xml:space="preserve">RLC A </w:t>
            </w:r>
          </w:p>
          <w:p w14:paraId="6A62403A" w14:textId="77777777" w:rsidR="00837F01" w:rsidRDefault="00837F01" w:rsidP="004E528A">
            <w:pPr>
              <w:rPr>
                <w:sz w:val="26"/>
                <w:szCs w:val="26"/>
              </w:rPr>
            </w:pPr>
            <w:r w:rsidRPr="00944B47">
              <w:rPr>
                <w:sz w:val="26"/>
                <w:szCs w:val="26"/>
              </w:rPr>
              <w:t xml:space="preserve">ANL A, #7FH </w:t>
            </w:r>
          </w:p>
          <w:p w14:paraId="5646DC24" w14:textId="77777777" w:rsidR="00837F01" w:rsidRDefault="00837F01" w:rsidP="004E528A">
            <w:pPr>
              <w:rPr>
                <w:sz w:val="26"/>
                <w:szCs w:val="26"/>
              </w:rPr>
            </w:pPr>
            <w:r w:rsidRPr="00944B47">
              <w:rPr>
                <w:sz w:val="26"/>
                <w:szCs w:val="26"/>
              </w:rPr>
              <w:t>MOV P</w:t>
            </w:r>
            <w:r>
              <w:rPr>
                <w:sz w:val="26"/>
                <w:szCs w:val="26"/>
              </w:rPr>
              <w:t>2</w:t>
            </w:r>
            <w:r w:rsidRPr="00944B47">
              <w:rPr>
                <w:sz w:val="26"/>
                <w:szCs w:val="26"/>
              </w:rPr>
              <w:t>, A</w:t>
            </w:r>
          </w:p>
          <w:p w14:paraId="77784092" w14:textId="77777777" w:rsidR="00837F01" w:rsidRPr="00110BB7" w:rsidRDefault="00837F01" w:rsidP="004E528A">
            <w:pPr>
              <w:rPr>
                <w:sz w:val="26"/>
                <w:szCs w:val="26"/>
                <w:lang w:val="en-GB"/>
              </w:rPr>
            </w:pPr>
            <w:r>
              <w:rPr>
                <w:sz w:val="26"/>
                <w:szCs w:val="26"/>
              </w:rPr>
              <w:t xml:space="preserve">Sau khi thực hiện đoạn chương trình giá trị của Port 2 là </w:t>
            </w:r>
          </w:p>
        </w:tc>
        <w:tc>
          <w:tcPr>
            <w:tcW w:w="671" w:type="dxa"/>
            <w:tcBorders>
              <w:top w:val="outset" w:sz="6" w:space="0" w:color="auto"/>
              <w:left w:val="outset" w:sz="6" w:space="0" w:color="auto"/>
              <w:bottom w:val="outset" w:sz="6" w:space="0" w:color="auto"/>
              <w:right w:val="outset" w:sz="6" w:space="0" w:color="auto"/>
            </w:tcBorders>
            <w:vAlign w:val="center"/>
            <w:hideMark/>
          </w:tcPr>
          <w:p w14:paraId="5B5205AB" w14:textId="77777777" w:rsidR="00837F01" w:rsidRDefault="00837F01" w:rsidP="004E528A">
            <w:pPr>
              <w:pStyle w:val="QFType"/>
            </w:pPr>
            <w:r>
              <w:t>MC</w:t>
            </w:r>
          </w:p>
        </w:tc>
      </w:tr>
      <w:tr w:rsidR="00837F01" w14:paraId="4C9DDC78"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9E814A9" w14:textId="77777777" w:rsidR="00837F01" w:rsidRDefault="00837F01"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76D713C" w14:textId="77777777" w:rsidR="00837F01" w:rsidRDefault="00837F01" w:rsidP="004E528A">
            <w:pPr>
              <w:pStyle w:val="Cell"/>
            </w:pPr>
            <w:r>
              <w:t>1</w:t>
            </w:r>
          </w:p>
        </w:tc>
      </w:tr>
      <w:tr w:rsidR="00837F01" w14:paraId="5EBCE4A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F1FC0FB" w14:textId="77777777" w:rsidR="00837F01" w:rsidRDefault="00837F01"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603B51C5" w14:textId="77777777" w:rsidR="00837F01" w:rsidRDefault="00837F01" w:rsidP="004E528A">
            <w:pPr>
              <w:pStyle w:val="Cell"/>
            </w:pPr>
            <w:r>
              <w:t>Yes</w:t>
            </w:r>
          </w:p>
        </w:tc>
      </w:tr>
      <w:tr w:rsidR="00837F01" w14:paraId="35DBFB5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F9DD98E" w14:textId="77777777" w:rsidR="00837F01" w:rsidRDefault="00837F01"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35AFD71B" w14:textId="77777777" w:rsidR="00837F01" w:rsidRDefault="00837F01" w:rsidP="004E528A">
            <w:pPr>
              <w:pStyle w:val="Cell"/>
            </w:pPr>
            <w:r>
              <w:t>D</w:t>
            </w:r>
          </w:p>
        </w:tc>
      </w:tr>
      <w:tr w:rsidR="00837F01" w14:paraId="2AA2B073"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53459B28" w14:textId="77777777" w:rsidR="00837F01" w:rsidRDefault="00837F01"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305E3EF9" w14:textId="77777777" w:rsidR="00837F01" w:rsidRDefault="00837F01" w:rsidP="004E528A">
            <w:pPr>
              <w:pStyle w:val="Cell"/>
            </w:pPr>
            <w:r>
              <w:t>0</w:t>
            </w:r>
          </w:p>
        </w:tc>
      </w:tr>
      <w:tr w:rsidR="00837F01" w14:paraId="2A52AD7E"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3E57E506" w14:textId="77777777" w:rsidR="00837F01" w:rsidRDefault="00837F01"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4CF9E854" w14:textId="77777777" w:rsidR="00837F01" w:rsidRDefault="00837F01" w:rsidP="004E528A">
            <w:pPr>
              <w:pStyle w:val="QFID"/>
            </w:pPr>
          </w:p>
        </w:tc>
      </w:tr>
      <w:tr w:rsidR="00837F01" w14:paraId="32446FB0"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40D67F7C" w14:textId="77777777" w:rsidR="00837F01" w:rsidRDefault="00837F01"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7FE5812C" w14:textId="77777777" w:rsidR="00837F01" w:rsidRDefault="00837F01"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2997FFA" w14:textId="77777777" w:rsidR="00837F01" w:rsidRDefault="00837F01"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75CF718F" w14:textId="77777777" w:rsidR="00837F01" w:rsidRDefault="00837F01" w:rsidP="004E528A">
            <w:pPr>
              <w:pStyle w:val="TableHead"/>
            </w:pPr>
            <w:r>
              <w:t>Grade</w:t>
            </w:r>
          </w:p>
        </w:tc>
      </w:tr>
      <w:tr w:rsidR="00837F01" w14:paraId="14D84E2A"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67D8CC8" w14:textId="77777777" w:rsidR="00837F01" w:rsidRDefault="00837F01"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198E7FF8" w14:textId="77777777" w:rsidR="00837F01" w:rsidRPr="00CF3E8D" w:rsidRDefault="00837F01" w:rsidP="004E528A">
            <w:pPr>
              <w:rPr>
                <w:sz w:val="26"/>
                <w:szCs w:val="26"/>
                <w:lang w:val="en-GB"/>
              </w:rPr>
            </w:pPr>
            <w:r>
              <w:rPr>
                <w:sz w:val="26"/>
                <w:szCs w:val="26"/>
                <w:lang w:val="en-GB"/>
              </w:rPr>
              <w:t>4AH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AD00020"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68A1737C" w14:textId="77777777" w:rsidR="00837F01" w:rsidRDefault="00837F01" w:rsidP="004E528A">
            <w:pPr>
              <w:pStyle w:val="QFGrade"/>
            </w:pPr>
            <w:r>
              <w:t>0</w:t>
            </w:r>
          </w:p>
        </w:tc>
      </w:tr>
      <w:tr w:rsidR="00837F01" w14:paraId="55CF39D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93B6D3C"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07DA77AF" w14:textId="77777777" w:rsidR="00837F01" w:rsidRPr="0046476C" w:rsidRDefault="00837F01" w:rsidP="004E528A">
            <w:pPr>
              <w:rPr>
                <w:sz w:val="26"/>
                <w:szCs w:val="26"/>
                <w:lang w:val="en-GB"/>
              </w:rPr>
            </w:pPr>
            <w:r>
              <w:rPr>
                <w:sz w:val="26"/>
                <w:szCs w:val="26"/>
                <w:lang w:val="en-GB"/>
              </w:rPr>
              <w:t>4BH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32E22BA"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7BF73593" w14:textId="77777777" w:rsidR="00837F01" w:rsidRDefault="00837F01" w:rsidP="004E528A">
            <w:pPr>
              <w:pStyle w:val="QFGrade"/>
            </w:pPr>
            <w:r>
              <w:t>100</w:t>
            </w:r>
          </w:p>
        </w:tc>
      </w:tr>
      <w:tr w:rsidR="00837F01" w14:paraId="127E32A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9EAED9C"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4AA40DB" w14:textId="77777777" w:rsidR="00837F01" w:rsidRPr="0092355E" w:rsidRDefault="00837F01" w:rsidP="004E528A">
            <w:pPr>
              <w:rPr>
                <w:sz w:val="26"/>
                <w:szCs w:val="26"/>
                <w:lang w:val="en-GB"/>
              </w:rPr>
            </w:pPr>
            <w:r>
              <w:rPr>
                <w:sz w:val="26"/>
                <w:szCs w:val="26"/>
                <w:lang w:val="en-GB"/>
              </w:rPr>
              <w:t>5AH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286DA76"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6A77D6F4" w14:textId="77777777" w:rsidR="00837F01" w:rsidRDefault="00837F01" w:rsidP="004E528A">
            <w:pPr>
              <w:pStyle w:val="QFGrade"/>
            </w:pPr>
            <w:r>
              <w:t>0</w:t>
            </w:r>
          </w:p>
        </w:tc>
      </w:tr>
      <w:tr w:rsidR="00837F01" w14:paraId="56CF4E2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E6AB6C5" w14:textId="77777777" w:rsidR="00837F01" w:rsidRDefault="00837F01"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2EF26594" w14:textId="77777777" w:rsidR="00837F01" w:rsidRPr="00C744DB" w:rsidRDefault="00837F01" w:rsidP="004E528A">
            <w:pPr>
              <w:rPr>
                <w:sz w:val="26"/>
                <w:szCs w:val="26"/>
              </w:rPr>
            </w:pPr>
            <w:r>
              <w:rPr>
                <w:sz w:val="26"/>
                <w:szCs w:val="26"/>
                <w:lang w:val="en-GB"/>
              </w:rPr>
              <w:t>45H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42FB995" w14:textId="77777777" w:rsidR="00837F01" w:rsidRDefault="00837F01"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5EF424C" w14:textId="77777777" w:rsidR="00837F01" w:rsidRDefault="00837F01" w:rsidP="004E528A">
            <w:pPr>
              <w:pStyle w:val="QFGrade"/>
            </w:pPr>
            <w:r>
              <w:t>0</w:t>
            </w:r>
          </w:p>
        </w:tc>
      </w:tr>
      <w:tr w:rsidR="00837F01" w14:paraId="7C1DEF1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9F60143"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D9B520A" w14:textId="77777777" w:rsidR="00837F01" w:rsidRDefault="00837F01"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AA71648"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70EC164" w14:textId="77777777" w:rsidR="00837F01" w:rsidRDefault="00837F01" w:rsidP="004E528A">
            <w:pPr>
              <w:pStyle w:val="Cell"/>
            </w:pPr>
          </w:p>
        </w:tc>
      </w:tr>
      <w:tr w:rsidR="00837F01" w14:paraId="30518ADE"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36B5147"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719E28A" w14:textId="77777777" w:rsidR="00837F01" w:rsidRDefault="00837F01"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6714A87D"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E90B3E1" w14:textId="77777777" w:rsidR="00837F01" w:rsidRDefault="00837F01" w:rsidP="004E528A">
            <w:pPr>
              <w:pStyle w:val="Cell"/>
            </w:pPr>
          </w:p>
        </w:tc>
      </w:tr>
      <w:tr w:rsidR="00837F01" w14:paraId="0C71122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3492F1B"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9A0EB15" w14:textId="77777777" w:rsidR="00837F01" w:rsidRDefault="00837F01"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5D678162"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66DB76FF" w14:textId="77777777" w:rsidR="00837F01" w:rsidRDefault="00837F01" w:rsidP="004E528A">
            <w:pPr>
              <w:pStyle w:val="Cell"/>
            </w:pPr>
          </w:p>
        </w:tc>
      </w:tr>
      <w:tr w:rsidR="00837F01" w14:paraId="001ABB6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8D1D26E"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482C09E" w14:textId="77777777" w:rsidR="00837F01" w:rsidRDefault="00837F01"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7245480"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7CA89F2" w14:textId="77777777" w:rsidR="00837F01" w:rsidRDefault="00837F01" w:rsidP="004E528A">
            <w:pPr>
              <w:pStyle w:val="Cell"/>
            </w:pPr>
          </w:p>
        </w:tc>
      </w:tr>
      <w:tr w:rsidR="00837F01" w14:paraId="100BD2C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C94BBAF"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0F0EAD1" w14:textId="77777777" w:rsidR="00837F01" w:rsidRDefault="00837F01"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56D054F"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42714FB6" w14:textId="77777777" w:rsidR="00837F01" w:rsidRDefault="00837F01" w:rsidP="004E528A">
            <w:pPr>
              <w:pStyle w:val="Cell"/>
            </w:pPr>
          </w:p>
        </w:tc>
      </w:tr>
      <w:tr w:rsidR="00837F01" w14:paraId="6DF967BF"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0A312F0"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B1A3C74" w14:textId="77777777" w:rsidR="00837F01" w:rsidRDefault="00837F01"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88E21FB" w14:textId="77777777" w:rsidR="00837F01" w:rsidRDefault="00837F01"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3FBA6D21" w14:textId="77777777" w:rsidR="00837F01" w:rsidRDefault="00837F01" w:rsidP="004E528A">
            <w:pPr>
              <w:pStyle w:val="Cell"/>
            </w:pPr>
          </w:p>
        </w:tc>
      </w:tr>
      <w:tr w:rsidR="00837F01" w14:paraId="3A427ED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40E05A6" w14:textId="77777777" w:rsidR="00837F01" w:rsidRDefault="00837F01"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8FB5D22" w14:textId="77777777" w:rsidR="00837F01" w:rsidRDefault="00837F01"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E30EB85" w14:textId="77777777" w:rsidR="00837F01" w:rsidRDefault="00837F01"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15C8250F" w14:textId="77777777" w:rsidR="00837F01" w:rsidRDefault="00837F01" w:rsidP="004E528A">
            <w:pPr>
              <w:pStyle w:val="Cell"/>
            </w:pPr>
          </w:p>
        </w:tc>
      </w:tr>
      <w:tr w:rsidR="00837F01" w14:paraId="6FE5D005"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4083E58" w14:textId="77777777" w:rsidR="00837F01" w:rsidRDefault="00837F01"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6B4C79B4" w14:textId="77777777" w:rsidR="00837F01" w:rsidRDefault="00837F01" w:rsidP="004E528A">
            <w:pPr>
              <w:pStyle w:val="Cell"/>
            </w:pPr>
          </w:p>
        </w:tc>
      </w:tr>
    </w:tbl>
    <w:p w14:paraId="5E6A43BB" w14:textId="77777777" w:rsidR="00837F01" w:rsidRDefault="00837F01" w:rsidP="00837F01">
      <w:pPr>
        <w:pStyle w:val="Heading2"/>
      </w:pPr>
      <w:r>
        <w:t>Question 58</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A84EA0" w14:paraId="2BD26D3D"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54FF4107" w14:textId="77777777" w:rsidR="00A84EA0" w:rsidRDefault="00A84EA0" w:rsidP="004E528A">
            <w:pPr>
              <w:rPr>
                <w:sz w:val="26"/>
                <w:szCs w:val="26"/>
                <w:lang w:val="en-GB"/>
              </w:rPr>
            </w:pPr>
            <w:r w:rsidRPr="008C4A64">
              <w:rPr>
                <w:b/>
                <w:bCs/>
                <w:sz w:val="26"/>
                <w:szCs w:val="26"/>
                <w:lang w:val="en-GB"/>
              </w:rPr>
              <w:t xml:space="preserve">Câu </w:t>
            </w:r>
            <w:r>
              <w:rPr>
                <w:b/>
                <w:bCs/>
                <w:sz w:val="26"/>
                <w:szCs w:val="26"/>
                <w:lang w:val="en-GB"/>
              </w:rPr>
              <w:t xml:space="preserve">58 </w:t>
            </w:r>
            <w:r>
              <w:rPr>
                <w:sz w:val="26"/>
                <w:szCs w:val="26"/>
                <w:lang w:val="en-GB"/>
              </w:rPr>
              <w:t>Cho đoạn chương trình sao</w:t>
            </w:r>
          </w:p>
          <w:p w14:paraId="5F6E7B10" w14:textId="77777777" w:rsidR="00A84EA0" w:rsidRDefault="00A84EA0" w:rsidP="004E528A">
            <w:pPr>
              <w:rPr>
                <w:sz w:val="26"/>
                <w:szCs w:val="26"/>
              </w:rPr>
            </w:pPr>
            <w:r w:rsidRPr="00B63EE0">
              <w:rPr>
                <w:sz w:val="26"/>
                <w:szCs w:val="26"/>
              </w:rPr>
              <w:t xml:space="preserve">MOV R0, #40H </w:t>
            </w:r>
          </w:p>
          <w:p w14:paraId="2C7406A1" w14:textId="77777777" w:rsidR="00A84EA0" w:rsidRDefault="00A84EA0" w:rsidP="004E528A">
            <w:pPr>
              <w:rPr>
                <w:sz w:val="26"/>
                <w:szCs w:val="26"/>
              </w:rPr>
            </w:pPr>
            <w:r w:rsidRPr="00B63EE0">
              <w:rPr>
                <w:sz w:val="26"/>
                <w:szCs w:val="26"/>
              </w:rPr>
              <w:t xml:space="preserve">MOV 40H, #03H </w:t>
            </w:r>
          </w:p>
          <w:p w14:paraId="7A2F24F4" w14:textId="77777777" w:rsidR="00A84EA0" w:rsidRDefault="00A84EA0" w:rsidP="004E528A">
            <w:pPr>
              <w:rPr>
                <w:sz w:val="26"/>
                <w:szCs w:val="26"/>
              </w:rPr>
            </w:pPr>
            <w:r w:rsidRPr="00B63EE0">
              <w:rPr>
                <w:sz w:val="26"/>
                <w:szCs w:val="26"/>
              </w:rPr>
              <w:t xml:space="preserve">MOV A, #0FFH </w:t>
            </w:r>
          </w:p>
          <w:p w14:paraId="7DA99601" w14:textId="77777777" w:rsidR="00A84EA0" w:rsidRDefault="00A84EA0" w:rsidP="004E528A">
            <w:pPr>
              <w:rPr>
                <w:sz w:val="26"/>
                <w:szCs w:val="26"/>
              </w:rPr>
            </w:pPr>
            <w:r w:rsidRPr="00B63EE0">
              <w:rPr>
                <w:sz w:val="26"/>
                <w:szCs w:val="26"/>
              </w:rPr>
              <w:t xml:space="preserve">INC @R0 </w:t>
            </w:r>
          </w:p>
          <w:p w14:paraId="6DEC9DD2" w14:textId="77777777" w:rsidR="00A84EA0" w:rsidRDefault="00A84EA0" w:rsidP="004E528A">
            <w:pPr>
              <w:rPr>
                <w:sz w:val="26"/>
                <w:szCs w:val="26"/>
              </w:rPr>
            </w:pPr>
            <w:r w:rsidRPr="00B63EE0">
              <w:rPr>
                <w:sz w:val="26"/>
                <w:szCs w:val="26"/>
              </w:rPr>
              <w:t>XRL A, @R0</w:t>
            </w:r>
          </w:p>
          <w:p w14:paraId="296F6C10" w14:textId="77777777" w:rsidR="00A84EA0" w:rsidRDefault="00A84EA0" w:rsidP="004E528A">
            <w:pPr>
              <w:rPr>
                <w:sz w:val="26"/>
                <w:szCs w:val="26"/>
              </w:rPr>
            </w:pPr>
            <w:r w:rsidRPr="00B63EE0">
              <w:rPr>
                <w:sz w:val="26"/>
                <w:szCs w:val="26"/>
              </w:rPr>
              <w:t xml:space="preserve">SWAP A </w:t>
            </w:r>
          </w:p>
          <w:p w14:paraId="32917582" w14:textId="77777777" w:rsidR="00A84EA0" w:rsidRDefault="00A84EA0" w:rsidP="004E528A">
            <w:pPr>
              <w:rPr>
                <w:sz w:val="26"/>
                <w:szCs w:val="26"/>
              </w:rPr>
            </w:pPr>
            <w:r w:rsidRPr="00B63EE0">
              <w:rPr>
                <w:sz w:val="26"/>
                <w:szCs w:val="26"/>
              </w:rPr>
              <w:t>MOV P1, A</w:t>
            </w:r>
          </w:p>
          <w:p w14:paraId="1155D1F3" w14:textId="77777777" w:rsidR="00A84EA0" w:rsidRPr="00110BB7" w:rsidRDefault="00A84EA0" w:rsidP="004E528A">
            <w:pPr>
              <w:rPr>
                <w:sz w:val="26"/>
                <w:szCs w:val="26"/>
                <w:lang w:val="en-GB"/>
              </w:rPr>
            </w:pPr>
            <w:r>
              <w:rPr>
                <w:sz w:val="26"/>
                <w:szCs w:val="26"/>
              </w:rPr>
              <w:t xml:space="preserve">Sau khi thực hiện đoạn chương trình giá trị của Port 1 là </w:t>
            </w:r>
          </w:p>
        </w:tc>
        <w:tc>
          <w:tcPr>
            <w:tcW w:w="671" w:type="dxa"/>
            <w:tcBorders>
              <w:top w:val="outset" w:sz="6" w:space="0" w:color="auto"/>
              <w:left w:val="outset" w:sz="6" w:space="0" w:color="auto"/>
              <w:bottom w:val="outset" w:sz="6" w:space="0" w:color="auto"/>
              <w:right w:val="outset" w:sz="6" w:space="0" w:color="auto"/>
            </w:tcBorders>
            <w:vAlign w:val="center"/>
            <w:hideMark/>
          </w:tcPr>
          <w:p w14:paraId="246402F6" w14:textId="77777777" w:rsidR="00A84EA0" w:rsidRDefault="00A84EA0" w:rsidP="004E528A">
            <w:pPr>
              <w:pStyle w:val="QFType"/>
            </w:pPr>
            <w:r>
              <w:t>MC</w:t>
            </w:r>
          </w:p>
        </w:tc>
      </w:tr>
      <w:tr w:rsidR="00A84EA0" w14:paraId="359D3EE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2B576C8" w14:textId="77777777" w:rsidR="00A84EA0" w:rsidRDefault="00A84EA0"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469AA448" w14:textId="77777777" w:rsidR="00A84EA0" w:rsidRDefault="00A84EA0" w:rsidP="004E528A">
            <w:pPr>
              <w:pStyle w:val="Cell"/>
            </w:pPr>
            <w:r>
              <w:t>1</w:t>
            </w:r>
          </w:p>
        </w:tc>
      </w:tr>
      <w:tr w:rsidR="00A84EA0" w14:paraId="00985E50"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C827768" w14:textId="77777777" w:rsidR="00A84EA0" w:rsidRDefault="00A84EA0"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642BD507" w14:textId="77777777" w:rsidR="00A84EA0" w:rsidRDefault="00A84EA0" w:rsidP="004E528A">
            <w:pPr>
              <w:pStyle w:val="Cell"/>
            </w:pPr>
            <w:r>
              <w:t>Yes</w:t>
            </w:r>
          </w:p>
        </w:tc>
      </w:tr>
      <w:tr w:rsidR="00A84EA0" w14:paraId="2FE91A2D"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066E4B2" w14:textId="77777777" w:rsidR="00A84EA0" w:rsidRDefault="00A84EA0"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3660855D" w14:textId="77777777" w:rsidR="00A84EA0" w:rsidRDefault="00A84EA0" w:rsidP="004E528A">
            <w:pPr>
              <w:pStyle w:val="Cell"/>
            </w:pPr>
            <w:r>
              <w:t>D</w:t>
            </w:r>
          </w:p>
        </w:tc>
      </w:tr>
      <w:tr w:rsidR="00A84EA0" w14:paraId="409DDF82"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C9DFE93" w14:textId="77777777" w:rsidR="00A84EA0" w:rsidRDefault="00A84EA0"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743C1927" w14:textId="77777777" w:rsidR="00A84EA0" w:rsidRDefault="00A84EA0" w:rsidP="004E528A">
            <w:pPr>
              <w:pStyle w:val="Cell"/>
            </w:pPr>
            <w:r>
              <w:t>0</w:t>
            </w:r>
          </w:p>
        </w:tc>
      </w:tr>
      <w:tr w:rsidR="00A84EA0" w14:paraId="0E68F4B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03945F43" w14:textId="77777777" w:rsidR="00A84EA0" w:rsidRDefault="00A84EA0"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6E17496E" w14:textId="77777777" w:rsidR="00A84EA0" w:rsidRDefault="00A84EA0" w:rsidP="004E528A">
            <w:pPr>
              <w:pStyle w:val="QFID"/>
            </w:pPr>
          </w:p>
        </w:tc>
      </w:tr>
      <w:tr w:rsidR="00A84EA0" w14:paraId="5A4A55C9"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6B814F78" w14:textId="77777777" w:rsidR="00A84EA0" w:rsidRDefault="00A84EA0"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5AD2AEDF" w14:textId="77777777" w:rsidR="00A84EA0" w:rsidRDefault="00A84EA0"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F8B79A6" w14:textId="77777777" w:rsidR="00A84EA0" w:rsidRDefault="00A84EA0"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04C6D0F1" w14:textId="77777777" w:rsidR="00A84EA0" w:rsidRDefault="00A84EA0" w:rsidP="004E528A">
            <w:pPr>
              <w:pStyle w:val="TableHead"/>
            </w:pPr>
            <w:r>
              <w:t>Grade</w:t>
            </w:r>
          </w:p>
        </w:tc>
      </w:tr>
      <w:tr w:rsidR="00A84EA0" w14:paraId="4F96226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0C9EE9C" w14:textId="77777777" w:rsidR="00A84EA0" w:rsidRDefault="00A84EA0"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0DD3DAC6" w14:textId="77777777" w:rsidR="00A84EA0" w:rsidRPr="00CF3E8D" w:rsidRDefault="00A84EA0" w:rsidP="004E528A">
            <w:pPr>
              <w:rPr>
                <w:sz w:val="26"/>
                <w:szCs w:val="26"/>
                <w:lang w:val="en-GB"/>
              </w:rPr>
            </w:pPr>
            <w:r>
              <w:rPr>
                <w:sz w:val="26"/>
                <w:szCs w:val="26"/>
                <w:lang w:val="en-GB"/>
              </w:rPr>
              <w:t>4FH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37C9A66"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E3C04EF" w14:textId="77777777" w:rsidR="00A84EA0" w:rsidRDefault="00A84EA0" w:rsidP="004E528A">
            <w:pPr>
              <w:pStyle w:val="QFGrade"/>
            </w:pPr>
            <w:r>
              <w:t>0</w:t>
            </w:r>
          </w:p>
        </w:tc>
      </w:tr>
      <w:tr w:rsidR="00A84EA0" w14:paraId="6F6041B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DB2EAF6" w14:textId="77777777" w:rsidR="00A84EA0" w:rsidRDefault="00A84EA0"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3ECD0E2" w14:textId="77777777" w:rsidR="00A84EA0" w:rsidRPr="0046476C" w:rsidRDefault="00A84EA0" w:rsidP="004E528A">
            <w:pPr>
              <w:rPr>
                <w:sz w:val="26"/>
                <w:szCs w:val="26"/>
                <w:lang w:val="en-GB"/>
              </w:rPr>
            </w:pPr>
            <w:r>
              <w:rPr>
                <w:sz w:val="26"/>
                <w:szCs w:val="26"/>
                <w:lang w:val="en-GB"/>
              </w:rPr>
              <w:t>FBH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F164F10"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65E3CDEF" w14:textId="77777777" w:rsidR="00A84EA0" w:rsidRDefault="00A84EA0" w:rsidP="004E528A">
            <w:pPr>
              <w:pStyle w:val="QFGrade"/>
            </w:pPr>
            <w:r>
              <w:t>0</w:t>
            </w:r>
          </w:p>
        </w:tc>
      </w:tr>
      <w:tr w:rsidR="00A84EA0" w14:paraId="669AAED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AC5AE92" w14:textId="77777777" w:rsidR="00A84EA0" w:rsidRDefault="00A84EA0"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CC6ED94" w14:textId="77777777" w:rsidR="00A84EA0" w:rsidRPr="0092355E" w:rsidRDefault="00A84EA0" w:rsidP="004E528A">
            <w:pPr>
              <w:rPr>
                <w:sz w:val="26"/>
                <w:szCs w:val="26"/>
                <w:lang w:val="en-GB"/>
              </w:rPr>
            </w:pPr>
            <w:r>
              <w:rPr>
                <w:sz w:val="26"/>
                <w:szCs w:val="26"/>
                <w:lang w:val="en-GB"/>
              </w:rPr>
              <w:t>BFH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6953F1A"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6A2977F" w14:textId="77777777" w:rsidR="00A84EA0" w:rsidRDefault="00A84EA0" w:rsidP="004E528A">
            <w:pPr>
              <w:pStyle w:val="QFGrade"/>
            </w:pPr>
            <w:r>
              <w:t>100</w:t>
            </w:r>
          </w:p>
        </w:tc>
      </w:tr>
      <w:tr w:rsidR="00A84EA0" w14:paraId="75D11B2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7314CEF" w14:textId="77777777" w:rsidR="00A84EA0" w:rsidRDefault="00A84EA0"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96151D5" w14:textId="77777777" w:rsidR="00A84EA0" w:rsidRPr="00C744DB" w:rsidRDefault="00A84EA0" w:rsidP="004E528A">
            <w:pPr>
              <w:rPr>
                <w:sz w:val="26"/>
                <w:szCs w:val="26"/>
              </w:rPr>
            </w:pPr>
            <w:r>
              <w:rPr>
                <w:sz w:val="26"/>
                <w:szCs w:val="26"/>
                <w:lang w:val="en-GB"/>
              </w:rPr>
              <w:t>F4H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58D0629"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E322C0F" w14:textId="77777777" w:rsidR="00A84EA0" w:rsidRDefault="00A84EA0" w:rsidP="004E528A">
            <w:pPr>
              <w:pStyle w:val="QFGrade"/>
            </w:pPr>
            <w:r>
              <w:t>0</w:t>
            </w:r>
          </w:p>
        </w:tc>
      </w:tr>
      <w:tr w:rsidR="00A84EA0" w14:paraId="3B49CF1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20ABF77"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1602973" w14:textId="77777777" w:rsidR="00A84EA0" w:rsidRDefault="00A84EA0"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122E5F1"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32DBF4C4" w14:textId="77777777" w:rsidR="00A84EA0" w:rsidRDefault="00A84EA0" w:rsidP="004E528A">
            <w:pPr>
              <w:pStyle w:val="Cell"/>
            </w:pPr>
          </w:p>
        </w:tc>
      </w:tr>
      <w:tr w:rsidR="00A84EA0" w14:paraId="250CEA8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99B243A"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FC985F5" w14:textId="77777777" w:rsidR="00A84EA0" w:rsidRDefault="00A84EA0"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2124ED62"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0B3994D" w14:textId="77777777" w:rsidR="00A84EA0" w:rsidRDefault="00A84EA0" w:rsidP="004E528A">
            <w:pPr>
              <w:pStyle w:val="Cell"/>
            </w:pPr>
          </w:p>
        </w:tc>
      </w:tr>
      <w:tr w:rsidR="00A84EA0" w14:paraId="76BAD61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B8D0DEF"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D5C7711" w14:textId="77777777" w:rsidR="00A84EA0" w:rsidRDefault="00A84EA0"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0F50C116"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80C30DA" w14:textId="77777777" w:rsidR="00A84EA0" w:rsidRDefault="00A84EA0" w:rsidP="004E528A">
            <w:pPr>
              <w:pStyle w:val="Cell"/>
            </w:pPr>
          </w:p>
        </w:tc>
      </w:tr>
      <w:tr w:rsidR="00A84EA0" w14:paraId="0E1A3413"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8B4015A"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2CA4C12C" w14:textId="77777777" w:rsidR="00A84EA0" w:rsidRDefault="00A84EA0"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79388FB"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01FAD06A" w14:textId="77777777" w:rsidR="00A84EA0" w:rsidRDefault="00A84EA0" w:rsidP="004E528A">
            <w:pPr>
              <w:pStyle w:val="Cell"/>
            </w:pPr>
          </w:p>
        </w:tc>
      </w:tr>
      <w:tr w:rsidR="00A84EA0" w14:paraId="0C5E5FD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E4C6DE9"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521462E" w14:textId="77777777" w:rsidR="00A84EA0" w:rsidRDefault="00A84EA0"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88E37F1" w14:textId="77777777" w:rsidR="00A84EA0" w:rsidRDefault="00A84EA0"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2304DB50" w14:textId="77777777" w:rsidR="00A84EA0" w:rsidRDefault="00A84EA0" w:rsidP="004E528A">
            <w:pPr>
              <w:pStyle w:val="Cell"/>
            </w:pPr>
          </w:p>
        </w:tc>
      </w:tr>
      <w:tr w:rsidR="00A84EA0" w14:paraId="253CC471"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B8F4B11"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33F9919" w14:textId="77777777" w:rsidR="00A84EA0" w:rsidRDefault="00A84EA0"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9E150B1" w14:textId="77777777" w:rsidR="00A84EA0" w:rsidRDefault="00A84EA0"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73E14C65" w14:textId="77777777" w:rsidR="00A84EA0" w:rsidRDefault="00A84EA0" w:rsidP="004E528A">
            <w:pPr>
              <w:pStyle w:val="Cell"/>
            </w:pPr>
          </w:p>
        </w:tc>
      </w:tr>
      <w:tr w:rsidR="00A84EA0" w14:paraId="4B9F099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748DF5F"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1ADFB75" w14:textId="77777777" w:rsidR="00A84EA0" w:rsidRDefault="00A84EA0"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A9476F7"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CA4DC2A" w14:textId="77777777" w:rsidR="00A84EA0" w:rsidRDefault="00A84EA0" w:rsidP="004E528A">
            <w:pPr>
              <w:pStyle w:val="Cell"/>
            </w:pPr>
          </w:p>
        </w:tc>
      </w:tr>
      <w:tr w:rsidR="00A84EA0" w14:paraId="0F6FC4D1"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2F404AB0" w14:textId="77777777" w:rsidR="00A84EA0" w:rsidRDefault="00A84EA0"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507E1170" w14:textId="77777777" w:rsidR="00A84EA0" w:rsidRDefault="00A84EA0" w:rsidP="004E528A">
            <w:pPr>
              <w:pStyle w:val="Cell"/>
            </w:pPr>
          </w:p>
        </w:tc>
      </w:tr>
    </w:tbl>
    <w:p w14:paraId="2DB536C6" w14:textId="77777777" w:rsidR="00837F01" w:rsidRDefault="00837F01" w:rsidP="00837F01"/>
    <w:p w14:paraId="58ACD6A5" w14:textId="77777777" w:rsidR="00837F01" w:rsidRDefault="00837F01" w:rsidP="00837F01">
      <w:pPr>
        <w:pStyle w:val="Heading2"/>
      </w:pPr>
      <w:r>
        <w:t>Question 59</w:t>
      </w:r>
    </w:p>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A84EA0" w14:paraId="757AE1B0"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1B3990CF" w14:textId="77777777" w:rsidR="00A84EA0" w:rsidRDefault="00A84EA0" w:rsidP="004E528A">
            <w:pPr>
              <w:rPr>
                <w:sz w:val="26"/>
                <w:szCs w:val="26"/>
                <w:lang w:val="en-GB"/>
              </w:rPr>
            </w:pPr>
            <w:r w:rsidRPr="008C4A64">
              <w:rPr>
                <w:b/>
                <w:bCs/>
                <w:sz w:val="26"/>
                <w:szCs w:val="26"/>
                <w:lang w:val="en-GB"/>
              </w:rPr>
              <w:t xml:space="preserve">Câu </w:t>
            </w:r>
            <w:r>
              <w:rPr>
                <w:b/>
                <w:bCs/>
                <w:sz w:val="26"/>
                <w:szCs w:val="26"/>
                <w:lang w:val="en-GB"/>
              </w:rPr>
              <w:t xml:space="preserve">59 </w:t>
            </w:r>
            <w:r>
              <w:rPr>
                <w:sz w:val="26"/>
                <w:szCs w:val="26"/>
                <w:lang w:val="en-GB"/>
              </w:rPr>
              <w:t>Cho đoạn chương trình sao</w:t>
            </w:r>
          </w:p>
          <w:p w14:paraId="0A75077B" w14:textId="77777777" w:rsidR="00A84EA0" w:rsidRDefault="00A84EA0" w:rsidP="004E528A">
            <w:pPr>
              <w:rPr>
                <w:sz w:val="26"/>
                <w:szCs w:val="26"/>
              </w:rPr>
            </w:pPr>
            <w:r w:rsidRPr="004073B6">
              <w:rPr>
                <w:sz w:val="26"/>
                <w:szCs w:val="26"/>
              </w:rPr>
              <w:t>MOV A, #</w:t>
            </w:r>
            <w:r>
              <w:rPr>
                <w:sz w:val="26"/>
                <w:szCs w:val="26"/>
              </w:rPr>
              <w:t>CD</w:t>
            </w:r>
            <w:r w:rsidRPr="004073B6">
              <w:rPr>
                <w:sz w:val="26"/>
                <w:szCs w:val="26"/>
              </w:rPr>
              <w:t xml:space="preserve">H </w:t>
            </w:r>
          </w:p>
          <w:p w14:paraId="46ACA897" w14:textId="77777777" w:rsidR="00A84EA0" w:rsidRDefault="00A84EA0" w:rsidP="004E528A">
            <w:pPr>
              <w:rPr>
                <w:sz w:val="26"/>
                <w:szCs w:val="26"/>
              </w:rPr>
            </w:pPr>
            <w:r w:rsidRPr="004073B6">
              <w:rPr>
                <w:sz w:val="26"/>
                <w:szCs w:val="26"/>
              </w:rPr>
              <w:t>MOV B, #10H</w:t>
            </w:r>
          </w:p>
          <w:p w14:paraId="68CC7774" w14:textId="77777777" w:rsidR="00A84EA0" w:rsidRDefault="00A84EA0" w:rsidP="004E528A">
            <w:pPr>
              <w:rPr>
                <w:sz w:val="26"/>
                <w:szCs w:val="26"/>
              </w:rPr>
            </w:pPr>
            <w:r w:rsidRPr="004073B6">
              <w:rPr>
                <w:sz w:val="26"/>
                <w:szCs w:val="26"/>
              </w:rPr>
              <w:t xml:space="preserve">MUL AB </w:t>
            </w:r>
          </w:p>
          <w:p w14:paraId="070F8BBD" w14:textId="77777777" w:rsidR="00A84EA0" w:rsidRDefault="00A84EA0" w:rsidP="004E528A">
            <w:pPr>
              <w:rPr>
                <w:sz w:val="26"/>
                <w:szCs w:val="26"/>
              </w:rPr>
            </w:pPr>
            <w:r w:rsidRPr="004073B6">
              <w:rPr>
                <w:sz w:val="26"/>
                <w:szCs w:val="26"/>
              </w:rPr>
              <w:t>MOV R0, A</w:t>
            </w:r>
            <w:r>
              <w:rPr>
                <w:sz w:val="26"/>
                <w:szCs w:val="26"/>
              </w:rPr>
              <w:t xml:space="preserve"> </w:t>
            </w:r>
          </w:p>
          <w:p w14:paraId="7A708907" w14:textId="77777777" w:rsidR="00A84EA0" w:rsidRDefault="00A84EA0" w:rsidP="004E528A">
            <w:pPr>
              <w:rPr>
                <w:sz w:val="26"/>
                <w:szCs w:val="26"/>
              </w:rPr>
            </w:pPr>
            <w:r w:rsidRPr="004073B6">
              <w:rPr>
                <w:sz w:val="26"/>
                <w:szCs w:val="26"/>
              </w:rPr>
              <w:t xml:space="preserve">MOV A, B </w:t>
            </w:r>
          </w:p>
          <w:p w14:paraId="4A45DAA9" w14:textId="77777777" w:rsidR="00A84EA0" w:rsidRDefault="00A84EA0" w:rsidP="004E528A">
            <w:pPr>
              <w:rPr>
                <w:sz w:val="26"/>
                <w:szCs w:val="26"/>
              </w:rPr>
            </w:pPr>
            <w:r w:rsidRPr="004073B6">
              <w:rPr>
                <w:sz w:val="26"/>
                <w:szCs w:val="26"/>
              </w:rPr>
              <w:t xml:space="preserve">ADD A, R0 </w:t>
            </w:r>
          </w:p>
          <w:p w14:paraId="74E26ED1" w14:textId="77777777" w:rsidR="00A84EA0" w:rsidRDefault="00A84EA0" w:rsidP="004E528A">
            <w:pPr>
              <w:rPr>
                <w:sz w:val="26"/>
                <w:szCs w:val="26"/>
              </w:rPr>
            </w:pPr>
            <w:r w:rsidRPr="004073B6">
              <w:rPr>
                <w:sz w:val="26"/>
                <w:szCs w:val="26"/>
              </w:rPr>
              <w:t>MOV P1, A</w:t>
            </w:r>
          </w:p>
          <w:p w14:paraId="2DC23792" w14:textId="77777777" w:rsidR="00A84EA0" w:rsidRPr="00110BB7" w:rsidRDefault="00A84EA0" w:rsidP="004E528A">
            <w:pPr>
              <w:rPr>
                <w:sz w:val="26"/>
                <w:szCs w:val="26"/>
                <w:lang w:val="en-GB"/>
              </w:rPr>
            </w:pPr>
            <w:r>
              <w:rPr>
                <w:sz w:val="26"/>
                <w:szCs w:val="26"/>
              </w:rPr>
              <w:t xml:space="preserve">Sau khi thực hiện đoạn chương trình giá trị của Port 1 là </w:t>
            </w:r>
          </w:p>
        </w:tc>
        <w:tc>
          <w:tcPr>
            <w:tcW w:w="671" w:type="dxa"/>
            <w:tcBorders>
              <w:top w:val="outset" w:sz="6" w:space="0" w:color="auto"/>
              <w:left w:val="outset" w:sz="6" w:space="0" w:color="auto"/>
              <w:bottom w:val="outset" w:sz="6" w:space="0" w:color="auto"/>
              <w:right w:val="outset" w:sz="6" w:space="0" w:color="auto"/>
            </w:tcBorders>
            <w:vAlign w:val="center"/>
            <w:hideMark/>
          </w:tcPr>
          <w:p w14:paraId="0EDAA865" w14:textId="77777777" w:rsidR="00A84EA0" w:rsidRDefault="00A84EA0" w:rsidP="004E528A">
            <w:pPr>
              <w:pStyle w:val="QFType"/>
            </w:pPr>
            <w:r>
              <w:t>MC</w:t>
            </w:r>
          </w:p>
        </w:tc>
      </w:tr>
      <w:tr w:rsidR="00A84EA0" w14:paraId="5B9BC3D7"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6310338" w14:textId="77777777" w:rsidR="00A84EA0" w:rsidRDefault="00A84EA0" w:rsidP="004E528A">
            <w:pPr>
              <w:pStyle w:val="TableRowHead"/>
              <w:jc w:val="right"/>
            </w:pPr>
            <w:r>
              <w:lastRenderedPageBreak/>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21552C93" w14:textId="77777777" w:rsidR="00A84EA0" w:rsidRDefault="00A84EA0" w:rsidP="004E528A">
            <w:pPr>
              <w:pStyle w:val="Cell"/>
            </w:pPr>
            <w:r>
              <w:t>1</w:t>
            </w:r>
          </w:p>
        </w:tc>
      </w:tr>
      <w:tr w:rsidR="00A84EA0" w14:paraId="491CC913"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01B4F10A" w14:textId="77777777" w:rsidR="00A84EA0" w:rsidRDefault="00A84EA0"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158FCF9F" w14:textId="77777777" w:rsidR="00A84EA0" w:rsidRDefault="00A84EA0" w:rsidP="004E528A">
            <w:pPr>
              <w:pStyle w:val="Cell"/>
            </w:pPr>
            <w:r>
              <w:t>Yes</w:t>
            </w:r>
          </w:p>
        </w:tc>
      </w:tr>
      <w:tr w:rsidR="00A84EA0" w14:paraId="5CFA8B8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705AC53A" w14:textId="77777777" w:rsidR="00A84EA0" w:rsidRDefault="00A84EA0"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654D2E6A" w14:textId="77777777" w:rsidR="00A84EA0" w:rsidRDefault="00A84EA0" w:rsidP="004E528A">
            <w:pPr>
              <w:pStyle w:val="Cell"/>
            </w:pPr>
            <w:r>
              <w:t>D</w:t>
            </w:r>
          </w:p>
        </w:tc>
      </w:tr>
      <w:tr w:rsidR="00A84EA0" w14:paraId="0FEB4379"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2C7668E" w14:textId="77777777" w:rsidR="00A84EA0" w:rsidRDefault="00A84EA0"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06B60505" w14:textId="77777777" w:rsidR="00A84EA0" w:rsidRDefault="00A84EA0" w:rsidP="004E528A">
            <w:pPr>
              <w:pStyle w:val="Cell"/>
            </w:pPr>
            <w:r>
              <w:t>0</w:t>
            </w:r>
          </w:p>
        </w:tc>
      </w:tr>
      <w:tr w:rsidR="00A84EA0" w14:paraId="1CA9B6D6"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4F882457" w14:textId="77777777" w:rsidR="00A84EA0" w:rsidRDefault="00A84EA0"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34E6FDF7" w14:textId="77777777" w:rsidR="00A84EA0" w:rsidRDefault="00A84EA0" w:rsidP="004E528A">
            <w:pPr>
              <w:pStyle w:val="QFID"/>
            </w:pPr>
          </w:p>
        </w:tc>
      </w:tr>
      <w:tr w:rsidR="00A84EA0" w14:paraId="39B51FD1"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35D7FBDF" w14:textId="77777777" w:rsidR="00A84EA0" w:rsidRDefault="00A84EA0"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39E66278" w14:textId="77777777" w:rsidR="00A84EA0" w:rsidRDefault="00A84EA0"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65C61DF" w14:textId="77777777" w:rsidR="00A84EA0" w:rsidRDefault="00A84EA0"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31237E68" w14:textId="77777777" w:rsidR="00A84EA0" w:rsidRDefault="00A84EA0" w:rsidP="004E528A">
            <w:pPr>
              <w:pStyle w:val="TableHead"/>
            </w:pPr>
            <w:r>
              <w:t>Grade</w:t>
            </w:r>
          </w:p>
        </w:tc>
      </w:tr>
      <w:tr w:rsidR="00A84EA0" w14:paraId="3EE0235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4926C11" w14:textId="77777777" w:rsidR="00A84EA0" w:rsidRDefault="00A84EA0"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3048AB88" w14:textId="77777777" w:rsidR="00A84EA0" w:rsidRPr="00CF3E8D" w:rsidRDefault="00A84EA0" w:rsidP="004E528A">
            <w:pPr>
              <w:rPr>
                <w:sz w:val="26"/>
                <w:szCs w:val="26"/>
                <w:lang w:val="en-GB"/>
              </w:rPr>
            </w:pPr>
            <w:r>
              <w:rPr>
                <w:sz w:val="26"/>
                <w:szCs w:val="26"/>
                <w:lang w:val="en-GB"/>
              </w:rPr>
              <w:t>220</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EE954D9"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0868FDE0" w14:textId="77777777" w:rsidR="00A84EA0" w:rsidRDefault="00A84EA0" w:rsidP="004E528A">
            <w:pPr>
              <w:pStyle w:val="QFGrade"/>
            </w:pPr>
            <w:r>
              <w:t>100</w:t>
            </w:r>
          </w:p>
        </w:tc>
      </w:tr>
      <w:tr w:rsidR="00A84EA0" w14:paraId="20D1E8E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37B967F9" w14:textId="77777777" w:rsidR="00A84EA0" w:rsidRDefault="00A84EA0"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5ED69658" w14:textId="77777777" w:rsidR="00A84EA0" w:rsidRPr="0046476C" w:rsidRDefault="00A84EA0" w:rsidP="004E528A">
            <w:pPr>
              <w:rPr>
                <w:sz w:val="26"/>
                <w:szCs w:val="26"/>
                <w:lang w:val="en-GB"/>
              </w:rPr>
            </w:pPr>
            <w:r>
              <w:rPr>
                <w:sz w:val="26"/>
                <w:szCs w:val="26"/>
                <w:lang w:val="en-GB"/>
              </w:rPr>
              <w:t>335</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9529478"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016AC04" w14:textId="77777777" w:rsidR="00A84EA0" w:rsidRDefault="00A84EA0" w:rsidP="004E528A">
            <w:pPr>
              <w:pStyle w:val="QFGrade"/>
            </w:pPr>
            <w:r>
              <w:t>0</w:t>
            </w:r>
          </w:p>
        </w:tc>
      </w:tr>
      <w:tr w:rsidR="00A84EA0" w14:paraId="117A3A44"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FE18CE9" w14:textId="77777777" w:rsidR="00A84EA0" w:rsidRDefault="00A84EA0"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7AE7A50D" w14:textId="77777777" w:rsidR="00A84EA0" w:rsidRPr="0092355E" w:rsidRDefault="00A84EA0" w:rsidP="004E528A">
            <w:pPr>
              <w:rPr>
                <w:sz w:val="26"/>
                <w:szCs w:val="26"/>
                <w:lang w:val="en-GB"/>
              </w:rPr>
            </w:pPr>
            <w:r>
              <w:rPr>
                <w:sz w:val="26"/>
                <w:szCs w:val="26"/>
                <w:lang w:val="en-GB"/>
              </w:rPr>
              <w:t>235</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3B3DED5"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467855A3" w14:textId="77777777" w:rsidR="00A84EA0" w:rsidRDefault="00A84EA0" w:rsidP="004E528A">
            <w:pPr>
              <w:pStyle w:val="QFGrade"/>
            </w:pPr>
            <w:r>
              <w:t>0</w:t>
            </w:r>
          </w:p>
        </w:tc>
      </w:tr>
      <w:tr w:rsidR="00A84EA0" w14:paraId="4172D43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919F356" w14:textId="77777777" w:rsidR="00A84EA0" w:rsidRDefault="00A84EA0"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398D94D" w14:textId="77777777" w:rsidR="00A84EA0" w:rsidRPr="00C744DB" w:rsidRDefault="00A84EA0" w:rsidP="004E528A">
            <w:pPr>
              <w:rPr>
                <w:sz w:val="26"/>
                <w:szCs w:val="26"/>
              </w:rPr>
            </w:pPr>
            <w:r>
              <w:rPr>
                <w:sz w:val="26"/>
                <w:szCs w:val="26"/>
              </w:rPr>
              <w:t>330</w:t>
            </w:r>
          </w:p>
        </w:tc>
        <w:tc>
          <w:tcPr>
            <w:tcW w:w="4160" w:type="dxa"/>
            <w:tcBorders>
              <w:top w:val="outset" w:sz="6" w:space="0" w:color="auto"/>
              <w:left w:val="outset" w:sz="6" w:space="0" w:color="auto"/>
              <w:bottom w:val="outset" w:sz="6" w:space="0" w:color="auto"/>
              <w:right w:val="outset" w:sz="6" w:space="0" w:color="auto"/>
            </w:tcBorders>
            <w:vAlign w:val="center"/>
            <w:hideMark/>
          </w:tcPr>
          <w:p w14:paraId="69D51525"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E9912CB" w14:textId="77777777" w:rsidR="00A84EA0" w:rsidRDefault="00A84EA0" w:rsidP="004E528A">
            <w:pPr>
              <w:pStyle w:val="QFGrade"/>
            </w:pPr>
            <w:r>
              <w:t>0</w:t>
            </w:r>
          </w:p>
        </w:tc>
      </w:tr>
      <w:tr w:rsidR="00A84EA0" w14:paraId="6A16F75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D44B725"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032ECDF" w14:textId="77777777" w:rsidR="00A84EA0" w:rsidRDefault="00A84EA0"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3CB5E62D"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94C2AE9" w14:textId="77777777" w:rsidR="00A84EA0" w:rsidRDefault="00A84EA0" w:rsidP="004E528A">
            <w:pPr>
              <w:pStyle w:val="Cell"/>
            </w:pPr>
          </w:p>
        </w:tc>
      </w:tr>
      <w:tr w:rsidR="00A84EA0" w14:paraId="41073AC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0E1BEED9"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0A6A251" w14:textId="77777777" w:rsidR="00A84EA0" w:rsidRDefault="00A84EA0"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73ADF30F"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73528D64" w14:textId="77777777" w:rsidR="00A84EA0" w:rsidRDefault="00A84EA0" w:rsidP="004E528A">
            <w:pPr>
              <w:pStyle w:val="Cell"/>
            </w:pPr>
          </w:p>
        </w:tc>
      </w:tr>
      <w:tr w:rsidR="00A84EA0" w14:paraId="1962669B"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D66AB1A"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6BED0DF" w14:textId="77777777" w:rsidR="00A84EA0" w:rsidRDefault="00A84EA0"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115FDF58"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607EED7" w14:textId="77777777" w:rsidR="00A84EA0" w:rsidRDefault="00A84EA0" w:rsidP="004E528A">
            <w:pPr>
              <w:pStyle w:val="Cell"/>
            </w:pPr>
          </w:p>
        </w:tc>
      </w:tr>
      <w:tr w:rsidR="00A84EA0" w14:paraId="38261AA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F06FA22"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9B6E289" w14:textId="77777777" w:rsidR="00A84EA0" w:rsidRDefault="00A84EA0"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81D8918"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0214A24" w14:textId="77777777" w:rsidR="00A84EA0" w:rsidRDefault="00A84EA0" w:rsidP="004E528A">
            <w:pPr>
              <w:pStyle w:val="Cell"/>
            </w:pPr>
          </w:p>
        </w:tc>
      </w:tr>
      <w:tr w:rsidR="00A84EA0" w14:paraId="22010E6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28D833E8"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094C2593" w14:textId="77777777" w:rsidR="00A84EA0" w:rsidRDefault="00A84EA0"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94A2728" w14:textId="77777777" w:rsidR="00A84EA0" w:rsidRDefault="00A84EA0"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3CCD108F" w14:textId="77777777" w:rsidR="00A84EA0" w:rsidRDefault="00A84EA0" w:rsidP="004E528A">
            <w:pPr>
              <w:pStyle w:val="Cell"/>
            </w:pPr>
          </w:p>
        </w:tc>
      </w:tr>
      <w:tr w:rsidR="00A84EA0" w14:paraId="4134A7B5"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D932239"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3094A825" w14:textId="77777777" w:rsidR="00A84EA0" w:rsidRDefault="00A84EA0"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2035933" w14:textId="77777777" w:rsidR="00A84EA0" w:rsidRDefault="00A84EA0"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6581D77C" w14:textId="77777777" w:rsidR="00A84EA0" w:rsidRDefault="00A84EA0" w:rsidP="004E528A">
            <w:pPr>
              <w:pStyle w:val="Cell"/>
            </w:pPr>
          </w:p>
        </w:tc>
      </w:tr>
      <w:tr w:rsidR="00A84EA0" w14:paraId="3A8854EC"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1C12A7AB"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2B70797" w14:textId="77777777" w:rsidR="00A84EA0" w:rsidRDefault="00A84EA0"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2AAF5BD"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3A20AE2" w14:textId="77777777" w:rsidR="00A84EA0" w:rsidRDefault="00A84EA0" w:rsidP="004E528A">
            <w:pPr>
              <w:pStyle w:val="Cell"/>
            </w:pPr>
          </w:p>
        </w:tc>
      </w:tr>
      <w:tr w:rsidR="00A84EA0" w14:paraId="11C547BA"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B2EACE4" w14:textId="77777777" w:rsidR="00A84EA0" w:rsidRDefault="00A84EA0"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68AB616B" w14:textId="77777777" w:rsidR="00A84EA0" w:rsidRDefault="00A84EA0" w:rsidP="004E528A">
            <w:pPr>
              <w:pStyle w:val="Cell"/>
            </w:pPr>
          </w:p>
        </w:tc>
      </w:tr>
    </w:tbl>
    <w:p w14:paraId="79B34ABC" w14:textId="77777777" w:rsidR="00837F01" w:rsidRDefault="00837F01" w:rsidP="00837F01"/>
    <w:p w14:paraId="57AF8FDF" w14:textId="77777777" w:rsidR="00837F01" w:rsidRDefault="00837F01" w:rsidP="00837F01">
      <w:pPr>
        <w:pStyle w:val="Heading2"/>
      </w:pPr>
      <w:r>
        <w:t>Question 60</w:t>
      </w:r>
    </w:p>
    <w:p w14:paraId="052F54DA" w14:textId="77777777" w:rsidR="00837F01" w:rsidRDefault="00837F01" w:rsidP="00837F01"/>
    <w:tbl>
      <w:tblPr>
        <w:tblW w:w="5000" w:type="pct"/>
        <w:tblBorders>
          <w:top w:val="single" w:sz="24" w:space="0" w:color="auto"/>
          <w:left w:val="single" w:sz="24" w:space="0" w:color="auto"/>
          <w:bottom w:val="single" w:sz="24" w:space="0" w:color="auto"/>
          <w:right w:val="single" w:sz="24" w:space="0" w:color="auto"/>
        </w:tblBorders>
        <w:tblCellMar>
          <w:left w:w="0" w:type="dxa"/>
          <w:right w:w="0" w:type="dxa"/>
        </w:tblCellMar>
        <w:tblLook w:val="04A0" w:firstRow="1" w:lastRow="0" w:firstColumn="1" w:lastColumn="0" w:noHBand="0" w:noVBand="1"/>
      </w:tblPr>
      <w:tblGrid>
        <w:gridCol w:w="853"/>
        <w:gridCol w:w="3164"/>
        <w:gridCol w:w="3653"/>
        <w:gridCol w:w="659"/>
      </w:tblGrid>
      <w:tr w:rsidR="00A84EA0" w14:paraId="27578691"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570DE590" w14:textId="77777777" w:rsidR="00A84EA0" w:rsidRDefault="00A84EA0" w:rsidP="004E528A">
            <w:pPr>
              <w:rPr>
                <w:sz w:val="26"/>
                <w:szCs w:val="26"/>
                <w:lang w:val="en-GB"/>
              </w:rPr>
            </w:pPr>
            <w:r w:rsidRPr="008C4A64">
              <w:rPr>
                <w:b/>
                <w:bCs/>
                <w:sz w:val="26"/>
                <w:szCs w:val="26"/>
                <w:lang w:val="en-GB"/>
              </w:rPr>
              <w:t xml:space="preserve">Câu </w:t>
            </w:r>
            <w:r>
              <w:rPr>
                <w:b/>
                <w:bCs/>
                <w:sz w:val="26"/>
                <w:szCs w:val="26"/>
                <w:lang w:val="en-GB"/>
              </w:rPr>
              <w:t xml:space="preserve">60 </w:t>
            </w:r>
            <w:r>
              <w:rPr>
                <w:sz w:val="26"/>
                <w:szCs w:val="26"/>
                <w:lang w:val="en-GB"/>
              </w:rPr>
              <w:t>Cho đoạn chương trình sao</w:t>
            </w:r>
          </w:p>
          <w:p w14:paraId="4B2CB3AE" w14:textId="77777777" w:rsidR="00A84EA0" w:rsidRPr="00F32C0B" w:rsidRDefault="00A84EA0" w:rsidP="004E528A">
            <w:pPr>
              <w:rPr>
                <w:sz w:val="26"/>
                <w:szCs w:val="26"/>
              </w:rPr>
            </w:pPr>
            <w:r w:rsidRPr="00F32C0B">
              <w:rPr>
                <w:sz w:val="26"/>
                <w:szCs w:val="26"/>
              </w:rPr>
              <w:t xml:space="preserve">    MOV A, #10H</w:t>
            </w:r>
          </w:p>
          <w:p w14:paraId="0CF60968" w14:textId="77777777" w:rsidR="00A84EA0" w:rsidRPr="00F32C0B" w:rsidRDefault="00A84EA0" w:rsidP="004E528A">
            <w:pPr>
              <w:rPr>
                <w:sz w:val="26"/>
                <w:szCs w:val="26"/>
              </w:rPr>
            </w:pPr>
            <w:r w:rsidRPr="00F32C0B">
              <w:rPr>
                <w:sz w:val="26"/>
                <w:szCs w:val="26"/>
              </w:rPr>
              <w:t xml:space="preserve">    MOV R0, #12H</w:t>
            </w:r>
          </w:p>
          <w:p w14:paraId="55D3A389" w14:textId="77777777" w:rsidR="00A84EA0" w:rsidRPr="00F32C0B" w:rsidRDefault="00A84EA0" w:rsidP="004E528A">
            <w:pPr>
              <w:rPr>
                <w:sz w:val="26"/>
                <w:szCs w:val="26"/>
              </w:rPr>
            </w:pPr>
            <w:r w:rsidRPr="00F32C0B">
              <w:rPr>
                <w:sz w:val="26"/>
                <w:szCs w:val="26"/>
              </w:rPr>
              <w:t xml:space="preserve">    CJNE A, #10H,</w:t>
            </w:r>
            <w:r>
              <w:rPr>
                <w:sz w:val="26"/>
                <w:szCs w:val="26"/>
              </w:rPr>
              <w:t xml:space="preserve"> </w:t>
            </w:r>
            <w:r w:rsidRPr="00F32C0B">
              <w:rPr>
                <w:sz w:val="26"/>
                <w:szCs w:val="26"/>
              </w:rPr>
              <w:t xml:space="preserve"> NHAY_1 </w:t>
            </w:r>
          </w:p>
          <w:p w14:paraId="3335A6EC" w14:textId="77777777" w:rsidR="00A84EA0" w:rsidRPr="00F32C0B" w:rsidRDefault="00A84EA0" w:rsidP="004E528A">
            <w:pPr>
              <w:rPr>
                <w:sz w:val="26"/>
                <w:szCs w:val="26"/>
              </w:rPr>
            </w:pPr>
            <w:r w:rsidRPr="00F32C0B">
              <w:rPr>
                <w:sz w:val="26"/>
                <w:szCs w:val="26"/>
              </w:rPr>
              <w:t xml:space="preserve">    ADD A, R0            </w:t>
            </w:r>
          </w:p>
          <w:p w14:paraId="2C5171A5" w14:textId="77777777" w:rsidR="00A84EA0" w:rsidRPr="00F32C0B" w:rsidRDefault="00A84EA0" w:rsidP="004E528A">
            <w:pPr>
              <w:rPr>
                <w:sz w:val="26"/>
                <w:szCs w:val="26"/>
              </w:rPr>
            </w:pPr>
            <w:r w:rsidRPr="00F32C0B">
              <w:rPr>
                <w:sz w:val="26"/>
                <w:szCs w:val="26"/>
              </w:rPr>
              <w:t xml:space="preserve">    SJMP NHAY_2          </w:t>
            </w:r>
          </w:p>
          <w:p w14:paraId="4B818C79" w14:textId="77777777" w:rsidR="00A84EA0" w:rsidRPr="00F32C0B" w:rsidRDefault="00A84EA0" w:rsidP="004E528A">
            <w:pPr>
              <w:rPr>
                <w:sz w:val="26"/>
                <w:szCs w:val="26"/>
              </w:rPr>
            </w:pPr>
            <w:r w:rsidRPr="00F32C0B">
              <w:rPr>
                <w:sz w:val="26"/>
                <w:szCs w:val="26"/>
              </w:rPr>
              <w:t>NHAY_1:</w:t>
            </w:r>
          </w:p>
          <w:p w14:paraId="43F6ED60" w14:textId="77777777" w:rsidR="00A84EA0" w:rsidRPr="00F32C0B" w:rsidRDefault="00A84EA0" w:rsidP="004E528A">
            <w:pPr>
              <w:rPr>
                <w:sz w:val="26"/>
                <w:szCs w:val="26"/>
              </w:rPr>
            </w:pPr>
            <w:r w:rsidRPr="00F32C0B">
              <w:rPr>
                <w:sz w:val="26"/>
                <w:szCs w:val="26"/>
              </w:rPr>
              <w:t xml:space="preserve">    MOV A, #</w:t>
            </w:r>
            <w:r>
              <w:rPr>
                <w:sz w:val="26"/>
                <w:szCs w:val="26"/>
              </w:rPr>
              <w:t>32H</w:t>
            </w:r>
          </w:p>
          <w:p w14:paraId="72FD5988" w14:textId="77777777" w:rsidR="00A84EA0" w:rsidRPr="00F32C0B" w:rsidRDefault="00A84EA0" w:rsidP="004E528A">
            <w:pPr>
              <w:rPr>
                <w:sz w:val="26"/>
                <w:szCs w:val="26"/>
              </w:rPr>
            </w:pPr>
            <w:r w:rsidRPr="00F32C0B">
              <w:rPr>
                <w:sz w:val="26"/>
                <w:szCs w:val="26"/>
              </w:rPr>
              <w:t>NHAY_2:</w:t>
            </w:r>
          </w:p>
          <w:p w14:paraId="7C60B88E" w14:textId="77777777" w:rsidR="00A84EA0" w:rsidRDefault="00A84EA0" w:rsidP="004E528A">
            <w:pPr>
              <w:rPr>
                <w:sz w:val="26"/>
                <w:szCs w:val="26"/>
              </w:rPr>
            </w:pPr>
            <w:r w:rsidRPr="00F32C0B">
              <w:rPr>
                <w:sz w:val="26"/>
                <w:szCs w:val="26"/>
              </w:rPr>
              <w:t xml:space="preserve">    RR A                  </w:t>
            </w:r>
          </w:p>
          <w:p w14:paraId="25950D0F" w14:textId="77777777" w:rsidR="00A84EA0" w:rsidRPr="00F32C0B" w:rsidRDefault="00A84EA0" w:rsidP="004E528A">
            <w:pPr>
              <w:rPr>
                <w:sz w:val="26"/>
                <w:szCs w:val="26"/>
              </w:rPr>
            </w:pPr>
            <w:r w:rsidRPr="00F32C0B">
              <w:rPr>
                <w:sz w:val="26"/>
                <w:szCs w:val="26"/>
              </w:rPr>
              <w:t xml:space="preserve">    MOV P1, A</w:t>
            </w:r>
          </w:p>
          <w:p w14:paraId="6222BA76" w14:textId="77777777" w:rsidR="00A84EA0" w:rsidRPr="00944B47" w:rsidRDefault="00A84EA0" w:rsidP="004E528A">
            <w:pPr>
              <w:rPr>
                <w:sz w:val="26"/>
                <w:szCs w:val="26"/>
                <w:lang w:val="en-GB"/>
              </w:rPr>
            </w:pPr>
            <w:r>
              <w:rPr>
                <w:sz w:val="26"/>
                <w:szCs w:val="26"/>
              </w:rPr>
              <w:t xml:space="preserve">Sau khi thực hiện đoạn chương trình giá trị của Port 1 là </w:t>
            </w:r>
          </w:p>
          <w:p w14:paraId="69581BAE" w14:textId="77777777" w:rsidR="00A84EA0" w:rsidRPr="00110BB7" w:rsidRDefault="00A84EA0" w:rsidP="004E528A">
            <w:pPr>
              <w:rPr>
                <w:sz w:val="26"/>
                <w:szCs w:val="26"/>
                <w:lang w:val="en-GB"/>
              </w:rPr>
            </w:pPr>
          </w:p>
        </w:tc>
        <w:tc>
          <w:tcPr>
            <w:tcW w:w="671" w:type="dxa"/>
            <w:tcBorders>
              <w:top w:val="outset" w:sz="6" w:space="0" w:color="auto"/>
              <w:left w:val="outset" w:sz="6" w:space="0" w:color="auto"/>
              <w:bottom w:val="outset" w:sz="6" w:space="0" w:color="auto"/>
              <w:right w:val="outset" w:sz="6" w:space="0" w:color="auto"/>
            </w:tcBorders>
            <w:vAlign w:val="center"/>
            <w:hideMark/>
          </w:tcPr>
          <w:p w14:paraId="742AC1BE" w14:textId="77777777" w:rsidR="00A84EA0" w:rsidRDefault="00A84EA0" w:rsidP="004E528A">
            <w:pPr>
              <w:pStyle w:val="QFType"/>
            </w:pPr>
            <w:r>
              <w:t>MC</w:t>
            </w:r>
          </w:p>
        </w:tc>
      </w:tr>
      <w:tr w:rsidR="00A84EA0" w14:paraId="3D4DD423"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3D23BEB" w14:textId="77777777" w:rsidR="00A84EA0" w:rsidRDefault="00A84EA0" w:rsidP="004E528A">
            <w:pPr>
              <w:pStyle w:val="TableRowHead"/>
              <w:jc w:val="right"/>
            </w:pPr>
            <w:r>
              <w:t>Default mark:</w:t>
            </w:r>
          </w:p>
        </w:tc>
        <w:tc>
          <w:tcPr>
            <w:tcW w:w="671" w:type="dxa"/>
            <w:tcBorders>
              <w:top w:val="outset" w:sz="6" w:space="0" w:color="auto"/>
              <w:left w:val="outset" w:sz="6" w:space="0" w:color="auto"/>
              <w:bottom w:val="outset" w:sz="6" w:space="0" w:color="auto"/>
              <w:right w:val="outset" w:sz="6" w:space="0" w:color="auto"/>
            </w:tcBorders>
            <w:vAlign w:val="center"/>
            <w:hideMark/>
          </w:tcPr>
          <w:p w14:paraId="13519F02" w14:textId="77777777" w:rsidR="00A84EA0" w:rsidRDefault="00A84EA0" w:rsidP="004E528A">
            <w:pPr>
              <w:pStyle w:val="Cell"/>
            </w:pPr>
            <w:r>
              <w:t>1</w:t>
            </w:r>
          </w:p>
        </w:tc>
      </w:tr>
      <w:tr w:rsidR="00A84EA0" w14:paraId="066D7985"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6DD01655" w14:textId="77777777" w:rsidR="00A84EA0" w:rsidRDefault="00A84EA0" w:rsidP="004E528A">
            <w:pPr>
              <w:pStyle w:val="TableRowHead"/>
              <w:jc w:val="right"/>
            </w:pPr>
            <w:r>
              <w:t>Shuffle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62F5AFFD" w14:textId="77777777" w:rsidR="00A84EA0" w:rsidRDefault="00A84EA0" w:rsidP="004E528A">
            <w:pPr>
              <w:pStyle w:val="Cell"/>
            </w:pPr>
            <w:r>
              <w:t>Yes</w:t>
            </w:r>
          </w:p>
        </w:tc>
      </w:tr>
      <w:tr w:rsidR="00A84EA0" w14:paraId="5CA74B6F"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30DB996A" w14:textId="77777777" w:rsidR="00A84EA0" w:rsidRDefault="00A84EA0" w:rsidP="004E528A">
            <w:pPr>
              <w:pStyle w:val="TableRowHead"/>
              <w:jc w:val="right"/>
            </w:pPr>
            <w:r>
              <w:t>Number the choices?</w:t>
            </w:r>
          </w:p>
        </w:tc>
        <w:tc>
          <w:tcPr>
            <w:tcW w:w="671" w:type="dxa"/>
            <w:tcBorders>
              <w:top w:val="outset" w:sz="6" w:space="0" w:color="auto"/>
              <w:left w:val="outset" w:sz="6" w:space="0" w:color="auto"/>
              <w:bottom w:val="outset" w:sz="6" w:space="0" w:color="auto"/>
              <w:right w:val="outset" w:sz="6" w:space="0" w:color="auto"/>
            </w:tcBorders>
            <w:vAlign w:val="center"/>
            <w:hideMark/>
          </w:tcPr>
          <w:p w14:paraId="739956E4" w14:textId="77777777" w:rsidR="00A84EA0" w:rsidRDefault="00A84EA0" w:rsidP="004E528A">
            <w:pPr>
              <w:pStyle w:val="Cell"/>
            </w:pPr>
            <w:r>
              <w:t>D</w:t>
            </w:r>
          </w:p>
        </w:tc>
      </w:tr>
      <w:tr w:rsidR="00A84EA0" w14:paraId="4A58C8AA"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1905BCAA" w14:textId="77777777" w:rsidR="00A84EA0" w:rsidRDefault="00A84EA0" w:rsidP="004E528A">
            <w:pPr>
              <w:pStyle w:val="TableRowHead"/>
              <w:jc w:val="right"/>
            </w:pPr>
            <w:r>
              <w:t>Penalty for each incorrect try:</w:t>
            </w:r>
          </w:p>
        </w:tc>
        <w:tc>
          <w:tcPr>
            <w:tcW w:w="671" w:type="dxa"/>
            <w:tcBorders>
              <w:top w:val="outset" w:sz="6" w:space="0" w:color="auto"/>
              <w:left w:val="outset" w:sz="6" w:space="0" w:color="auto"/>
              <w:bottom w:val="outset" w:sz="6" w:space="0" w:color="auto"/>
              <w:right w:val="outset" w:sz="6" w:space="0" w:color="auto"/>
            </w:tcBorders>
            <w:vAlign w:val="center"/>
            <w:hideMark/>
          </w:tcPr>
          <w:p w14:paraId="0C238959" w14:textId="77777777" w:rsidR="00A84EA0" w:rsidRDefault="00A84EA0" w:rsidP="004E528A">
            <w:pPr>
              <w:pStyle w:val="Cell"/>
            </w:pPr>
            <w:r>
              <w:t>0</w:t>
            </w:r>
          </w:p>
        </w:tc>
      </w:tr>
      <w:tr w:rsidR="00A84EA0" w14:paraId="45A64D04" w14:textId="77777777" w:rsidTr="004E528A">
        <w:trPr>
          <w:cantSplit/>
          <w:tblHeader/>
        </w:trPr>
        <w:tc>
          <w:tcPr>
            <w:tcW w:w="8667" w:type="dxa"/>
            <w:gridSpan w:val="3"/>
            <w:tcBorders>
              <w:top w:val="outset" w:sz="6" w:space="0" w:color="auto"/>
              <w:left w:val="outset" w:sz="6" w:space="0" w:color="auto"/>
              <w:bottom w:val="outset" w:sz="6" w:space="0" w:color="auto"/>
              <w:right w:val="outset" w:sz="6" w:space="0" w:color="auto"/>
            </w:tcBorders>
            <w:vAlign w:val="center"/>
          </w:tcPr>
          <w:p w14:paraId="4B16F77A" w14:textId="77777777" w:rsidR="00A84EA0" w:rsidRDefault="00A84EA0" w:rsidP="004E528A">
            <w:pPr>
              <w:pStyle w:val="TableRowHead"/>
              <w:jc w:val="right"/>
            </w:pPr>
            <w:r>
              <w:t>ID number:</w:t>
            </w:r>
          </w:p>
        </w:tc>
        <w:tc>
          <w:tcPr>
            <w:tcW w:w="671" w:type="dxa"/>
            <w:tcBorders>
              <w:top w:val="outset" w:sz="6" w:space="0" w:color="auto"/>
              <w:left w:val="outset" w:sz="6" w:space="0" w:color="auto"/>
              <w:bottom w:val="outset" w:sz="6" w:space="0" w:color="auto"/>
              <w:right w:val="outset" w:sz="6" w:space="0" w:color="auto"/>
            </w:tcBorders>
            <w:vAlign w:val="center"/>
          </w:tcPr>
          <w:p w14:paraId="4B20D55E" w14:textId="77777777" w:rsidR="00A84EA0" w:rsidRDefault="00A84EA0" w:rsidP="004E528A">
            <w:pPr>
              <w:pStyle w:val="QFID"/>
            </w:pPr>
          </w:p>
        </w:tc>
      </w:tr>
      <w:tr w:rsidR="00A84EA0" w14:paraId="4798E130" w14:textId="77777777" w:rsidTr="004E528A">
        <w:trPr>
          <w:cantSplit/>
          <w:trHeight w:val="74"/>
          <w:tblHeader/>
        </w:trPr>
        <w:tc>
          <w:tcPr>
            <w:tcW w:w="923" w:type="dxa"/>
            <w:tcBorders>
              <w:top w:val="outset" w:sz="6" w:space="0" w:color="auto"/>
              <w:left w:val="outset" w:sz="6" w:space="0" w:color="auto"/>
              <w:bottom w:val="outset" w:sz="6" w:space="0" w:color="auto"/>
              <w:right w:val="outset" w:sz="6" w:space="0" w:color="auto"/>
            </w:tcBorders>
            <w:vAlign w:val="center"/>
            <w:hideMark/>
          </w:tcPr>
          <w:p w14:paraId="17E57270" w14:textId="77777777" w:rsidR="00A84EA0" w:rsidRDefault="00A84EA0" w:rsidP="004E528A">
            <w:pPr>
              <w:pStyle w:val="QFOptionReset"/>
            </w:pPr>
            <w:r>
              <w:t>#</w:t>
            </w:r>
          </w:p>
        </w:tc>
        <w:tc>
          <w:tcPr>
            <w:tcW w:w="3584" w:type="dxa"/>
            <w:tcBorders>
              <w:top w:val="outset" w:sz="6" w:space="0" w:color="auto"/>
              <w:left w:val="outset" w:sz="6" w:space="0" w:color="auto"/>
              <w:bottom w:val="outset" w:sz="6" w:space="0" w:color="auto"/>
              <w:right w:val="outset" w:sz="6" w:space="0" w:color="auto"/>
            </w:tcBorders>
            <w:vAlign w:val="center"/>
            <w:hideMark/>
          </w:tcPr>
          <w:p w14:paraId="58640050" w14:textId="77777777" w:rsidR="00A84EA0" w:rsidRDefault="00A84EA0" w:rsidP="004E528A">
            <w:pPr>
              <w:pStyle w:val="TableHead"/>
            </w:pPr>
            <w:r>
              <w:t>Answers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F6CDDCC" w14:textId="77777777" w:rsidR="00A84EA0" w:rsidRDefault="00A84EA0" w:rsidP="004E528A">
            <w:pPr>
              <w:pStyle w:val="TableHead"/>
            </w:pPr>
            <w:r>
              <w:t>Feedback</w:t>
            </w:r>
          </w:p>
        </w:tc>
        <w:tc>
          <w:tcPr>
            <w:tcW w:w="671" w:type="dxa"/>
            <w:tcBorders>
              <w:top w:val="outset" w:sz="6" w:space="0" w:color="auto"/>
              <w:left w:val="outset" w:sz="6" w:space="0" w:color="auto"/>
              <w:bottom w:val="outset" w:sz="6" w:space="0" w:color="auto"/>
              <w:right w:val="outset" w:sz="6" w:space="0" w:color="auto"/>
            </w:tcBorders>
            <w:vAlign w:val="center"/>
            <w:hideMark/>
          </w:tcPr>
          <w:p w14:paraId="5E85A1B1" w14:textId="77777777" w:rsidR="00A84EA0" w:rsidRDefault="00A84EA0" w:rsidP="004E528A">
            <w:pPr>
              <w:pStyle w:val="TableHead"/>
            </w:pPr>
            <w:r>
              <w:t>Grade</w:t>
            </w:r>
          </w:p>
        </w:tc>
      </w:tr>
      <w:tr w:rsidR="00A84EA0" w14:paraId="20513C4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F03B8C4" w14:textId="77777777" w:rsidR="00A84EA0" w:rsidRDefault="00A84EA0" w:rsidP="004E528A">
            <w:pPr>
              <w:pStyle w:val="QFOption"/>
              <w:spacing w:line="220" w:lineRule="atLeast"/>
            </w:pPr>
            <w:r>
              <w:lastRenderedPageBreak/>
              <w:t> </w:t>
            </w:r>
          </w:p>
        </w:tc>
        <w:tc>
          <w:tcPr>
            <w:tcW w:w="3584" w:type="dxa"/>
            <w:tcBorders>
              <w:top w:val="outset" w:sz="6" w:space="0" w:color="auto"/>
              <w:left w:val="outset" w:sz="6" w:space="0" w:color="auto"/>
              <w:bottom w:val="outset" w:sz="6" w:space="0" w:color="auto"/>
              <w:right w:val="outset" w:sz="6" w:space="0" w:color="auto"/>
            </w:tcBorders>
            <w:vAlign w:val="center"/>
          </w:tcPr>
          <w:p w14:paraId="5CD4183C" w14:textId="77777777" w:rsidR="00A84EA0" w:rsidRPr="00CF3E8D" w:rsidRDefault="00A84EA0" w:rsidP="004E528A">
            <w:pPr>
              <w:rPr>
                <w:sz w:val="26"/>
                <w:szCs w:val="26"/>
                <w:lang w:val="en-GB"/>
              </w:rPr>
            </w:pPr>
            <w:r>
              <w:rPr>
                <w:sz w:val="26"/>
                <w:szCs w:val="26"/>
                <w:lang w:val="en-GB"/>
              </w:rPr>
              <w:t>11H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4FB29841"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187C304" w14:textId="77777777" w:rsidR="00A84EA0" w:rsidRDefault="00A84EA0" w:rsidP="004E528A">
            <w:pPr>
              <w:pStyle w:val="QFGrade"/>
            </w:pPr>
            <w:r>
              <w:t>100</w:t>
            </w:r>
          </w:p>
        </w:tc>
      </w:tr>
      <w:tr w:rsidR="00A84EA0" w14:paraId="2273F0F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782691A" w14:textId="77777777" w:rsidR="00A84EA0" w:rsidRDefault="00A84EA0"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1106E736" w14:textId="77777777" w:rsidR="00A84EA0" w:rsidRPr="0046476C" w:rsidRDefault="00A84EA0" w:rsidP="004E528A">
            <w:pPr>
              <w:rPr>
                <w:sz w:val="26"/>
                <w:szCs w:val="26"/>
                <w:lang w:val="en-GB"/>
              </w:rPr>
            </w:pPr>
            <w:r>
              <w:rPr>
                <w:sz w:val="26"/>
                <w:szCs w:val="26"/>
                <w:lang w:val="en-GB"/>
              </w:rPr>
              <w:t>89H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0E0B126"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56F8D0ED" w14:textId="77777777" w:rsidR="00A84EA0" w:rsidRDefault="00A84EA0" w:rsidP="004E528A">
            <w:pPr>
              <w:pStyle w:val="QFGrade"/>
            </w:pPr>
            <w:r>
              <w:t>0</w:t>
            </w:r>
          </w:p>
        </w:tc>
      </w:tr>
      <w:tr w:rsidR="00A84EA0" w14:paraId="5E85F086"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4EEDCAF" w14:textId="77777777" w:rsidR="00A84EA0" w:rsidRDefault="00A84EA0"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6A9519F0" w14:textId="77777777" w:rsidR="00A84EA0" w:rsidRPr="0092355E" w:rsidRDefault="00A84EA0" w:rsidP="004E528A">
            <w:pPr>
              <w:rPr>
                <w:sz w:val="26"/>
                <w:szCs w:val="26"/>
                <w:lang w:val="en-GB"/>
              </w:rPr>
            </w:pPr>
            <w:r>
              <w:rPr>
                <w:sz w:val="26"/>
                <w:szCs w:val="26"/>
                <w:lang w:val="en-GB"/>
              </w:rPr>
              <w:t>19H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510E965"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24D6C666" w14:textId="77777777" w:rsidR="00A84EA0" w:rsidRDefault="00A84EA0" w:rsidP="004E528A">
            <w:pPr>
              <w:pStyle w:val="QFGrade"/>
            </w:pPr>
            <w:r>
              <w:t>0</w:t>
            </w:r>
          </w:p>
        </w:tc>
      </w:tr>
      <w:tr w:rsidR="00A84EA0" w14:paraId="47F6DD6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53692ABB" w14:textId="77777777" w:rsidR="00A84EA0" w:rsidRDefault="00A84EA0" w:rsidP="004E528A">
            <w:pPr>
              <w:pStyle w:val="QFOption"/>
              <w:spacing w:line="220" w:lineRule="atLeast"/>
            </w:pPr>
            <w:r>
              <w:t> </w:t>
            </w:r>
          </w:p>
        </w:tc>
        <w:tc>
          <w:tcPr>
            <w:tcW w:w="3584" w:type="dxa"/>
            <w:tcBorders>
              <w:top w:val="outset" w:sz="6" w:space="0" w:color="auto"/>
              <w:left w:val="outset" w:sz="6" w:space="0" w:color="auto"/>
              <w:bottom w:val="outset" w:sz="6" w:space="0" w:color="auto"/>
              <w:right w:val="outset" w:sz="6" w:space="0" w:color="auto"/>
            </w:tcBorders>
            <w:vAlign w:val="center"/>
          </w:tcPr>
          <w:p w14:paraId="049930E9" w14:textId="77777777" w:rsidR="00A84EA0" w:rsidRPr="00C744DB" w:rsidRDefault="00A84EA0" w:rsidP="004E528A">
            <w:pPr>
              <w:rPr>
                <w:sz w:val="26"/>
                <w:szCs w:val="26"/>
              </w:rPr>
            </w:pPr>
            <w:r>
              <w:rPr>
                <w:sz w:val="26"/>
                <w:szCs w:val="26"/>
              </w:rPr>
              <w:t>09H</w:t>
            </w:r>
          </w:p>
        </w:tc>
        <w:tc>
          <w:tcPr>
            <w:tcW w:w="4160" w:type="dxa"/>
            <w:tcBorders>
              <w:top w:val="outset" w:sz="6" w:space="0" w:color="auto"/>
              <w:left w:val="outset" w:sz="6" w:space="0" w:color="auto"/>
              <w:bottom w:val="outset" w:sz="6" w:space="0" w:color="auto"/>
              <w:right w:val="outset" w:sz="6" w:space="0" w:color="auto"/>
            </w:tcBorders>
            <w:vAlign w:val="center"/>
            <w:hideMark/>
          </w:tcPr>
          <w:p w14:paraId="03F6207B" w14:textId="77777777" w:rsidR="00A84EA0" w:rsidRDefault="00A84EA0" w:rsidP="004E528A">
            <w:pPr>
              <w:pStyle w:val="QFFeedback"/>
            </w:pPr>
          </w:p>
        </w:tc>
        <w:tc>
          <w:tcPr>
            <w:tcW w:w="671" w:type="dxa"/>
            <w:tcBorders>
              <w:top w:val="outset" w:sz="6" w:space="0" w:color="auto"/>
              <w:left w:val="outset" w:sz="6" w:space="0" w:color="auto"/>
              <w:bottom w:val="outset" w:sz="6" w:space="0" w:color="auto"/>
              <w:right w:val="outset" w:sz="6" w:space="0" w:color="auto"/>
            </w:tcBorders>
            <w:vAlign w:val="center"/>
            <w:hideMark/>
          </w:tcPr>
          <w:p w14:paraId="1448CD40" w14:textId="77777777" w:rsidR="00A84EA0" w:rsidRDefault="00A84EA0" w:rsidP="004E528A">
            <w:pPr>
              <w:pStyle w:val="QFGrade"/>
            </w:pPr>
            <w:r>
              <w:t>0</w:t>
            </w:r>
          </w:p>
        </w:tc>
      </w:tr>
      <w:tr w:rsidR="00A84EA0" w14:paraId="77FE450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4997BE2"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6F326C68" w14:textId="77777777" w:rsidR="00A84EA0" w:rsidRDefault="00A84EA0" w:rsidP="004E528A">
            <w:pPr>
              <w:pStyle w:val="TableRowHead"/>
            </w:pPr>
            <w:r>
              <w:t>General feedback:</w:t>
            </w:r>
          </w:p>
        </w:tc>
        <w:tc>
          <w:tcPr>
            <w:tcW w:w="4160" w:type="dxa"/>
            <w:tcBorders>
              <w:top w:val="outset" w:sz="6" w:space="0" w:color="auto"/>
              <w:left w:val="outset" w:sz="6" w:space="0" w:color="auto"/>
              <w:bottom w:val="outset" w:sz="6" w:space="0" w:color="auto"/>
              <w:right w:val="outset" w:sz="6" w:space="0" w:color="auto"/>
            </w:tcBorders>
            <w:vAlign w:val="center"/>
            <w:hideMark/>
          </w:tcPr>
          <w:p w14:paraId="7C75D3C7"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4F4A7F30" w14:textId="77777777" w:rsidR="00A84EA0" w:rsidRDefault="00A84EA0" w:rsidP="004E528A">
            <w:pPr>
              <w:pStyle w:val="Cell"/>
            </w:pPr>
          </w:p>
        </w:tc>
      </w:tr>
      <w:tr w:rsidR="00A84EA0" w14:paraId="07396E98"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0AC0426"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2280C89" w14:textId="77777777" w:rsidR="00A84EA0" w:rsidRDefault="00A84EA0" w:rsidP="004E528A">
            <w:pPr>
              <w:pStyle w:val="TableRowHead"/>
            </w:pPr>
            <w:r>
              <w:t>For any 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25759872"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B661B7E" w14:textId="77777777" w:rsidR="00A84EA0" w:rsidRDefault="00A84EA0" w:rsidP="004E528A">
            <w:pPr>
              <w:pStyle w:val="Cell"/>
            </w:pPr>
          </w:p>
        </w:tc>
      </w:tr>
      <w:tr w:rsidR="00A84EA0" w14:paraId="1DBCD559"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41546B13"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5E9C9809" w14:textId="77777777" w:rsidR="00A84EA0" w:rsidRDefault="00A84EA0" w:rsidP="004E528A">
            <w:pPr>
              <w:pStyle w:val="TableRowHead"/>
            </w:pPr>
            <w:r>
              <w:t>For any incorrect response:</w:t>
            </w:r>
          </w:p>
        </w:tc>
        <w:tc>
          <w:tcPr>
            <w:tcW w:w="4160" w:type="dxa"/>
            <w:tcBorders>
              <w:top w:val="outset" w:sz="6" w:space="0" w:color="auto"/>
              <w:left w:val="outset" w:sz="6" w:space="0" w:color="auto"/>
              <w:bottom w:val="outset" w:sz="6" w:space="0" w:color="auto"/>
              <w:right w:val="outset" w:sz="6" w:space="0" w:color="auto"/>
            </w:tcBorders>
            <w:vAlign w:val="center"/>
          </w:tcPr>
          <w:p w14:paraId="38816CD5"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838FFDE" w14:textId="77777777" w:rsidR="00A84EA0" w:rsidRDefault="00A84EA0" w:rsidP="004E528A">
            <w:pPr>
              <w:pStyle w:val="Cell"/>
            </w:pPr>
          </w:p>
        </w:tc>
      </w:tr>
      <w:tr w:rsidR="00A84EA0" w14:paraId="1193D797"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05167CF"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7E085E0A" w14:textId="77777777" w:rsidR="00A84EA0" w:rsidRDefault="00A84EA0" w:rsidP="004E528A">
            <w:pPr>
              <w:pStyle w:val="TableRowHead"/>
            </w:pPr>
            <w:r>
              <w:t>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220CB0ED"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5BEC4159" w14:textId="77777777" w:rsidR="00A84EA0" w:rsidRDefault="00A84EA0" w:rsidP="004E528A">
            <w:pPr>
              <w:pStyle w:val="Cell"/>
            </w:pPr>
          </w:p>
        </w:tc>
      </w:tr>
      <w:tr w:rsidR="00A84EA0" w14:paraId="1D4B8AB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FC270AD"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11699F3A" w14:textId="77777777" w:rsidR="00A84EA0" w:rsidRDefault="00A84EA0" w:rsidP="004E528A">
            <w:pPr>
              <w:pStyle w:val="TableRowHead"/>
            </w:pPr>
            <w:r>
              <w:t>Show the number of 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C0E29A6" w14:textId="77777777" w:rsidR="00A84EA0" w:rsidRDefault="00A84EA0"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666073E8" w14:textId="77777777" w:rsidR="00A84EA0" w:rsidRDefault="00A84EA0" w:rsidP="004E528A">
            <w:pPr>
              <w:pStyle w:val="Cell"/>
            </w:pPr>
          </w:p>
        </w:tc>
      </w:tr>
      <w:tr w:rsidR="00A84EA0" w14:paraId="5B4AF3A0"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76162702"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AE37A54" w14:textId="77777777" w:rsidR="00A84EA0" w:rsidRDefault="00A84EA0" w:rsidP="004E528A">
            <w:pPr>
              <w:pStyle w:val="TableRowHead"/>
            </w:pPr>
            <w:r>
              <w:t>Clear incorrect responses (Hint 1):</w:t>
            </w:r>
          </w:p>
        </w:tc>
        <w:tc>
          <w:tcPr>
            <w:tcW w:w="4160" w:type="dxa"/>
            <w:tcBorders>
              <w:top w:val="outset" w:sz="6" w:space="0" w:color="auto"/>
              <w:left w:val="outset" w:sz="6" w:space="0" w:color="auto"/>
              <w:bottom w:val="outset" w:sz="6" w:space="0" w:color="auto"/>
              <w:right w:val="outset" w:sz="6" w:space="0" w:color="auto"/>
            </w:tcBorders>
            <w:vAlign w:val="center"/>
            <w:hideMark/>
          </w:tcPr>
          <w:p w14:paraId="13D8B313" w14:textId="77777777" w:rsidR="00A84EA0" w:rsidRDefault="00A84EA0" w:rsidP="004E528A">
            <w:pPr>
              <w:pStyle w:val="Cell"/>
            </w:pPr>
            <w:r>
              <w:t>No</w:t>
            </w:r>
          </w:p>
        </w:tc>
        <w:tc>
          <w:tcPr>
            <w:tcW w:w="671" w:type="dxa"/>
            <w:tcBorders>
              <w:top w:val="outset" w:sz="6" w:space="0" w:color="auto"/>
              <w:left w:val="outset" w:sz="6" w:space="0" w:color="auto"/>
              <w:bottom w:val="outset" w:sz="6" w:space="0" w:color="auto"/>
              <w:right w:val="outset" w:sz="6" w:space="0" w:color="auto"/>
            </w:tcBorders>
            <w:vAlign w:val="center"/>
            <w:hideMark/>
          </w:tcPr>
          <w:p w14:paraId="7B5A891C" w14:textId="77777777" w:rsidR="00A84EA0" w:rsidRDefault="00A84EA0" w:rsidP="004E528A">
            <w:pPr>
              <w:pStyle w:val="Cell"/>
            </w:pPr>
          </w:p>
        </w:tc>
      </w:tr>
      <w:tr w:rsidR="00A84EA0" w14:paraId="55553EED" w14:textId="77777777" w:rsidTr="004E528A">
        <w:trPr>
          <w:cantSplit/>
        </w:trPr>
        <w:tc>
          <w:tcPr>
            <w:tcW w:w="923" w:type="dxa"/>
            <w:tcBorders>
              <w:top w:val="outset" w:sz="6" w:space="0" w:color="auto"/>
              <w:left w:val="outset" w:sz="6" w:space="0" w:color="auto"/>
              <w:bottom w:val="outset" w:sz="6" w:space="0" w:color="auto"/>
              <w:right w:val="outset" w:sz="6" w:space="0" w:color="auto"/>
            </w:tcBorders>
            <w:vAlign w:val="center"/>
            <w:hideMark/>
          </w:tcPr>
          <w:p w14:paraId="65713616" w14:textId="77777777" w:rsidR="00A84EA0" w:rsidRDefault="00A84EA0" w:rsidP="004E528A">
            <w:pPr>
              <w:pStyle w:val="Cell"/>
            </w:pPr>
          </w:p>
        </w:tc>
        <w:tc>
          <w:tcPr>
            <w:tcW w:w="3584" w:type="dxa"/>
            <w:tcBorders>
              <w:top w:val="outset" w:sz="6" w:space="0" w:color="auto"/>
              <w:left w:val="outset" w:sz="6" w:space="0" w:color="auto"/>
              <w:bottom w:val="outset" w:sz="6" w:space="0" w:color="auto"/>
              <w:right w:val="outset" w:sz="6" w:space="0" w:color="auto"/>
            </w:tcBorders>
            <w:vAlign w:val="center"/>
            <w:hideMark/>
          </w:tcPr>
          <w:p w14:paraId="4334D896" w14:textId="77777777" w:rsidR="00A84EA0" w:rsidRDefault="00A84EA0" w:rsidP="004E528A">
            <w:pPr>
              <w:pStyle w:val="TableRowHead"/>
            </w:pPr>
            <w:r>
              <w:t>Tags:</w:t>
            </w:r>
          </w:p>
        </w:tc>
        <w:tc>
          <w:tcPr>
            <w:tcW w:w="4160" w:type="dxa"/>
            <w:tcBorders>
              <w:top w:val="outset" w:sz="6" w:space="0" w:color="auto"/>
              <w:left w:val="outset" w:sz="6" w:space="0" w:color="auto"/>
              <w:bottom w:val="outset" w:sz="6" w:space="0" w:color="auto"/>
              <w:right w:val="outset" w:sz="6" w:space="0" w:color="auto"/>
            </w:tcBorders>
            <w:vAlign w:val="center"/>
            <w:hideMark/>
          </w:tcPr>
          <w:p w14:paraId="5D65D03A" w14:textId="77777777" w:rsidR="00A84EA0" w:rsidRDefault="00A84EA0" w:rsidP="004E528A">
            <w:pPr>
              <w:pStyle w:val="Cell"/>
            </w:pPr>
          </w:p>
        </w:tc>
        <w:tc>
          <w:tcPr>
            <w:tcW w:w="671" w:type="dxa"/>
            <w:tcBorders>
              <w:top w:val="outset" w:sz="6" w:space="0" w:color="auto"/>
              <w:left w:val="outset" w:sz="6" w:space="0" w:color="auto"/>
              <w:bottom w:val="outset" w:sz="6" w:space="0" w:color="auto"/>
              <w:right w:val="outset" w:sz="6" w:space="0" w:color="auto"/>
            </w:tcBorders>
            <w:vAlign w:val="center"/>
            <w:hideMark/>
          </w:tcPr>
          <w:p w14:paraId="25F223D4" w14:textId="77777777" w:rsidR="00A84EA0" w:rsidRDefault="00A84EA0" w:rsidP="004E528A">
            <w:pPr>
              <w:pStyle w:val="Cell"/>
            </w:pPr>
          </w:p>
        </w:tc>
      </w:tr>
      <w:tr w:rsidR="00A84EA0" w14:paraId="423422D5" w14:textId="77777777" w:rsidTr="004E528A">
        <w:trPr>
          <w:cantSplit/>
        </w:trPr>
        <w:tc>
          <w:tcPr>
            <w:tcW w:w="8667" w:type="dxa"/>
            <w:gridSpan w:val="3"/>
            <w:tcBorders>
              <w:top w:val="outset" w:sz="6" w:space="0" w:color="auto"/>
              <w:left w:val="outset" w:sz="6" w:space="0" w:color="auto"/>
              <w:bottom w:val="outset" w:sz="6" w:space="0" w:color="auto"/>
              <w:right w:val="outset" w:sz="6" w:space="0" w:color="auto"/>
            </w:tcBorders>
            <w:vAlign w:val="center"/>
            <w:hideMark/>
          </w:tcPr>
          <w:p w14:paraId="425BEBCE" w14:textId="77777777" w:rsidR="00A84EA0" w:rsidRDefault="00A84EA0" w:rsidP="004E528A">
            <w:pPr>
              <w:pStyle w:val="Cell"/>
            </w:pPr>
            <w:r>
              <w:rPr>
                <w:i/>
                <w:iCs/>
              </w:rPr>
              <w:t>Allows the selection of a single or multiple responses from a pre-defined list. (MC/MA)</w:t>
            </w:r>
          </w:p>
        </w:tc>
        <w:tc>
          <w:tcPr>
            <w:tcW w:w="671" w:type="dxa"/>
            <w:tcBorders>
              <w:top w:val="outset" w:sz="6" w:space="0" w:color="auto"/>
              <w:left w:val="outset" w:sz="6" w:space="0" w:color="auto"/>
              <w:bottom w:val="outset" w:sz="6" w:space="0" w:color="auto"/>
              <w:right w:val="outset" w:sz="6" w:space="0" w:color="auto"/>
            </w:tcBorders>
            <w:vAlign w:val="center"/>
            <w:hideMark/>
          </w:tcPr>
          <w:p w14:paraId="5B721247" w14:textId="77777777" w:rsidR="00A84EA0" w:rsidRDefault="00A84EA0" w:rsidP="004E528A">
            <w:pPr>
              <w:pStyle w:val="Cell"/>
            </w:pPr>
          </w:p>
        </w:tc>
      </w:tr>
    </w:tbl>
    <w:p w14:paraId="22ACA291" w14:textId="77777777" w:rsidR="00837F01" w:rsidRDefault="00837F01" w:rsidP="00837F01"/>
    <w:p w14:paraId="054ACE87" w14:textId="77777777" w:rsidR="002C29E6" w:rsidRPr="002C29E6" w:rsidRDefault="002C29E6" w:rsidP="002C29E6">
      <w:pPr>
        <w:pStyle w:val="BodyText"/>
      </w:pPr>
    </w:p>
    <w:sectPr w:rsidR="002C29E6" w:rsidRPr="002C29E6" w:rsidSect="00B0163F">
      <w:headerReference w:type="even" r:id="rId26"/>
      <w:headerReference w:type="default" r:id="rId27"/>
      <w:footerReference w:type="even" r:id="rId28"/>
      <w:footerReference w:type="default" r:id="rId29"/>
      <w:headerReference w:type="first" r:id="rId30"/>
      <w:footerReference w:type="first" r:id="rId31"/>
      <w:pgSz w:w="11907" w:h="16840" w:code="9"/>
      <w:pgMar w:top="709"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09BA4" w14:textId="77777777" w:rsidR="009366F9" w:rsidRDefault="009366F9" w:rsidP="00C3379D">
      <w:pPr>
        <w:spacing w:before="0" w:after="0" w:line="240" w:lineRule="auto"/>
      </w:pPr>
      <w:r>
        <w:separator/>
      </w:r>
    </w:p>
  </w:endnote>
  <w:endnote w:type="continuationSeparator" w:id="0">
    <w:p w14:paraId="0D97EC7F" w14:textId="77777777" w:rsidR="009366F9" w:rsidRDefault="009366F9" w:rsidP="00C337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2950" w14:textId="77777777" w:rsidR="00CD2A8D" w:rsidRDefault="00CD2A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67CA6" w14:textId="77777777" w:rsidR="00CD2A8D" w:rsidRDefault="00CD2A8D">
    <w:pPr>
      <w:pStyle w:val="Footer"/>
    </w:pPr>
    <w:r>
      <w:tab/>
    </w:r>
    <w:r>
      <w:tab/>
    </w:r>
    <w:r>
      <w:fldChar w:fldCharType="begin"/>
    </w:r>
    <w:r>
      <w:instrText xml:space="preserve"> PAGE  \* Arabic  \* MERGEFORMAT </w:instrText>
    </w:r>
    <w:r>
      <w:fldChar w:fldCharType="separate"/>
    </w:r>
    <w:r w:rsidR="0021239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03F0D" w14:textId="77777777" w:rsidR="00CD2A8D" w:rsidRDefault="00CD2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8D436" w14:textId="77777777" w:rsidR="009366F9" w:rsidRDefault="009366F9" w:rsidP="00C3379D">
      <w:pPr>
        <w:spacing w:before="0" w:after="0" w:line="240" w:lineRule="auto"/>
      </w:pPr>
      <w:r>
        <w:separator/>
      </w:r>
    </w:p>
  </w:footnote>
  <w:footnote w:type="continuationSeparator" w:id="0">
    <w:p w14:paraId="1A0AE5FC" w14:textId="77777777" w:rsidR="009366F9" w:rsidRDefault="009366F9" w:rsidP="00C3379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AFE2" w14:textId="77777777" w:rsidR="00CD2A8D" w:rsidRDefault="00CD2A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3084" w14:textId="77777777" w:rsidR="00CD2A8D" w:rsidRDefault="00CD2A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F21A" w14:textId="77777777" w:rsidR="00CD2A8D" w:rsidRDefault="00CD2A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BF6"/>
    <w:multiLevelType w:val="multilevel"/>
    <w:tmpl w:val="EBB2AB5C"/>
    <w:lvl w:ilvl="0">
      <w:start w:val="1"/>
      <w:numFmt w:val="decimal"/>
      <w:lvlText w:val="%1."/>
      <w:lvlJc w:val="left"/>
      <w:pPr>
        <w:ind w:left="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360"/>
      </w:pPr>
      <w:rPr>
        <w:b w:val="0"/>
        <w:bCs w:val="0"/>
      </w:rPr>
    </w:lvl>
    <w:lvl w:ilvl="3">
      <w:start w:val="1"/>
      <w:numFmt w:val="decimal"/>
      <w:lvlText w:val="%1.%2.%3.%4"/>
      <w:lvlJc w:val="left"/>
      <w:pPr>
        <w:tabs>
          <w:tab w:val="num" w:pos="2880"/>
        </w:tabs>
        <w:ind w:left="2880" w:hanging="360"/>
      </w:pPr>
      <w:rPr>
        <w:b w:val="0"/>
        <w:bCs w:val="0"/>
      </w:rPr>
    </w:lvl>
    <w:lvl w:ilvl="4">
      <w:start w:val="1"/>
      <w:numFmt w:val="decimal"/>
      <w:lvlText w:val="%1.%2.%3.%4.%5"/>
      <w:lvlJc w:val="left"/>
      <w:pPr>
        <w:tabs>
          <w:tab w:val="num" w:pos="3600"/>
        </w:tabs>
        <w:ind w:left="3600" w:hanging="360"/>
      </w:pPr>
      <w:rPr>
        <w:b w:val="0"/>
        <w:bCs w:val="0"/>
      </w:r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5F5E101"/>
    <w:multiLevelType w:val="multilevel"/>
    <w:tmpl w:val="EBB2AB5C"/>
    <w:lvl w:ilvl="0">
      <w:start w:val="1"/>
      <w:numFmt w:val="decimal"/>
      <w:lvlText w:val="%1."/>
      <w:lvlJc w:val="left"/>
      <w:pPr>
        <w:ind w:left="0" w:hanging="360"/>
      </w:pPr>
    </w:lvl>
    <w:lvl w:ilvl="1">
      <w:start w:val="1"/>
      <w:numFmt w:val="decimal"/>
      <w:lvlText w:val="%1.%2"/>
      <w:lvlJc w:val="left"/>
      <w:pPr>
        <w:tabs>
          <w:tab w:val="num" w:pos="1440"/>
        </w:tabs>
        <w:ind w:left="1440" w:hanging="360"/>
      </w:pPr>
    </w:lvl>
    <w:lvl w:ilvl="2">
      <w:start w:val="1"/>
      <w:numFmt w:val="decimal"/>
      <w:pStyle w:val="Heading3"/>
      <w:lvlText w:val="%1.%2.%3"/>
      <w:lvlJc w:val="left"/>
      <w:pPr>
        <w:tabs>
          <w:tab w:val="num" w:pos="2160"/>
        </w:tabs>
        <w:ind w:left="2160" w:hanging="360"/>
      </w:pPr>
      <w:rPr>
        <w:b w:val="0"/>
        <w:bCs w:val="0"/>
      </w:rPr>
    </w:lvl>
    <w:lvl w:ilvl="3">
      <w:start w:val="1"/>
      <w:numFmt w:val="decimal"/>
      <w:pStyle w:val="Heading4"/>
      <w:lvlText w:val="%1.%2.%3.%4"/>
      <w:lvlJc w:val="left"/>
      <w:pPr>
        <w:tabs>
          <w:tab w:val="num" w:pos="2880"/>
        </w:tabs>
        <w:ind w:left="2880" w:hanging="360"/>
      </w:pPr>
      <w:rPr>
        <w:b w:val="0"/>
        <w:bCs w:val="0"/>
      </w:rPr>
    </w:lvl>
    <w:lvl w:ilvl="4">
      <w:start w:val="1"/>
      <w:numFmt w:val="decimal"/>
      <w:pStyle w:val="Heading5"/>
      <w:lvlText w:val="%1.%2.%3.%4.%5"/>
      <w:lvlJc w:val="left"/>
      <w:pPr>
        <w:tabs>
          <w:tab w:val="num" w:pos="3600"/>
        </w:tabs>
        <w:ind w:left="3600" w:hanging="360"/>
      </w:pPr>
      <w:rPr>
        <w:b w:val="0"/>
        <w:bCs w:val="0"/>
      </w:r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F5E102"/>
    <w:multiLevelType w:val="multilevel"/>
    <w:tmpl w:val="EED630D2"/>
    <w:lvl w:ilvl="0">
      <w:start w:val="1"/>
      <w:numFmt w:val="bullet"/>
      <w:pStyle w:val="ListBullet"/>
      <w:lvlText w:val=""/>
      <w:lvlJc w:val="left"/>
      <w:pPr>
        <w:tabs>
          <w:tab w:val="num" w:pos="360"/>
        </w:tabs>
        <w:ind w:left="360" w:hanging="360"/>
      </w:pPr>
      <w:rPr>
        <w:rFonts w:ascii="Symbol" w:hAnsi="Symbol" w:hint="default"/>
      </w:rPr>
    </w:lvl>
    <w:lvl w:ilvl="1">
      <w:start w:val="1"/>
      <w:numFmt w:val="bullet"/>
      <w:pStyle w:val="ListBullet2"/>
      <w:lvlText w:val=""/>
      <w:lvlJc w:val="left"/>
      <w:pPr>
        <w:tabs>
          <w:tab w:val="num" w:pos="720"/>
        </w:tabs>
        <w:ind w:left="720" w:hanging="360"/>
      </w:pPr>
      <w:rPr>
        <w:rFonts w:ascii="Symbol" w:hAnsi="Symbol" w:hint="default"/>
      </w:rPr>
    </w:lvl>
    <w:lvl w:ilvl="2">
      <w:start w:val="1"/>
      <w:numFmt w:val="bullet"/>
      <w:pStyle w:val="ListBullet3"/>
      <w:lvlText w:val=""/>
      <w:lvlJc w:val="left"/>
      <w:pPr>
        <w:tabs>
          <w:tab w:val="num" w:pos="1080"/>
        </w:tabs>
        <w:ind w:left="1080" w:hanging="360"/>
      </w:pPr>
      <w:rPr>
        <w:rFonts w:ascii="Wingdings" w:hAnsi="Wingdings" w:hint="default"/>
      </w:rPr>
    </w:lvl>
    <w:lvl w:ilvl="3">
      <w:start w:val="1"/>
      <w:numFmt w:val="bullet"/>
      <w:pStyle w:val="ListBullet4"/>
      <w:lvlText w:val=""/>
      <w:lvlJc w:val="left"/>
      <w:pPr>
        <w:tabs>
          <w:tab w:val="num" w:pos="1440"/>
        </w:tabs>
        <w:ind w:left="1440" w:hanging="360"/>
      </w:pPr>
      <w:rPr>
        <w:rFonts w:ascii="Wingdings" w:hAnsi="Wingdings"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F5E104"/>
    <w:multiLevelType w:val="multilevel"/>
    <w:tmpl w:val="4D02BAD2"/>
    <w:lvl w:ilvl="0">
      <w:start w:val="1"/>
      <w:numFmt w:val="none"/>
      <w:lvlText w:val="%1."/>
      <w:lvlJc w:val="left"/>
      <w:pPr>
        <w:tabs>
          <w:tab w:val="num" w:pos="720"/>
        </w:tabs>
        <w:ind w:left="720" w:hanging="360"/>
      </w:pPr>
    </w:lvl>
    <w:lvl w:ilvl="1">
      <w:start w:val="1"/>
      <w:numFmt w:val="decimal"/>
      <w:pStyle w:val="ListNumber"/>
      <w:lvlText w:val="%2."/>
      <w:lvlJc w:val="left"/>
      <w:pPr>
        <w:tabs>
          <w:tab w:val="num" w:pos="720"/>
        </w:tabs>
        <w:ind w:left="720" w:hanging="360"/>
      </w:pPr>
    </w:lvl>
    <w:lvl w:ilvl="2">
      <w:start w:val="1"/>
      <w:numFmt w:val="lowerLetter"/>
      <w:pStyle w:val="ListNumber2"/>
      <w:lvlText w:val="(%3)"/>
      <w:lvlJc w:val="left"/>
      <w:pPr>
        <w:tabs>
          <w:tab w:val="num" w:pos="1440"/>
        </w:tabs>
        <w:ind w:left="1080" w:hanging="360"/>
      </w:pPr>
    </w:lvl>
    <w:lvl w:ilvl="3">
      <w:start w:val="1"/>
      <w:numFmt w:val="lowerRoman"/>
      <w:pStyle w:val="ListNumber3"/>
      <w:lvlText w:val="(%4)"/>
      <w:lvlJc w:val="left"/>
      <w:pPr>
        <w:tabs>
          <w:tab w:val="num" w:pos="1800"/>
        </w:tabs>
        <w:ind w:left="1440" w:hanging="360"/>
      </w:pPr>
    </w:lvl>
    <w:lvl w:ilvl="4">
      <w:start w:val="1"/>
      <w:numFmt w:val="upperRoman"/>
      <w:pStyle w:val="ListNumber4"/>
      <w:lvlText w:val="(%5)"/>
      <w:lvlJc w:val="left"/>
      <w:pPr>
        <w:tabs>
          <w:tab w:val="num" w:pos="2160"/>
        </w:tabs>
        <w:ind w:left="18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F5E106"/>
    <w:multiLevelType w:val="multilevel"/>
    <w:tmpl w:val="D362163E"/>
    <w:lvl w:ilvl="0">
      <w:start w:val="1"/>
      <w:numFmt w:val="decimal"/>
      <w:lvlText w:val=""/>
      <w:lvlJc w:val="left"/>
      <w:pPr>
        <w:tabs>
          <w:tab w:val="num" w:pos="720"/>
        </w:tabs>
        <w:ind w:left="720" w:hanging="360"/>
      </w:pPr>
    </w:lvl>
    <w:lvl w:ilvl="1">
      <w:start w:val="1"/>
      <w:numFmt w:val="decimal"/>
      <w:pStyle w:val="Caption"/>
      <w:lvlText w:val="Figure %1.%2"/>
      <w:lvlJc w:val="left"/>
      <w:pPr>
        <w:tabs>
          <w:tab w:val="num" w:pos="1440"/>
        </w:tabs>
        <w:ind w:left="1440" w:hanging="360"/>
      </w:pPr>
      <w:rPr>
        <w:color w:val="0A4E83"/>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5F5E107"/>
    <w:multiLevelType w:val="multilevel"/>
    <w:tmpl w:val="8D963698"/>
    <w:lvl w:ilvl="0">
      <w:start w:val="1"/>
      <w:numFmt w:val="decimal"/>
      <w:lvlText w:val=""/>
      <w:lvlJc w:val="left"/>
      <w:pPr>
        <w:tabs>
          <w:tab w:val="num" w:pos="720"/>
        </w:tabs>
        <w:ind w:left="720" w:hanging="360"/>
      </w:pPr>
    </w:lvl>
    <w:lvl w:ilvl="1">
      <w:start w:val="1"/>
      <w:numFmt w:val="decimal"/>
      <w:lvlText w:val="Table %1.%2"/>
      <w:lvlJc w:val="left"/>
      <w:pPr>
        <w:tabs>
          <w:tab w:val="num" w:pos="1440"/>
        </w:tabs>
        <w:ind w:left="1440" w:hanging="360"/>
      </w:pPr>
      <w:rPr>
        <w:color w:val="0A4E83"/>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5F5E10A"/>
    <w:multiLevelType w:val="multilevel"/>
    <w:tmpl w:val="C952C1BC"/>
    <w:lvl w:ilvl="0">
      <w:start w:val="1"/>
      <w:numFmt w:val="decimal"/>
      <w:lvlText w:val=""/>
      <w:lvlJc w:val="left"/>
      <w:pPr>
        <w:tabs>
          <w:tab w:val="num" w:pos="720"/>
        </w:tabs>
        <w:ind w:left="720" w:hanging="360"/>
      </w:pPr>
    </w:lvl>
    <w:lvl w:ilvl="1">
      <w:start w:val="1"/>
      <w:numFmt w:val="decimal"/>
      <w:pStyle w:val="QFQuestion"/>
      <w:lvlText w:val="%1.%2"/>
      <w:lvlJc w:val="left"/>
      <w:pPr>
        <w:tabs>
          <w:tab w:val="num" w:pos="1440"/>
        </w:tabs>
        <w:ind w:left="1440" w:hanging="360"/>
      </w:pPr>
      <w:rPr>
        <w:color w:val="0A4E83"/>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5F5E10C"/>
    <w:multiLevelType w:val="multilevel"/>
    <w:tmpl w:val="E5B4DDE8"/>
    <w:lvl w:ilvl="0">
      <w:start w:val="1"/>
      <w:numFmt w:val="none"/>
      <w:pStyle w:val="QFOptionReset"/>
      <w:suff w:val="nothing"/>
      <w:lvlText w:val=""/>
      <w:lvlJc w:val="left"/>
      <w:pPr>
        <w:ind w:left="720" w:hanging="360"/>
      </w:pPr>
    </w:lvl>
    <w:lvl w:ilvl="1">
      <w:start w:val="1"/>
      <w:numFmt w:val="upperLetter"/>
      <w:pStyle w:val="QFOption"/>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5F5E10D"/>
    <w:multiLevelType w:val="multilevel"/>
    <w:tmpl w:val="AD785382"/>
    <w:lvl w:ilvl="0">
      <w:start w:val="1"/>
      <w:numFmt w:val="none"/>
      <w:lvlText w:val="%1."/>
      <w:lvlJc w:val="left"/>
      <w:pPr>
        <w:tabs>
          <w:tab w:val="num" w:pos="720"/>
        </w:tabs>
        <w:ind w:left="720" w:hanging="360"/>
      </w:pPr>
    </w:lvl>
    <w:lvl w:ilvl="1">
      <w:start w:val="1"/>
      <w:numFmt w:val="lowerLetter"/>
      <w:lvlText w:val="(%2)"/>
      <w:lvlJc w:val="left"/>
      <w:pPr>
        <w:tabs>
          <w:tab w:val="num" w:pos="1440"/>
        </w:tabs>
        <w:ind w:left="7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5F5E111"/>
    <w:multiLevelType w:val="multilevel"/>
    <w:tmpl w:val="0CDCBC40"/>
    <w:lvl w:ilvl="0">
      <w:start w:val="1"/>
      <w:numFmt w:val="decimal"/>
      <w:lvlText w:val=""/>
      <w:lvlJc w:val="left"/>
      <w:pPr>
        <w:tabs>
          <w:tab w:val="num" w:pos="720"/>
        </w:tabs>
        <w:ind w:left="720" w:hanging="360"/>
      </w:pPr>
    </w:lvl>
    <w:lvl w:ilvl="1">
      <w:start w:val="1"/>
      <w:numFmt w:val="decimalZero"/>
      <w:suff w:val="nothing"/>
      <w:lvlText w:val="%2."/>
      <w:lvlJc w:val="left"/>
      <w:pPr>
        <w:ind w:left="1440" w:hanging="360"/>
      </w:pPr>
      <w:rPr>
        <w:color w:val="0A4E83"/>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D377BA3"/>
    <w:multiLevelType w:val="multilevel"/>
    <w:tmpl w:val="F43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B5977"/>
    <w:multiLevelType w:val="multilevel"/>
    <w:tmpl w:val="EBB2AB5C"/>
    <w:lvl w:ilvl="0">
      <w:start w:val="1"/>
      <w:numFmt w:val="decimal"/>
      <w:lvlText w:val="%1."/>
      <w:lvlJc w:val="left"/>
      <w:pPr>
        <w:ind w:left="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360"/>
      </w:pPr>
      <w:rPr>
        <w:b w:val="0"/>
        <w:bCs w:val="0"/>
      </w:rPr>
    </w:lvl>
    <w:lvl w:ilvl="3">
      <w:start w:val="1"/>
      <w:numFmt w:val="decimal"/>
      <w:lvlText w:val="%1.%2.%3.%4"/>
      <w:lvlJc w:val="left"/>
      <w:pPr>
        <w:tabs>
          <w:tab w:val="num" w:pos="2880"/>
        </w:tabs>
        <w:ind w:left="2880" w:hanging="360"/>
      </w:pPr>
      <w:rPr>
        <w:b w:val="0"/>
        <w:bCs w:val="0"/>
      </w:rPr>
    </w:lvl>
    <w:lvl w:ilvl="4">
      <w:start w:val="1"/>
      <w:numFmt w:val="decimal"/>
      <w:lvlText w:val="%1.%2.%3.%4.%5"/>
      <w:lvlJc w:val="left"/>
      <w:pPr>
        <w:tabs>
          <w:tab w:val="num" w:pos="3600"/>
        </w:tabs>
        <w:ind w:left="3600" w:hanging="360"/>
      </w:pPr>
      <w:rPr>
        <w:b w:val="0"/>
        <w:bCs w:val="0"/>
      </w:r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91E5483"/>
    <w:multiLevelType w:val="hybridMultilevel"/>
    <w:tmpl w:val="DD06C712"/>
    <w:lvl w:ilvl="0" w:tplc="DE26EEAC">
      <w:start w:val="1"/>
      <w:numFmt w:val="decimalZero"/>
      <w:pStyle w:val="QFItemNumb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0979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7419930">
    <w:abstractNumId w:val="2"/>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73432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54907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43595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65605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93177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56615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773233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8245771">
    <w:abstractNumId w:val="11"/>
  </w:num>
  <w:num w:numId="11" w16cid:durableId="1583955800">
    <w:abstractNumId w:val="0"/>
  </w:num>
  <w:num w:numId="12" w16cid:durableId="18700983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2054121">
    <w:abstractNumId w:val="12"/>
  </w:num>
  <w:num w:numId="14" w16cid:durableId="58286727">
    <w:abstractNumId w:val="12"/>
  </w:num>
  <w:num w:numId="15" w16cid:durableId="21064619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yawcMaxFileSize" w:val="300"/>
  </w:docVars>
  <w:rsids>
    <w:rsidRoot w:val="000307AE"/>
    <w:rsid w:val="00026476"/>
    <w:rsid w:val="000307AE"/>
    <w:rsid w:val="000376B1"/>
    <w:rsid w:val="00051675"/>
    <w:rsid w:val="00084D92"/>
    <w:rsid w:val="000C5550"/>
    <w:rsid w:val="0010474C"/>
    <w:rsid w:val="00143B3D"/>
    <w:rsid w:val="00155A53"/>
    <w:rsid w:val="00167CB4"/>
    <w:rsid w:val="001901D0"/>
    <w:rsid w:val="001B11E0"/>
    <w:rsid w:val="00212392"/>
    <w:rsid w:val="002832DA"/>
    <w:rsid w:val="002946A9"/>
    <w:rsid w:val="00295A17"/>
    <w:rsid w:val="002C29E6"/>
    <w:rsid w:val="00304322"/>
    <w:rsid w:val="003124FF"/>
    <w:rsid w:val="00360ECB"/>
    <w:rsid w:val="003E3C5A"/>
    <w:rsid w:val="004003A8"/>
    <w:rsid w:val="004026F1"/>
    <w:rsid w:val="004111A2"/>
    <w:rsid w:val="00416E3E"/>
    <w:rsid w:val="004610ED"/>
    <w:rsid w:val="00461CF6"/>
    <w:rsid w:val="004A6473"/>
    <w:rsid w:val="004C4C28"/>
    <w:rsid w:val="004F5D16"/>
    <w:rsid w:val="00504F7A"/>
    <w:rsid w:val="005229CC"/>
    <w:rsid w:val="00564E7B"/>
    <w:rsid w:val="00570863"/>
    <w:rsid w:val="005B6A60"/>
    <w:rsid w:val="005D1037"/>
    <w:rsid w:val="005E3B7C"/>
    <w:rsid w:val="005F430B"/>
    <w:rsid w:val="00604172"/>
    <w:rsid w:val="006207C8"/>
    <w:rsid w:val="0063707E"/>
    <w:rsid w:val="00692466"/>
    <w:rsid w:val="00693A88"/>
    <w:rsid w:val="006B2273"/>
    <w:rsid w:val="006C1EF6"/>
    <w:rsid w:val="006F4155"/>
    <w:rsid w:val="006F7502"/>
    <w:rsid w:val="00727538"/>
    <w:rsid w:val="00735913"/>
    <w:rsid w:val="007616BD"/>
    <w:rsid w:val="0076177A"/>
    <w:rsid w:val="0078753E"/>
    <w:rsid w:val="00796AB9"/>
    <w:rsid w:val="007F281C"/>
    <w:rsid w:val="007F426A"/>
    <w:rsid w:val="0081101F"/>
    <w:rsid w:val="00817AB2"/>
    <w:rsid w:val="00837F01"/>
    <w:rsid w:val="00861AF6"/>
    <w:rsid w:val="00866CFA"/>
    <w:rsid w:val="00871363"/>
    <w:rsid w:val="00884CA2"/>
    <w:rsid w:val="0089445D"/>
    <w:rsid w:val="008A12EA"/>
    <w:rsid w:val="008F5063"/>
    <w:rsid w:val="008F536F"/>
    <w:rsid w:val="009366F9"/>
    <w:rsid w:val="00946116"/>
    <w:rsid w:val="00963BFD"/>
    <w:rsid w:val="00970517"/>
    <w:rsid w:val="00970558"/>
    <w:rsid w:val="009A6EA4"/>
    <w:rsid w:val="009C276E"/>
    <w:rsid w:val="009E2D71"/>
    <w:rsid w:val="009E5D9F"/>
    <w:rsid w:val="009F64F9"/>
    <w:rsid w:val="00A25DDC"/>
    <w:rsid w:val="00A40814"/>
    <w:rsid w:val="00A44C33"/>
    <w:rsid w:val="00A6596F"/>
    <w:rsid w:val="00A84EA0"/>
    <w:rsid w:val="00AB3432"/>
    <w:rsid w:val="00AD3C02"/>
    <w:rsid w:val="00AE36CF"/>
    <w:rsid w:val="00AF5657"/>
    <w:rsid w:val="00B0163F"/>
    <w:rsid w:val="00B43F7B"/>
    <w:rsid w:val="00B53F81"/>
    <w:rsid w:val="00BE5EE5"/>
    <w:rsid w:val="00C17628"/>
    <w:rsid w:val="00C20616"/>
    <w:rsid w:val="00C33768"/>
    <w:rsid w:val="00C3379D"/>
    <w:rsid w:val="00C37E2F"/>
    <w:rsid w:val="00C42DE6"/>
    <w:rsid w:val="00C85BCF"/>
    <w:rsid w:val="00C932D2"/>
    <w:rsid w:val="00CC73A9"/>
    <w:rsid w:val="00CC7E76"/>
    <w:rsid w:val="00CD2A8D"/>
    <w:rsid w:val="00CD7882"/>
    <w:rsid w:val="00CD7C32"/>
    <w:rsid w:val="00CE0B87"/>
    <w:rsid w:val="00CE327D"/>
    <w:rsid w:val="00D065BC"/>
    <w:rsid w:val="00D1520D"/>
    <w:rsid w:val="00D90EE3"/>
    <w:rsid w:val="00D973CE"/>
    <w:rsid w:val="00DE6002"/>
    <w:rsid w:val="00DE6261"/>
    <w:rsid w:val="00E200B9"/>
    <w:rsid w:val="00E52460"/>
    <w:rsid w:val="00E54AF8"/>
    <w:rsid w:val="00E571E6"/>
    <w:rsid w:val="00EA45C3"/>
    <w:rsid w:val="00EE421E"/>
    <w:rsid w:val="00F075F2"/>
    <w:rsid w:val="00F169D3"/>
    <w:rsid w:val="00F553FF"/>
    <w:rsid w:val="00F8033C"/>
    <w:rsid w:val="00F94618"/>
    <w:rsid w:val="00FC4D59"/>
    <w:rsid w:val="00FC6CA9"/>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AC816A"/>
  <w15:docId w15:val="{CF23CFE1-A512-4F57-B035-1932E11F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40" w:lineRule="atLeast"/>
      <w:jc w:val="both"/>
    </w:pPr>
    <w:rPr>
      <w:lang w:eastAsia="en-US"/>
    </w:rPr>
  </w:style>
  <w:style w:type="paragraph" w:styleId="Heading1">
    <w:name w:val="heading 1"/>
    <w:basedOn w:val="Normal"/>
    <w:next w:val="BodyText"/>
    <w:link w:val="Heading1Char"/>
    <w:uiPriority w:val="9"/>
    <w:qFormat/>
    <w:rsid w:val="00CD7882"/>
    <w:pPr>
      <w:keepNext/>
      <w:tabs>
        <w:tab w:val="left" w:pos="0"/>
        <w:tab w:val="num" w:pos="1080"/>
      </w:tabs>
      <w:spacing w:before="0" w:after="320" w:line="320" w:lineRule="atLeast"/>
      <w:jc w:val="left"/>
      <w:outlineLvl w:val="0"/>
    </w:pPr>
    <w:rPr>
      <w:rFonts w:ascii="Arial" w:hAnsi="Arial" w:cs="Arial"/>
      <w:sz w:val="28"/>
      <w:szCs w:val="28"/>
    </w:rPr>
  </w:style>
  <w:style w:type="paragraph" w:styleId="Heading2">
    <w:name w:val="heading 2"/>
    <w:basedOn w:val="Normal"/>
    <w:next w:val="BodyText"/>
    <w:link w:val="Heading2Char"/>
    <w:qFormat/>
    <w:rsid w:val="00CD7882"/>
    <w:pPr>
      <w:keepNext/>
      <w:keepLines/>
      <w:tabs>
        <w:tab w:val="left" w:pos="0"/>
        <w:tab w:val="num" w:pos="1080"/>
        <w:tab w:val="num" w:pos="1440"/>
      </w:tabs>
      <w:spacing w:before="240"/>
      <w:jc w:val="left"/>
      <w:outlineLvl w:val="1"/>
    </w:pPr>
    <w:rPr>
      <w:rFonts w:ascii="Arial" w:hAnsi="Arial" w:cs="Arial"/>
      <w:sz w:val="26"/>
      <w:szCs w:val="26"/>
    </w:rPr>
  </w:style>
  <w:style w:type="paragraph" w:styleId="Heading3">
    <w:name w:val="heading 3"/>
    <w:basedOn w:val="Normal"/>
    <w:next w:val="BodyTextIndent"/>
    <w:link w:val="Heading3Char"/>
    <w:uiPriority w:val="9"/>
    <w:qFormat/>
    <w:pPr>
      <w:keepNext/>
      <w:keepLines/>
      <w:numPr>
        <w:ilvl w:val="2"/>
        <w:numId w:val="1"/>
      </w:numPr>
      <w:spacing w:before="240" w:after="120"/>
      <w:ind w:left="-432"/>
      <w:jc w:val="left"/>
      <w:outlineLvl w:val="2"/>
    </w:pPr>
    <w:rPr>
      <w:rFonts w:ascii="Arial" w:hAnsi="Arial" w:cs="Arial"/>
      <w:b/>
      <w:bCs/>
      <w:color w:val="0A4E83"/>
      <w:sz w:val="22"/>
      <w:szCs w:val="22"/>
    </w:rPr>
  </w:style>
  <w:style w:type="paragraph" w:styleId="Heading4">
    <w:name w:val="heading 4"/>
    <w:basedOn w:val="Normal"/>
    <w:next w:val="BodyTextIndent"/>
    <w:link w:val="Heading4Char"/>
    <w:uiPriority w:val="9"/>
    <w:qFormat/>
    <w:pPr>
      <w:keepNext/>
      <w:keepLines/>
      <w:numPr>
        <w:ilvl w:val="3"/>
        <w:numId w:val="1"/>
      </w:numPr>
      <w:spacing w:before="240" w:after="120"/>
      <w:ind w:left="-432"/>
      <w:jc w:val="left"/>
      <w:outlineLvl w:val="3"/>
    </w:pPr>
    <w:rPr>
      <w:rFonts w:ascii="Arial" w:hAnsi="Arial" w:cs="Arial"/>
      <w:color w:val="0A4E83"/>
      <w:sz w:val="22"/>
      <w:szCs w:val="22"/>
    </w:rPr>
  </w:style>
  <w:style w:type="paragraph" w:styleId="Heading5">
    <w:name w:val="heading 5"/>
    <w:basedOn w:val="Normal"/>
    <w:next w:val="BodyTextIndent"/>
    <w:link w:val="Heading5Char"/>
    <w:uiPriority w:val="9"/>
    <w:qFormat/>
    <w:pPr>
      <w:keepNext/>
      <w:keepLines/>
      <w:numPr>
        <w:ilvl w:val="4"/>
        <w:numId w:val="1"/>
      </w:numPr>
      <w:spacing w:before="240" w:after="120"/>
      <w:ind w:left="-432"/>
      <w:jc w:val="left"/>
      <w:outlineLvl w:val="4"/>
    </w:pPr>
    <w:rPr>
      <w:rFonts w:ascii="Arial" w:hAnsi="Arial" w:cs="Arial"/>
      <w:color w:val="0A4E83"/>
    </w:rPr>
  </w:style>
  <w:style w:type="paragraph" w:styleId="Heading6">
    <w:name w:val="heading 6"/>
    <w:basedOn w:val="Normal"/>
    <w:next w:val="Normal"/>
    <w:link w:val="Heading6Char"/>
    <w:uiPriority w:val="9"/>
    <w:semiHidden/>
    <w:unhideWhenUsed/>
    <w:qFormat/>
    <w:rsid w:val="00837F01"/>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8"/>
      <w:szCs w:val="24"/>
      <w:lang w:val="en-US"/>
      <w14:ligatures w14:val="standardContextual"/>
    </w:rPr>
  </w:style>
  <w:style w:type="paragraph" w:styleId="Heading7">
    <w:name w:val="heading 7"/>
    <w:basedOn w:val="Normal"/>
    <w:next w:val="Normal"/>
    <w:link w:val="Heading7Char"/>
    <w:uiPriority w:val="9"/>
    <w:semiHidden/>
    <w:unhideWhenUsed/>
    <w:qFormat/>
    <w:rsid w:val="00837F01"/>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8"/>
      <w:szCs w:val="24"/>
      <w:lang w:val="en-US"/>
      <w14:ligatures w14:val="standardContextual"/>
    </w:rPr>
  </w:style>
  <w:style w:type="paragraph" w:styleId="Heading8">
    <w:name w:val="heading 8"/>
    <w:basedOn w:val="Normal"/>
    <w:next w:val="Normal"/>
    <w:link w:val="Heading8Char"/>
    <w:uiPriority w:val="9"/>
    <w:semiHidden/>
    <w:unhideWhenUsed/>
    <w:qFormat/>
    <w:rsid w:val="00837F01"/>
    <w:pPr>
      <w:keepNext/>
      <w:keepLines/>
      <w:spacing w:before="0" w:after="0" w:line="278" w:lineRule="auto"/>
      <w:jc w:val="left"/>
      <w:outlineLvl w:val="7"/>
    </w:pPr>
    <w:rPr>
      <w:rFonts w:asciiTheme="minorHAnsi" w:eastAsiaTheme="majorEastAsia" w:hAnsiTheme="minorHAnsi" w:cstheme="majorBidi"/>
      <w:i/>
      <w:iCs/>
      <w:color w:val="272727" w:themeColor="text1" w:themeTint="D8"/>
      <w:kern w:val="2"/>
      <w:sz w:val="28"/>
      <w:szCs w:val="24"/>
      <w:lang w:val="en-US"/>
      <w14:ligatures w14:val="standardContextual"/>
    </w:rPr>
  </w:style>
  <w:style w:type="paragraph" w:styleId="Heading9">
    <w:name w:val="heading 9"/>
    <w:basedOn w:val="Normal"/>
    <w:next w:val="Normal"/>
    <w:link w:val="Heading9Char"/>
    <w:uiPriority w:val="9"/>
    <w:semiHidden/>
    <w:unhideWhenUsed/>
    <w:qFormat/>
    <w:rsid w:val="00837F01"/>
    <w:pPr>
      <w:keepNext/>
      <w:keepLines/>
      <w:spacing w:before="0" w:after="0" w:line="278" w:lineRule="auto"/>
      <w:jc w:val="left"/>
      <w:outlineLvl w:val="8"/>
    </w:pPr>
    <w:rPr>
      <w:rFonts w:asciiTheme="minorHAnsi" w:eastAsiaTheme="majorEastAsia" w:hAnsiTheme="minorHAnsi" w:cstheme="majorBidi"/>
      <w:color w:val="272727" w:themeColor="text1" w:themeTint="D8"/>
      <w:kern w:val="2"/>
      <w:sz w:val="28"/>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after="120"/>
      <w:ind w:left="283"/>
    </w:pPr>
  </w:style>
  <w:style w:type="character" w:styleId="Strong">
    <w:name w:val="Strong"/>
    <w:qFormat/>
    <w:rPr>
      <w:b/>
      <w:bCs/>
    </w:rPr>
  </w:style>
  <w:style w:type="paragraph" w:styleId="BodyText">
    <w:name w:val="Body Text"/>
    <w:pPr>
      <w:snapToGrid w:val="0"/>
      <w:spacing w:before="60" w:after="60" w:line="240" w:lineRule="atLeast"/>
      <w:ind w:firstLine="245"/>
      <w:jc w:val="both"/>
    </w:pPr>
    <w:rPr>
      <w:lang w:eastAsia="en-US"/>
    </w:rPr>
  </w:style>
  <w:style w:type="paragraph" w:styleId="ListBullet">
    <w:name w:val="List Bullet"/>
    <w:basedOn w:val="Normal"/>
    <w:pPr>
      <w:numPr>
        <w:numId w:val="2"/>
      </w:numPr>
      <w:spacing w:before="0" w:after="0"/>
    </w:pPr>
  </w:style>
  <w:style w:type="paragraph" w:styleId="ListBullet2">
    <w:name w:val="List Bullet 2"/>
    <w:basedOn w:val="Normal"/>
    <w:pPr>
      <w:numPr>
        <w:ilvl w:val="1"/>
        <w:numId w:val="2"/>
      </w:numPr>
      <w:spacing w:before="0" w:after="0"/>
    </w:pPr>
  </w:style>
  <w:style w:type="paragraph" w:styleId="ListBullet3">
    <w:name w:val="List Bullet 3"/>
    <w:basedOn w:val="Normal"/>
    <w:pPr>
      <w:numPr>
        <w:ilvl w:val="2"/>
        <w:numId w:val="2"/>
      </w:numPr>
      <w:spacing w:before="0" w:after="0"/>
    </w:pPr>
  </w:style>
  <w:style w:type="paragraph" w:styleId="ListBullet4">
    <w:name w:val="List Bullet 4"/>
    <w:basedOn w:val="Normal"/>
    <w:pPr>
      <w:numPr>
        <w:ilvl w:val="3"/>
        <w:numId w:val="2"/>
      </w:numPr>
      <w:spacing w:before="0" w:after="0"/>
    </w:pPr>
    <w:rPr>
      <w:lang w:val="en-US"/>
    </w:rPr>
  </w:style>
  <w:style w:type="paragraph" w:styleId="ListNumber">
    <w:name w:val="List Number"/>
    <w:basedOn w:val="Normal"/>
    <w:pPr>
      <w:numPr>
        <w:ilvl w:val="1"/>
        <w:numId w:val="3"/>
      </w:numPr>
      <w:tabs>
        <w:tab w:val="num" w:pos="360"/>
      </w:tabs>
      <w:spacing w:before="0" w:after="0"/>
      <w:ind w:left="360"/>
    </w:pPr>
  </w:style>
  <w:style w:type="paragraph" w:styleId="ListContinue">
    <w:name w:val="List Continue"/>
    <w:basedOn w:val="Normal"/>
    <w:pPr>
      <w:spacing w:before="0" w:after="0"/>
      <w:ind w:left="360"/>
    </w:pPr>
  </w:style>
  <w:style w:type="paragraph" w:styleId="ListNumber2">
    <w:name w:val="List Number 2"/>
    <w:basedOn w:val="Normal"/>
    <w:pPr>
      <w:numPr>
        <w:ilvl w:val="2"/>
        <w:numId w:val="3"/>
      </w:numPr>
      <w:tabs>
        <w:tab w:val="num" w:pos="720"/>
      </w:tabs>
      <w:spacing w:before="0" w:after="0"/>
      <w:ind w:left="720"/>
    </w:pPr>
  </w:style>
  <w:style w:type="paragraph" w:styleId="ListContinue2">
    <w:name w:val="List Continue 2"/>
    <w:basedOn w:val="Normal"/>
    <w:pPr>
      <w:spacing w:before="0" w:after="0"/>
      <w:ind w:left="720"/>
    </w:pPr>
  </w:style>
  <w:style w:type="paragraph" w:styleId="ListNumber3">
    <w:name w:val="List Number 3"/>
    <w:basedOn w:val="Normal"/>
    <w:pPr>
      <w:numPr>
        <w:ilvl w:val="3"/>
        <w:numId w:val="3"/>
      </w:numPr>
      <w:tabs>
        <w:tab w:val="num" w:pos="1080"/>
      </w:tabs>
      <w:spacing w:before="0" w:after="0"/>
      <w:ind w:left="1080"/>
    </w:pPr>
  </w:style>
  <w:style w:type="paragraph" w:styleId="ListContinue3">
    <w:name w:val="List Continue 3"/>
    <w:basedOn w:val="Normal"/>
    <w:pPr>
      <w:spacing w:before="0" w:after="0"/>
      <w:ind w:left="1080"/>
    </w:pPr>
  </w:style>
  <w:style w:type="paragraph" w:styleId="ListNumber4">
    <w:name w:val="List Number 4"/>
    <w:basedOn w:val="Normal"/>
    <w:pPr>
      <w:numPr>
        <w:ilvl w:val="4"/>
        <w:numId w:val="3"/>
      </w:numPr>
      <w:tabs>
        <w:tab w:val="num" w:pos="1440"/>
      </w:tabs>
      <w:spacing w:before="0" w:after="0"/>
      <w:ind w:left="1440"/>
    </w:pPr>
  </w:style>
  <w:style w:type="paragraph" w:styleId="ListContinue4">
    <w:name w:val="List Continue 4"/>
    <w:basedOn w:val="Normal"/>
    <w:pPr>
      <w:spacing w:before="0" w:after="0"/>
      <w:ind w:left="1440"/>
    </w:pPr>
  </w:style>
  <w:style w:type="paragraph" w:styleId="Caption">
    <w:name w:val="caption"/>
    <w:basedOn w:val="Normal"/>
    <w:next w:val="BodyText"/>
    <w:qFormat/>
    <w:pPr>
      <w:numPr>
        <w:ilvl w:val="1"/>
        <w:numId w:val="4"/>
      </w:numPr>
      <w:tabs>
        <w:tab w:val="num" w:pos="1080"/>
      </w:tabs>
      <w:spacing w:line="240" w:lineRule="auto"/>
      <w:ind w:left="1080" w:hanging="1080"/>
      <w:jc w:val="left"/>
    </w:pPr>
    <w:rPr>
      <w:rFonts w:ascii="Arial" w:hAnsi="Arial" w:cs="Arial"/>
      <w:b/>
      <w:bCs/>
      <w:sz w:val="18"/>
      <w:szCs w:val="18"/>
    </w:rPr>
  </w:style>
  <w:style w:type="paragraph" w:customStyle="1" w:styleId="QFQuestion">
    <w:name w:val="QF Question"/>
    <w:basedOn w:val="Normal"/>
    <w:pPr>
      <w:keepNext/>
      <w:numPr>
        <w:ilvl w:val="1"/>
        <w:numId w:val="6"/>
      </w:numPr>
      <w:tabs>
        <w:tab w:val="num" w:pos="0"/>
        <w:tab w:val="num" w:pos="360"/>
        <w:tab w:val="num" w:pos="720"/>
      </w:tabs>
      <w:spacing w:before="240" w:after="40"/>
      <w:ind w:left="0" w:hanging="504"/>
      <w:jc w:val="left"/>
    </w:pPr>
    <w:rPr>
      <w:rFonts w:ascii="Arial" w:hAnsi="Arial" w:cs="Arial"/>
      <w:sz w:val="18"/>
      <w:szCs w:val="18"/>
    </w:rPr>
  </w:style>
  <w:style w:type="paragraph" w:customStyle="1" w:styleId="QFOptionReset">
    <w:name w:val="QF Option Reset"/>
    <w:basedOn w:val="Normal"/>
    <w:rsid w:val="00F553FF"/>
    <w:pPr>
      <w:numPr>
        <w:numId w:val="7"/>
      </w:numPr>
      <w:spacing w:before="0" w:after="0" w:line="240" w:lineRule="auto"/>
      <w:ind w:left="0"/>
      <w:jc w:val="center"/>
    </w:pPr>
    <w:rPr>
      <w:rFonts w:ascii="Arial" w:hAnsi="Arial" w:cs="Arial"/>
      <w:b/>
      <w:bCs/>
      <w:szCs w:val="18"/>
    </w:rPr>
  </w:style>
  <w:style w:type="paragraph" w:customStyle="1" w:styleId="QFOption">
    <w:name w:val="QF Option"/>
    <w:basedOn w:val="Normal"/>
    <w:pPr>
      <w:keepNext/>
      <w:numPr>
        <w:ilvl w:val="1"/>
        <w:numId w:val="7"/>
      </w:numPr>
      <w:tabs>
        <w:tab w:val="num" w:pos="288"/>
      </w:tabs>
      <w:ind w:left="60" w:right="60" w:firstLine="0"/>
      <w:jc w:val="left"/>
    </w:pPr>
    <w:rPr>
      <w:rFonts w:ascii="Arial" w:hAnsi="Arial" w:cs="Arial"/>
    </w:rPr>
  </w:style>
  <w:style w:type="paragraph" w:styleId="Title">
    <w:name w:val="Title"/>
    <w:basedOn w:val="Normal"/>
    <w:next w:val="BodyText"/>
    <w:link w:val="TitleChar"/>
    <w:uiPriority w:val="10"/>
    <w:qFormat/>
    <w:rsid w:val="009A6EA4"/>
    <w:pPr>
      <w:spacing w:before="100" w:beforeAutospacing="1" w:after="100" w:afterAutospacing="1" w:line="320" w:lineRule="atLeast"/>
      <w:jc w:val="left"/>
    </w:pPr>
    <w:rPr>
      <w:rFonts w:ascii="Arial" w:hAnsi="Arial" w:cs="Arial"/>
      <w:b/>
      <w:sz w:val="32"/>
      <w:szCs w:val="32"/>
    </w:rPr>
  </w:style>
  <w:style w:type="paragraph" w:styleId="Subtitle">
    <w:name w:val="Subtitle"/>
    <w:basedOn w:val="Normal"/>
    <w:link w:val="SubtitleChar"/>
    <w:uiPriority w:val="11"/>
    <w:qFormat/>
    <w:pPr>
      <w:spacing w:before="100" w:beforeAutospacing="1" w:after="100" w:afterAutospacing="1" w:line="280" w:lineRule="atLeast"/>
      <w:jc w:val="left"/>
    </w:pPr>
    <w:rPr>
      <w:rFonts w:ascii="Arial" w:hAnsi="Arial" w:cs="Arial"/>
      <w:sz w:val="28"/>
      <w:szCs w:val="28"/>
    </w:rPr>
  </w:style>
  <w:style w:type="paragraph" w:styleId="TOC1">
    <w:name w:val="toc 1"/>
    <w:basedOn w:val="Normal"/>
    <w:semiHidden/>
    <w:pPr>
      <w:spacing w:before="100" w:beforeAutospacing="1" w:after="100" w:afterAutospacing="1"/>
      <w:jc w:val="left"/>
    </w:pPr>
    <w:rPr>
      <w:sz w:val="24"/>
      <w:szCs w:val="24"/>
    </w:rPr>
  </w:style>
  <w:style w:type="paragraph" w:styleId="TOC2">
    <w:name w:val="toc 2"/>
    <w:basedOn w:val="Normal"/>
    <w:semiHidden/>
    <w:pPr>
      <w:pBdr>
        <w:top w:val="single" w:sz="4" w:space="0" w:color="auto"/>
        <w:bottom w:val="single" w:sz="4" w:space="1" w:color="auto"/>
      </w:pBdr>
      <w:tabs>
        <w:tab w:val="left" w:pos="504"/>
        <w:tab w:val="right" w:leader="dot" w:pos="7200"/>
      </w:tabs>
      <w:spacing w:before="120" w:after="0"/>
    </w:pPr>
    <w:rPr>
      <w:rFonts w:ascii="Arial" w:hAnsi="Arial" w:cs="Arial"/>
      <w:b/>
      <w:bCs/>
      <w:sz w:val="17"/>
      <w:szCs w:val="17"/>
    </w:rPr>
  </w:style>
  <w:style w:type="paragraph" w:styleId="FootnoteText">
    <w:name w:val="footnote text"/>
    <w:basedOn w:val="Normal"/>
    <w:semiHidden/>
  </w:style>
  <w:style w:type="paragraph" w:styleId="CommentText">
    <w:name w:val="annotation text"/>
    <w:basedOn w:val="Normal"/>
    <w:semiHidden/>
    <w:pPr>
      <w:spacing w:before="100" w:beforeAutospacing="1" w:after="100" w:afterAutospacing="1"/>
      <w:jc w:val="left"/>
    </w:pPr>
    <w:rPr>
      <w:sz w:val="24"/>
      <w:szCs w:val="24"/>
    </w:rPr>
  </w:style>
  <w:style w:type="paragraph" w:customStyle="1" w:styleId="BodyTextFirst">
    <w:name w:val="Body Text First"/>
    <w:basedOn w:val="BodyText"/>
    <w:pPr>
      <w:ind w:firstLine="0"/>
    </w:pPr>
  </w:style>
  <w:style w:type="paragraph" w:customStyle="1" w:styleId="QFFeedback">
    <w:name w:val="QF Feedback"/>
    <w:basedOn w:val="Normal"/>
    <w:rsid w:val="00C932D2"/>
    <w:pPr>
      <w:spacing w:before="100" w:beforeAutospacing="1" w:after="100" w:afterAutospacing="1"/>
      <w:jc w:val="left"/>
    </w:pPr>
    <w:rPr>
      <w:rFonts w:ascii="Arial" w:hAnsi="Arial" w:cs="Arial"/>
      <w:iCs/>
    </w:rPr>
  </w:style>
  <w:style w:type="paragraph" w:customStyle="1" w:styleId="QFGrade">
    <w:name w:val="QF Grade"/>
    <w:basedOn w:val="Normal"/>
    <w:pPr>
      <w:keepNext/>
      <w:spacing w:before="100" w:beforeAutospacing="1" w:after="100" w:afterAutospacing="1"/>
      <w:jc w:val="left"/>
    </w:pPr>
    <w:rPr>
      <w:rFonts w:ascii="Arial" w:hAnsi="Arial" w:cs="Arial"/>
      <w:i/>
      <w:iCs/>
      <w:color w:val="0A4E83"/>
      <w:sz w:val="18"/>
      <w:szCs w:val="18"/>
    </w:rPr>
  </w:style>
  <w:style w:type="paragraph" w:customStyle="1" w:styleId="QFType">
    <w:name w:val="QF Type"/>
    <w:basedOn w:val="Normal"/>
    <w:pPr>
      <w:keepNext/>
      <w:spacing w:before="100" w:beforeAutospacing="1" w:after="100" w:afterAutospacing="1"/>
      <w:jc w:val="left"/>
    </w:pPr>
    <w:rPr>
      <w:rFonts w:ascii="Arial" w:hAnsi="Arial" w:cs="Arial"/>
      <w:i/>
      <w:iCs/>
      <w:color w:val="0A4E83"/>
      <w:sz w:val="18"/>
      <w:szCs w:val="18"/>
      <w:lang w:eastAsia="ko-KR"/>
    </w:rPr>
  </w:style>
  <w:style w:type="paragraph" w:customStyle="1" w:styleId="QFItemNumber">
    <w:name w:val="QF Item Number"/>
    <w:basedOn w:val="Normal"/>
    <w:next w:val="Cell"/>
    <w:rsid w:val="00CC7E76"/>
    <w:pPr>
      <w:numPr>
        <w:numId w:val="14"/>
      </w:numPr>
      <w:spacing w:before="0" w:after="0" w:line="240" w:lineRule="auto"/>
      <w:jc w:val="left"/>
    </w:pPr>
    <w:rPr>
      <w:rFonts w:ascii="Arial" w:hAnsi="Arial" w:cs="Arial"/>
      <w:bCs/>
      <w:szCs w:val="18"/>
    </w:rPr>
  </w:style>
  <w:style w:type="paragraph" w:customStyle="1" w:styleId="Cell">
    <w:name w:val="Cell"/>
    <w:rsid w:val="00871363"/>
    <w:pPr>
      <w:keepNext/>
      <w:spacing w:before="20" w:after="40"/>
      <w:ind w:left="40" w:right="144"/>
    </w:pPr>
    <w:rPr>
      <w:rFonts w:ascii="Arial" w:hAnsi="Arial" w:cs="Arial"/>
      <w:szCs w:val="18"/>
      <w:lang w:eastAsia="en-US"/>
    </w:rPr>
  </w:style>
  <w:style w:type="paragraph" w:styleId="Header">
    <w:name w:val="header"/>
    <w:basedOn w:val="Normal"/>
    <w:link w:val="HeaderChar"/>
    <w:uiPriority w:val="99"/>
    <w:pPr>
      <w:tabs>
        <w:tab w:val="right" w:pos="8306"/>
      </w:tabs>
      <w:spacing w:before="0" w:after="80"/>
      <w:ind w:left="-1440"/>
      <w:jc w:val="left"/>
    </w:pPr>
    <w:rPr>
      <w:rFonts w:ascii="Arial" w:hAnsi="Arial" w:cs="Arial"/>
      <w:b/>
      <w:bCs/>
      <w:sz w:val="16"/>
      <w:szCs w:val="16"/>
      <w:lang w:val="en-US"/>
    </w:rPr>
  </w:style>
  <w:style w:type="paragraph" w:styleId="Footer">
    <w:name w:val="footer"/>
    <w:basedOn w:val="Normal"/>
    <w:link w:val="FooterChar"/>
    <w:uiPriority w:val="99"/>
    <w:rsid w:val="00C3379D"/>
    <w:pPr>
      <w:tabs>
        <w:tab w:val="center" w:pos="5760"/>
        <w:tab w:val="right" w:pos="8029"/>
      </w:tabs>
      <w:spacing w:before="0" w:after="0"/>
      <w:ind w:left="1080" w:hanging="1080"/>
      <w:jc w:val="left"/>
    </w:pPr>
    <w:rPr>
      <w:rFonts w:ascii="Arial" w:hAnsi="Arial" w:cs="Arial"/>
      <w:sz w:val="14"/>
      <w:szCs w:val="14"/>
    </w:rPr>
  </w:style>
  <w:style w:type="paragraph" w:customStyle="1" w:styleId="TableHead">
    <w:name w:val="Table Head"/>
    <w:basedOn w:val="Normal"/>
    <w:rsid w:val="001B11E0"/>
    <w:pPr>
      <w:keepNext/>
      <w:spacing w:before="100" w:beforeAutospacing="1" w:after="100" w:afterAutospacing="1" w:line="200" w:lineRule="atLeast"/>
      <w:jc w:val="center"/>
    </w:pPr>
    <w:rPr>
      <w:rFonts w:ascii="Arial" w:hAnsi="Arial" w:cs="Arial"/>
      <w:b/>
      <w:bCs/>
      <w:szCs w:val="18"/>
    </w:rPr>
  </w:style>
  <w:style w:type="paragraph" w:customStyle="1" w:styleId="TableRowHead">
    <w:name w:val="Table Row Head"/>
    <w:basedOn w:val="Normal"/>
    <w:pPr>
      <w:keepNext/>
      <w:spacing w:before="100" w:beforeAutospacing="1" w:after="100" w:afterAutospacing="1" w:line="200" w:lineRule="atLeast"/>
      <w:jc w:val="left"/>
    </w:pPr>
    <w:rPr>
      <w:rFonts w:ascii="Arial" w:hAnsi="Arial" w:cs="Arial"/>
      <w:b/>
      <w:bCs/>
      <w:sz w:val="18"/>
      <w:szCs w:val="18"/>
    </w:rPr>
  </w:style>
  <w:style w:type="character" w:styleId="FootnoteReference">
    <w:name w:val="footnote reference"/>
    <w:semiHidden/>
    <w:rPr>
      <w:vertAlign w:val="superscript"/>
    </w:rPr>
  </w:style>
  <w:style w:type="paragraph" w:styleId="DocumentMap">
    <w:name w:val="Document Map"/>
    <w:basedOn w:val="Normal"/>
    <w:semiHidden/>
    <w:pPr>
      <w:shd w:val="clear" w:color="auto" w:fill="000080"/>
    </w:pPr>
    <w:rPr>
      <w:rFonts w:ascii="Tahoma" w:hAnsi="Tahoma" w:cs="Tahoma"/>
    </w:rPr>
  </w:style>
  <w:style w:type="table" w:styleId="TableGrid">
    <w:name w:val="Table Grid"/>
    <w:basedOn w:val="TableNormal"/>
    <w:uiPriority w:val="39"/>
    <w:rsid w:val="005E3B7C"/>
    <w:pPr>
      <w:spacing w:before="60" w:after="60" w:line="24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FID">
    <w:name w:val="QF ID"/>
    <w:basedOn w:val="Normal"/>
    <w:rsid w:val="004003A8"/>
    <w:pPr>
      <w:keepNext/>
      <w:spacing w:before="100" w:beforeAutospacing="1" w:after="100" w:afterAutospacing="1"/>
      <w:jc w:val="left"/>
    </w:pPr>
    <w:rPr>
      <w:rFonts w:ascii="Arial" w:eastAsiaTheme="minorEastAsia" w:hAnsi="Arial" w:cs="Arial"/>
      <w:sz w:val="18"/>
      <w:szCs w:val="18"/>
      <w:lang w:eastAsia="zh-CN" w:bidi="he-IL"/>
    </w:rPr>
  </w:style>
  <w:style w:type="character" w:customStyle="1" w:styleId="Heading2Char">
    <w:name w:val="Heading 2 Char"/>
    <w:basedOn w:val="DefaultParagraphFont"/>
    <w:link w:val="Heading2"/>
    <w:rsid w:val="00837F01"/>
    <w:rPr>
      <w:rFonts w:ascii="Arial" w:hAnsi="Arial" w:cs="Arial"/>
      <w:sz w:val="26"/>
      <w:szCs w:val="26"/>
      <w:lang w:eastAsia="en-US"/>
    </w:rPr>
  </w:style>
  <w:style w:type="character" w:customStyle="1" w:styleId="Heading6Char">
    <w:name w:val="Heading 6 Char"/>
    <w:basedOn w:val="DefaultParagraphFont"/>
    <w:link w:val="Heading6"/>
    <w:uiPriority w:val="9"/>
    <w:semiHidden/>
    <w:rsid w:val="00837F01"/>
    <w:rPr>
      <w:rFonts w:asciiTheme="minorHAnsi" w:eastAsiaTheme="majorEastAsia" w:hAnsiTheme="minorHAnsi" w:cstheme="majorBidi"/>
      <w:i/>
      <w:iCs/>
      <w:color w:val="595959" w:themeColor="text1" w:themeTint="A6"/>
      <w:kern w:val="2"/>
      <w:sz w:val="28"/>
      <w:szCs w:val="24"/>
      <w:lang w:val="en-US" w:eastAsia="en-US"/>
      <w14:ligatures w14:val="standardContextual"/>
    </w:rPr>
  </w:style>
  <w:style w:type="character" w:customStyle="1" w:styleId="Heading7Char">
    <w:name w:val="Heading 7 Char"/>
    <w:basedOn w:val="DefaultParagraphFont"/>
    <w:link w:val="Heading7"/>
    <w:uiPriority w:val="9"/>
    <w:semiHidden/>
    <w:rsid w:val="00837F01"/>
    <w:rPr>
      <w:rFonts w:asciiTheme="minorHAnsi" w:eastAsiaTheme="majorEastAsia" w:hAnsiTheme="minorHAnsi" w:cstheme="majorBidi"/>
      <w:color w:val="595959" w:themeColor="text1" w:themeTint="A6"/>
      <w:kern w:val="2"/>
      <w:sz w:val="28"/>
      <w:szCs w:val="24"/>
      <w:lang w:val="en-US" w:eastAsia="en-US"/>
      <w14:ligatures w14:val="standardContextual"/>
    </w:rPr>
  </w:style>
  <w:style w:type="character" w:customStyle="1" w:styleId="Heading8Char">
    <w:name w:val="Heading 8 Char"/>
    <w:basedOn w:val="DefaultParagraphFont"/>
    <w:link w:val="Heading8"/>
    <w:uiPriority w:val="9"/>
    <w:semiHidden/>
    <w:rsid w:val="00837F01"/>
    <w:rPr>
      <w:rFonts w:asciiTheme="minorHAnsi" w:eastAsiaTheme="majorEastAsia" w:hAnsiTheme="minorHAnsi" w:cstheme="majorBidi"/>
      <w:i/>
      <w:iCs/>
      <w:color w:val="272727" w:themeColor="text1" w:themeTint="D8"/>
      <w:kern w:val="2"/>
      <w:sz w:val="28"/>
      <w:szCs w:val="24"/>
      <w:lang w:val="en-US" w:eastAsia="en-US"/>
      <w14:ligatures w14:val="standardContextual"/>
    </w:rPr>
  </w:style>
  <w:style w:type="character" w:customStyle="1" w:styleId="Heading9Char">
    <w:name w:val="Heading 9 Char"/>
    <w:basedOn w:val="DefaultParagraphFont"/>
    <w:link w:val="Heading9"/>
    <w:uiPriority w:val="9"/>
    <w:semiHidden/>
    <w:rsid w:val="00837F01"/>
    <w:rPr>
      <w:rFonts w:asciiTheme="minorHAnsi" w:eastAsiaTheme="majorEastAsia" w:hAnsiTheme="minorHAnsi" w:cstheme="majorBidi"/>
      <w:color w:val="272727" w:themeColor="text1" w:themeTint="D8"/>
      <w:kern w:val="2"/>
      <w:sz w:val="28"/>
      <w:szCs w:val="24"/>
      <w:lang w:val="en-US" w:eastAsia="en-US"/>
      <w14:ligatures w14:val="standardContextual"/>
    </w:rPr>
  </w:style>
  <w:style w:type="character" w:customStyle="1" w:styleId="Heading1Char">
    <w:name w:val="Heading 1 Char"/>
    <w:basedOn w:val="DefaultParagraphFont"/>
    <w:link w:val="Heading1"/>
    <w:uiPriority w:val="9"/>
    <w:rsid w:val="00837F01"/>
    <w:rPr>
      <w:rFonts w:ascii="Arial" w:hAnsi="Arial" w:cs="Arial"/>
      <w:sz w:val="28"/>
      <w:szCs w:val="28"/>
      <w:lang w:eastAsia="en-US"/>
    </w:rPr>
  </w:style>
  <w:style w:type="character" w:customStyle="1" w:styleId="Heading3Char">
    <w:name w:val="Heading 3 Char"/>
    <w:basedOn w:val="DefaultParagraphFont"/>
    <w:link w:val="Heading3"/>
    <w:uiPriority w:val="9"/>
    <w:rsid w:val="00837F01"/>
    <w:rPr>
      <w:rFonts w:ascii="Arial" w:hAnsi="Arial" w:cs="Arial"/>
      <w:b/>
      <w:bCs/>
      <w:color w:val="0A4E83"/>
      <w:sz w:val="22"/>
      <w:szCs w:val="22"/>
      <w:lang w:eastAsia="en-US"/>
    </w:rPr>
  </w:style>
  <w:style w:type="character" w:customStyle="1" w:styleId="Heading4Char">
    <w:name w:val="Heading 4 Char"/>
    <w:basedOn w:val="DefaultParagraphFont"/>
    <w:link w:val="Heading4"/>
    <w:uiPriority w:val="9"/>
    <w:rsid w:val="00837F01"/>
    <w:rPr>
      <w:rFonts w:ascii="Arial" w:hAnsi="Arial" w:cs="Arial"/>
      <w:color w:val="0A4E83"/>
      <w:sz w:val="22"/>
      <w:szCs w:val="22"/>
      <w:lang w:eastAsia="en-US"/>
    </w:rPr>
  </w:style>
  <w:style w:type="character" w:customStyle="1" w:styleId="Heading5Char">
    <w:name w:val="Heading 5 Char"/>
    <w:basedOn w:val="DefaultParagraphFont"/>
    <w:link w:val="Heading5"/>
    <w:uiPriority w:val="9"/>
    <w:rsid w:val="00837F01"/>
    <w:rPr>
      <w:rFonts w:ascii="Arial" w:hAnsi="Arial" w:cs="Arial"/>
      <w:color w:val="0A4E83"/>
      <w:lang w:eastAsia="en-US"/>
    </w:rPr>
  </w:style>
  <w:style w:type="character" w:customStyle="1" w:styleId="TitleChar">
    <w:name w:val="Title Char"/>
    <w:basedOn w:val="DefaultParagraphFont"/>
    <w:link w:val="Title"/>
    <w:uiPriority w:val="10"/>
    <w:rsid w:val="00837F01"/>
    <w:rPr>
      <w:rFonts w:ascii="Arial" w:hAnsi="Arial" w:cs="Arial"/>
      <w:b/>
      <w:sz w:val="32"/>
      <w:szCs w:val="32"/>
      <w:lang w:eastAsia="en-US"/>
    </w:rPr>
  </w:style>
  <w:style w:type="character" w:customStyle="1" w:styleId="SubtitleChar">
    <w:name w:val="Subtitle Char"/>
    <w:basedOn w:val="DefaultParagraphFont"/>
    <w:link w:val="Subtitle"/>
    <w:uiPriority w:val="11"/>
    <w:rsid w:val="00837F01"/>
    <w:rPr>
      <w:rFonts w:ascii="Arial" w:hAnsi="Arial" w:cs="Arial"/>
      <w:sz w:val="28"/>
      <w:szCs w:val="28"/>
      <w:lang w:eastAsia="en-US"/>
    </w:rPr>
  </w:style>
  <w:style w:type="paragraph" w:styleId="Quote">
    <w:name w:val="Quote"/>
    <w:basedOn w:val="Normal"/>
    <w:next w:val="Normal"/>
    <w:link w:val="QuoteChar"/>
    <w:uiPriority w:val="29"/>
    <w:qFormat/>
    <w:rsid w:val="00837F01"/>
    <w:pPr>
      <w:spacing w:before="160" w:after="160" w:line="278" w:lineRule="auto"/>
      <w:jc w:val="center"/>
    </w:pPr>
    <w:rPr>
      <w:rFonts w:eastAsiaTheme="minorHAnsi" w:cstheme="minorBidi"/>
      <w:i/>
      <w:iCs/>
      <w:color w:val="404040" w:themeColor="text1" w:themeTint="BF"/>
      <w:kern w:val="2"/>
      <w:sz w:val="28"/>
      <w:szCs w:val="24"/>
      <w:lang w:val="en-US"/>
      <w14:ligatures w14:val="standardContextual"/>
    </w:rPr>
  </w:style>
  <w:style w:type="character" w:customStyle="1" w:styleId="QuoteChar">
    <w:name w:val="Quote Char"/>
    <w:basedOn w:val="DefaultParagraphFont"/>
    <w:link w:val="Quote"/>
    <w:uiPriority w:val="29"/>
    <w:rsid w:val="00837F01"/>
    <w:rPr>
      <w:rFonts w:eastAsiaTheme="minorHAnsi" w:cstheme="minorBidi"/>
      <w:i/>
      <w:iCs/>
      <w:color w:val="404040" w:themeColor="text1" w:themeTint="BF"/>
      <w:kern w:val="2"/>
      <w:sz w:val="28"/>
      <w:szCs w:val="24"/>
      <w:lang w:val="en-US" w:eastAsia="en-US"/>
      <w14:ligatures w14:val="standardContextual"/>
    </w:rPr>
  </w:style>
  <w:style w:type="paragraph" w:styleId="ListParagraph">
    <w:name w:val="List Paragraph"/>
    <w:basedOn w:val="Normal"/>
    <w:uiPriority w:val="34"/>
    <w:qFormat/>
    <w:rsid w:val="00837F01"/>
    <w:pPr>
      <w:spacing w:before="0" w:after="160" w:line="278" w:lineRule="auto"/>
      <w:ind w:left="720"/>
      <w:contextualSpacing/>
      <w:jc w:val="left"/>
    </w:pPr>
    <w:rPr>
      <w:rFonts w:eastAsiaTheme="minorHAnsi" w:cstheme="minorBidi"/>
      <w:kern w:val="2"/>
      <w:sz w:val="28"/>
      <w:szCs w:val="24"/>
      <w:lang w:val="en-US"/>
      <w14:ligatures w14:val="standardContextual"/>
    </w:rPr>
  </w:style>
  <w:style w:type="character" w:styleId="IntenseEmphasis">
    <w:name w:val="Intense Emphasis"/>
    <w:basedOn w:val="DefaultParagraphFont"/>
    <w:uiPriority w:val="21"/>
    <w:qFormat/>
    <w:rsid w:val="00837F01"/>
    <w:rPr>
      <w:i/>
      <w:iCs/>
      <w:color w:val="365F91" w:themeColor="accent1" w:themeShade="BF"/>
    </w:rPr>
  </w:style>
  <w:style w:type="paragraph" w:styleId="IntenseQuote">
    <w:name w:val="Intense Quote"/>
    <w:basedOn w:val="Normal"/>
    <w:next w:val="Normal"/>
    <w:link w:val="IntenseQuoteChar"/>
    <w:uiPriority w:val="30"/>
    <w:qFormat/>
    <w:rsid w:val="00837F01"/>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cstheme="minorBidi"/>
      <w:i/>
      <w:iCs/>
      <w:color w:val="365F91" w:themeColor="accent1" w:themeShade="BF"/>
      <w:kern w:val="2"/>
      <w:sz w:val="28"/>
      <w:szCs w:val="24"/>
      <w:lang w:val="en-US"/>
      <w14:ligatures w14:val="standardContextual"/>
    </w:rPr>
  </w:style>
  <w:style w:type="character" w:customStyle="1" w:styleId="IntenseQuoteChar">
    <w:name w:val="Intense Quote Char"/>
    <w:basedOn w:val="DefaultParagraphFont"/>
    <w:link w:val="IntenseQuote"/>
    <w:uiPriority w:val="30"/>
    <w:rsid w:val="00837F01"/>
    <w:rPr>
      <w:rFonts w:eastAsiaTheme="minorHAnsi" w:cstheme="minorBidi"/>
      <w:i/>
      <w:iCs/>
      <w:color w:val="365F91" w:themeColor="accent1" w:themeShade="BF"/>
      <w:kern w:val="2"/>
      <w:sz w:val="28"/>
      <w:szCs w:val="24"/>
      <w:lang w:val="en-US" w:eastAsia="en-US"/>
      <w14:ligatures w14:val="standardContextual"/>
    </w:rPr>
  </w:style>
  <w:style w:type="character" w:styleId="IntenseReference">
    <w:name w:val="Intense Reference"/>
    <w:basedOn w:val="DefaultParagraphFont"/>
    <w:uiPriority w:val="32"/>
    <w:qFormat/>
    <w:rsid w:val="00837F01"/>
    <w:rPr>
      <w:b/>
      <w:bCs/>
      <w:smallCaps/>
      <w:color w:val="365F91" w:themeColor="accent1" w:themeShade="BF"/>
      <w:spacing w:val="5"/>
    </w:rPr>
  </w:style>
  <w:style w:type="character" w:customStyle="1" w:styleId="HeaderChar">
    <w:name w:val="Header Char"/>
    <w:basedOn w:val="DefaultParagraphFont"/>
    <w:link w:val="Header"/>
    <w:uiPriority w:val="99"/>
    <w:rsid w:val="00837F01"/>
    <w:rPr>
      <w:rFonts w:ascii="Arial" w:hAnsi="Arial" w:cs="Arial"/>
      <w:b/>
      <w:bCs/>
      <w:sz w:val="16"/>
      <w:szCs w:val="16"/>
      <w:lang w:val="en-US" w:eastAsia="en-US"/>
    </w:rPr>
  </w:style>
  <w:style w:type="character" w:customStyle="1" w:styleId="FooterChar">
    <w:name w:val="Footer Char"/>
    <w:basedOn w:val="DefaultParagraphFont"/>
    <w:link w:val="Footer"/>
    <w:uiPriority w:val="99"/>
    <w:rsid w:val="00837F01"/>
    <w:rPr>
      <w:rFonts w:ascii="Arial" w:hAnsi="Arial" w:cs="Arial"/>
      <w:sz w:val="14"/>
      <w:szCs w:val="1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1"/>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t\Downloads\moodleQues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25113-5F02-4478-B9EB-D688F2D99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moodleQuestion.dotx</Template>
  <TotalTime>55</TotalTime>
  <Pages>55</Pages>
  <Words>5922</Words>
  <Characters>33757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Moodle2Word Style Template</vt:lpstr>
    </vt:vector>
  </TitlesOfParts>
  <Company>XML Workshop Ltd.</Company>
  <LinksUpToDate>false</LinksUpToDate>
  <CharactersWithSpaces>39600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Moodle2Word Style Template</dc:title>
  <dc:creator>Eoin Campbell</dc:creator>
  <cp:lastModifiedBy>Phi Long</cp:lastModifiedBy>
  <cp:revision>56</cp:revision>
  <cp:lastPrinted>2009-03-13T17:29:00Z</cp:lastPrinted>
  <dcterms:created xsi:type="dcterms:W3CDTF">2018-05-29T08:48:00Z</dcterms:created>
  <dcterms:modified xsi:type="dcterms:W3CDTF">2026-03-31T04:15:00Z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odleURL">
    <vt:lpwstr>http://www.moodle2word.net/</vt:lpwstr>
  </property>
  <property fmtid="{D5CDD505-2E9C-101B-9397-08002B2CF9AE}" pid="3" name="DC.Type">
    <vt:lpwstr>Question</vt:lpwstr>
  </property>
  <property fmtid="{D5CDD505-2E9C-101B-9397-08002B2CF9AE}" pid="4" name="moodleQuestionSeqNum">
    <vt:i4>2</vt:i4>
  </property>
  <property fmtid="{D5CDD505-2E9C-101B-9397-08002B2CF9AE}" pid="5" name="yawcToolbarBehaviour">
    <vt:lpwstr>doNothing</vt:lpwstr>
  </property>
  <property fmtid="{D5CDD505-2E9C-101B-9397-08002B2CF9AE}" pid="6" name="moodleCourseID">
    <vt:lpwstr>2</vt:lpwstr>
  </property>
  <property fmtid="{D5CDD505-2E9C-101B-9397-08002B2CF9AE}" pid="7" name="moodleLanguage">
    <vt:lpwstr>vi</vt:lpwstr>
  </property>
  <property fmtid="{D5CDD505-2E9C-101B-9397-08002B2CF9AE}" pid="8" name="moodleRelease">
    <vt:lpwstr>2.8</vt:lpwstr>
  </property>
  <property fmtid="{D5CDD505-2E9C-101B-9397-08002B2CF9AE}" pid="9" name="moodleQuestion">
    <vt:lpwstr>Question</vt:lpwstr>
  </property>
  <property fmtid="{D5CDD505-2E9C-101B-9397-08002B2CF9AE}" pid="10" name="moodleCategory">
    <vt:lpwstr>Category name</vt:lpwstr>
  </property>
  <property fmtid="{D5CDD505-2E9C-101B-9397-08002B2CF9AE}" pid="11" name="GrammarlyDocumentId">
    <vt:lpwstr>87582d99-925c-41e2-8460-824f3e627956</vt:lpwstr>
  </property>
</Properties>
</file>